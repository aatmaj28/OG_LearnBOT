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B3DE37" w14:textId="77777777" w:rsidR="00626B69" w:rsidRDefault="00626B69">
      <w:pPr>
        <w:ind w:left="-1440" w:right="10800"/>
      </w:pPr>
    </w:p>
    <w:p w14:paraId="7E027A85" w14:textId="10CD6BF9" w:rsidR="009818AA" w:rsidRDefault="009130AC">
      <w:pPr>
        <w:ind w:left="-1440" w:right="10800"/>
      </w:pPr>
      <w:r>
        <w:rPr>
          <w:noProof/>
        </w:rPr>
        <mc:AlternateContent>
          <mc:Choice Requires="wpg">
            <w:drawing>
              <wp:anchor distT="0" distB="0" distL="114300" distR="114300" simplePos="0" relativeHeight="251659264" behindDoc="0" locked="0" layoutInCell="1" allowOverlap="1" wp14:anchorId="06A40C47" wp14:editId="5E77BF7B">
                <wp:simplePos x="0" y="0"/>
                <wp:positionH relativeFrom="page">
                  <wp:posOffset>0</wp:posOffset>
                </wp:positionH>
                <wp:positionV relativeFrom="page">
                  <wp:posOffset>0</wp:posOffset>
                </wp:positionV>
                <wp:extent cx="7776210" cy="10058398"/>
                <wp:effectExtent l="0" t="0" r="0" b="635"/>
                <wp:wrapNone/>
                <wp:docPr id="284" name="Group 284">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6210" cy="10058398"/>
                          <a:chOff x="0" y="0"/>
                          <a:chExt cx="7776210" cy="10058398"/>
                        </a:xfrm>
                      </wpg:grpSpPr>
                      <wps:wsp>
                        <wps:cNvPr id="6" name="Rectangle 6"/>
                        <wps:cNvSpPr/>
                        <wps:spPr>
                          <a:xfrm>
                            <a:off x="0" y="945134"/>
                            <a:ext cx="45808" cy="206453"/>
                          </a:xfrm>
                          <a:prstGeom prst="rect">
                            <a:avLst/>
                          </a:prstGeom>
                          <a:ln>
                            <a:noFill/>
                          </a:ln>
                        </wps:spPr>
                        <wps:txbx>
                          <w:txbxContent>
                            <w:p w14:paraId="25342138" w14:textId="77777777" w:rsidR="00885174" w:rsidRDefault="00885174">
                              <w:pPr>
                                <w:rPr>
                                  <w:rFonts w:ascii="Calibri" w:eastAsia="Calibri" w:hAnsi="Calibri" w:cs="Calibri"/>
                                </w:rPr>
                              </w:pPr>
                            </w:p>
                            <w:p w14:paraId="5BEB1558" w14:textId="77777777" w:rsidR="009130AC" w:rsidRDefault="009130AC"/>
                          </w:txbxContent>
                        </wps:txbx>
                        <wps:bodyPr horzOverflow="overflow" vert="horz" lIns="0" tIns="0" rIns="0" bIns="0" rtlCol="0">
                          <a:noAutofit/>
                        </wps:bodyPr>
                      </wps:wsp>
                      <wps:wsp>
                        <wps:cNvPr id="7" name="Rectangle 7"/>
                        <wps:cNvSpPr/>
                        <wps:spPr>
                          <a:xfrm>
                            <a:off x="914705" y="1131062"/>
                            <a:ext cx="45808" cy="206453"/>
                          </a:xfrm>
                          <a:prstGeom prst="rect">
                            <a:avLst/>
                          </a:prstGeom>
                          <a:ln>
                            <a:noFill/>
                          </a:ln>
                        </wps:spPr>
                        <wps:txbx>
                          <w:txbxContent>
                            <w:p w14:paraId="3661D4FE" w14:textId="77777777" w:rsidR="00885174" w:rsidRDefault="00885174">
                              <w:pPr>
                                <w:rPr>
                                  <w:rFonts w:ascii="Calibri" w:eastAsia="Calibri" w:hAnsi="Calibri" w:cs="Calibri"/>
                                </w:rPr>
                              </w:pPr>
                            </w:p>
                            <w:p w14:paraId="6234E51F" w14:textId="77777777" w:rsidR="009130AC" w:rsidRDefault="009130AC"/>
                          </w:txbxContent>
                        </wps:txbx>
                        <wps:bodyPr horzOverflow="overflow" vert="horz" lIns="0" tIns="0" rIns="0" bIns="0" rtlCol="0">
                          <a:noAutofit/>
                        </wps:bodyPr>
                      </wps:wsp>
                      <wps:wsp>
                        <wps:cNvPr id="300" name="Shape 300"/>
                        <wps:cNvSpPr/>
                        <wps:spPr>
                          <a:xfrm>
                            <a:off x="0" y="0"/>
                            <a:ext cx="7772146" cy="10058398"/>
                          </a:xfrm>
                          <a:custGeom>
                            <a:avLst/>
                            <a:gdLst/>
                            <a:ahLst/>
                            <a:cxnLst/>
                            <a:rect l="0" t="0" r="0" b="0"/>
                            <a:pathLst>
                              <a:path w="7772146" h="10058398">
                                <a:moveTo>
                                  <a:pt x="0" y="0"/>
                                </a:moveTo>
                                <a:lnTo>
                                  <a:pt x="7772146" y="0"/>
                                </a:lnTo>
                                <a:lnTo>
                                  <a:pt x="7772146" y="10058398"/>
                                </a:lnTo>
                                <a:lnTo>
                                  <a:pt x="0" y="10058398"/>
                                </a:lnTo>
                                <a:lnTo>
                                  <a:pt x="0" y="0"/>
                                </a:lnTo>
                              </a:path>
                            </a:pathLst>
                          </a:custGeom>
                          <a:ln w="0" cap="flat">
                            <a:miter lim="127000"/>
                          </a:ln>
                        </wps:spPr>
                        <wps:style>
                          <a:lnRef idx="0">
                            <a:srgbClr val="000000">
                              <a:alpha val="0"/>
                            </a:srgbClr>
                          </a:lnRef>
                          <a:fillRef idx="1">
                            <a:srgbClr val="2D2D58"/>
                          </a:fillRef>
                          <a:effectRef idx="0">
                            <a:scrgbClr r="0" g="0" b="0"/>
                          </a:effectRef>
                          <a:fontRef idx="none"/>
                        </wps:style>
                        <wps:bodyPr/>
                      </wps:wsp>
                      <wps:wsp>
                        <wps:cNvPr id="9" name="Shape 9"/>
                        <wps:cNvSpPr/>
                        <wps:spPr>
                          <a:xfrm>
                            <a:off x="0" y="3078099"/>
                            <a:ext cx="1160780" cy="1651254"/>
                          </a:xfrm>
                          <a:custGeom>
                            <a:avLst/>
                            <a:gdLst/>
                            <a:ahLst/>
                            <a:cxnLst/>
                            <a:rect l="0" t="0" r="0" b="0"/>
                            <a:pathLst>
                              <a:path w="1160780" h="1651254">
                                <a:moveTo>
                                  <a:pt x="0" y="0"/>
                                </a:moveTo>
                                <a:lnTo>
                                  <a:pt x="1160780" y="0"/>
                                </a:lnTo>
                                <a:lnTo>
                                  <a:pt x="1160780" y="305181"/>
                                </a:lnTo>
                                <a:lnTo>
                                  <a:pt x="363030" y="305181"/>
                                </a:lnTo>
                                <a:lnTo>
                                  <a:pt x="363030" y="686943"/>
                                </a:lnTo>
                                <a:lnTo>
                                  <a:pt x="1054443" y="686943"/>
                                </a:lnTo>
                                <a:lnTo>
                                  <a:pt x="1054443" y="969010"/>
                                </a:lnTo>
                                <a:lnTo>
                                  <a:pt x="363030" y="969010"/>
                                </a:lnTo>
                                <a:lnTo>
                                  <a:pt x="363030" y="1651254"/>
                                </a:lnTo>
                                <a:lnTo>
                                  <a:pt x="0" y="1651254"/>
                                </a:lnTo>
                                <a:lnTo>
                                  <a:pt x="0" y="0"/>
                                </a:lnTo>
                                <a:close/>
                              </a:path>
                            </a:pathLst>
                          </a:custGeom>
                          <a:ln w="0" cap="flat">
                            <a:miter lim="127000"/>
                          </a:ln>
                        </wps:spPr>
                        <wps:style>
                          <a:lnRef idx="0">
                            <a:srgbClr val="000000">
                              <a:alpha val="0"/>
                            </a:srgbClr>
                          </a:lnRef>
                          <a:fillRef idx="1">
                            <a:srgbClr val="53B8CB"/>
                          </a:fillRef>
                          <a:effectRef idx="0">
                            <a:scrgbClr r="0" g="0" b="0"/>
                          </a:effectRef>
                          <a:fontRef idx="none"/>
                        </wps:style>
                        <wps:bodyPr/>
                      </wps:wsp>
                      <wps:wsp>
                        <wps:cNvPr id="301" name="Shape 301"/>
                        <wps:cNvSpPr/>
                        <wps:spPr>
                          <a:xfrm>
                            <a:off x="1230414" y="3533648"/>
                            <a:ext cx="328384" cy="1195705"/>
                          </a:xfrm>
                          <a:custGeom>
                            <a:avLst/>
                            <a:gdLst/>
                            <a:ahLst/>
                            <a:cxnLst/>
                            <a:rect l="0" t="0" r="0" b="0"/>
                            <a:pathLst>
                              <a:path w="328384" h="1195705">
                                <a:moveTo>
                                  <a:pt x="0" y="0"/>
                                </a:moveTo>
                                <a:lnTo>
                                  <a:pt x="328384" y="0"/>
                                </a:lnTo>
                                <a:lnTo>
                                  <a:pt x="328384" y="1195705"/>
                                </a:lnTo>
                                <a:lnTo>
                                  <a:pt x="0" y="1195705"/>
                                </a:lnTo>
                                <a:lnTo>
                                  <a:pt x="0" y="0"/>
                                </a:lnTo>
                              </a:path>
                            </a:pathLst>
                          </a:custGeom>
                          <a:ln w="0" cap="flat">
                            <a:miter lim="127000"/>
                          </a:ln>
                        </wps:spPr>
                        <wps:style>
                          <a:lnRef idx="0">
                            <a:srgbClr val="000000">
                              <a:alpha val="0"/>
                            </a:srgbClr>
                          </a:lnRef>
                          <a:fillRef idx="1">
                            <a:srgbClr val="53B8CB"/>
                          </a:fillRef>
                          <a:effectRef idx="0">
                            <a:scrgbClr r="0" g="0" b="0"/>
                          </a:effectRef>
                          <a:fontRef idx="none"/>
                        </wps:style>
                        <wps:bodyPr/>
                      </wps:wsp>
                      <wps:wsp>
                        <wps:cNvPr id="302" name="Shape 302"/>
                        <wps:cNvSpPr/>
                        <wps:spPr>
                          <a:xfrm>
                            <a:off x="1230414" y="3078099"/>
                            <a:ext cx="328384" cy="270637"/>
                          </a:xfrm>
                          <a:custGeom>
                            <a:avLst/>
                            <a:gdLst/>
                            <a:ahLst/>
                            <a:cxnLst/>
                            <a:rect l="0" t="0" r="0" b="0"/>
                            <a:pathLst>
                              <a:path w="328384" h="270637">
                                <a:moveTo>
                                  <a:pt x="0" y="0"/>
                                </a:moveTo>
                                <a:lnTo>
                                  <a:pt x="328384" y="0"/>
                                </a:lnTo>
                                <a:lnTo>
                                  <a:pt x="328384" y="270637"/>
                                </a:lnTo>
                                <a:lnTo>
                                  <a:pt x="0" y="270637"/>
                                </a:lnTo>
                                <a:lnTo>
                                  <a:pt x="0" y="0"/>
                                </a:lnTo>
                              </a:path>
                            </a:pathLst>
                          </a:custGeom>
                          <a:ln w="0" cap="flat">
                            <a:miter lim="127000"/>
                          </a:ln>
                        </wps:spPr>
                        <wps:style>
                          <a:lnRef idx="0">
                            <a:srgbClr val="000000">
                              <a:alpha val="0"/>
                            </a:srgbClr>
                          </a:lnRef>
                          <a:fillRef idx="1">
                            <a:srgbClr val="53B8CB"/>
                          </a:fillRef>
                          <a:effectRef idx="0">
                            <a:scrgbClr r="0" g="0" b="0"/>
                          </a:effectRef>
                          <a:fontRef idx="none"/>
                        </wps:style>
                        <wps:bodyPr/>
                      </wps:wsp>
                      <wps:wsp>
                        <wps:cNvPr id="12" name="Shape 12"/>
                        <wps:cNvSpPr/>
                        <wps:spPr>
                          <a:xfrm>
                            <a:off x="1702054" y="3501390"/>
                            <a:ext cx="1121410" cy="1227963"/>
                          </a:xfrm>
                          <a:custGeom>
                            <a:avLst/>
                            <a:gdLst/>
                            <a:ahLst/>
                            <a:cxnLst/>
                            <a:rect l="0" t="0" r="0" b="0"/>
                            <a:pathLst>
                              <a:path w="1121410" h="1227963">
                                <a:moveTo>
                                  <a:pt x="684403" y="0"/>
                                </a:moveTo>
                                <a:cubicBezTo>
                                  <a:pt x="772287" y="0"/>
                                  <a:pt x="844423" y="11938"/>
                                  <a:pt x="900684" y="35941"/>
                                </a:cubicBezTo>
                                <a:cubicBezTo>
                                  <a:pt x="956945" y="59817"/>
                                  <a:pt x="1001141" y="92964"/>
                                  <a:pt x="1033526" y="135255"/>
                                </a:cubicBezTo>
                                <a:cubicBezTo>
                                  <a:pt x="1065911" y="177546"/>
                                  <a:pt x="1088644" y="229362"/>
                                  <a:pt x="1101852" y="290195"/>
                                </a:cubicBezTo>
                                <a:cubicBezTo>
                                  <a:pt x="1114806" y="351155"/>
                                  <a:pt x="1121410" y="418465"/>
                                  <a:pt x="1121410" y="492506"/>
                                </a:cubicBezTo>
                                <a:lnTo>
                                  <a:pt x="1121410" y="1227963"/>
                                </a:lnTo>
                                <a:lnTo>
                                  <a:pt x="792988" y="1227963"/>
                                </a:lnTo>
                                <a:lnTo>
                                  <a:pt x="792988" y="552704"/>
                                </a:lnTo>
                                <a:cubicBezTo>
                                  <a:pt x="792988" y="454025"/>
                                  <a:pt x="777621" y="380238"/>
                                  <a:pt x="746887" y="331724"/>
                                </a:cubicBezTo>
                                <a:cubicBezTo>
                                  <a:pt x="716026" y="283210"/>
                                  <a:pt x="661289" y="258953"/>
                                  <a:pt x="582676" y="258953"/>
                                </a:cubicBezTo>
                                <a:cubicBezTo>
                                  <a:pt x="493268" y="258953"/>
                                  <a:pt x="428498" y="285623"/>
                                  <a:pt x="388366" y="338709"/>
                                </a:cubicBezTo>
                                <a:cubicBezTo>
                                  <a:pt x="348361" y="391922"/>
                                  <a:pt x="328168" y="479425"/>
                                  <a:pt x="328168" y="601218"/>
                                </a:cubicBezTo>
                                <a:lnTo>
                                  <a:pt x="328168" y="1227963"/>
                                </a:lnTo>
                                <a:lnTo>
                                  <a:pt x="0" y="1227963"/>
                                </a:lnTo>
                                <a:lnTo>
                                  <a:pt x="0" y="32258"/>
                                </a:lnTo>
                                <a:lnTo>
                                  <a:pt x="312039" y="32258"/>
                                </a:lnTo>
                                <a:lnTo>
                                  <a:pt x="312039" y="198882"/>
                                </a:lnTo>
                                <a:lnTo>
                                  <a:pt x="319024" y="198882"/>
                                </a:lnTo>
                                <a:cubicBezTo>
                                  <a:pt x="360553" y="129413"/>
                                  <a:pt x="414528" y="78994"/>
                                  <a:pt x="480822" y="47371"/>
                                </a:cubicBezTo>
                                <a:cubicBezTo>
                                  <a:pt x="547243" y="15748"/>
                                  <a:pt x="615061" y="0"/>
                                  <a:pt x="684403" y="0"/>
                                </a:cubicBezTo>
                                <a:close/>
                              </a:path>
                            </a:pathLst>
                          </a:custGeom>
                          <a:ln w="0" cap="flat">
                            <a:miter lim="127000"/>
                          </a:ln>
                        </wps:spPr>
                        <wps:style>
                          <a:lnRef idx="0">
                            <a:srgbClr val="000000">
                              <a:alpha val="0"/>
                            </a:srgbClr>
                          </a:lnRef>
                          <a:fillRef idx="1">
                            <a:srgbClr val="53B8CB"/>
                          </a:fillRef>
                          <a:effectRef idx="0">
                            <a:scrgbClr r="0" g="0" b="0"/>
                          </a:effectRef>
                          <a:fontRef idx="none"/>
                        </wps:style>
                        <wps:bodyPr/>
                      </wps:wsp>
                      <wps:wsp>
                        <wps:cNvPr id="13" name="Shape 13"/>
                        <wps:cNvSpPr/>
                        <wps:spPr>
                          <a:xfrm>
                            <a:off x="2906903" y="4020185"/>
                            <a:ext cx="561848" cy="739267"/>
                          </a:xfrm>
                          <a:custGeom>
                            <a:avLst/>
                            <a:gdLst/>
                            <a:ahLst/>
                            <a:cxnLst/>
                            <a:rect l="0" t="0" r="0" b="0"/>
                            <a:pathLst>
                              <a:path w="561848" h="739267">
                                <a:moveTo>
                                  <a:pt x="561848" y="0"/>
                                </a:moveTo>
                                <a:lnTo>
                                  <a:pt x="561848" y="187706"/>
                                </a:lnTo>
                                <a:lnTo>
                                  <a:pt x="522605" y="193548"/>
                                </a:lnTo>
                                <a:cubicBezTo>
                                  <a:pt x="497967" y="197993"/>
                                  <a:pt x="473583" y="204216"/>
                                  <a:pt x="449707" y="211963"/>
                                </a:cubicBezTo>
                                <a:cubicBezTo>
                                  <a:pt x="425831" y="219583"/>
                                  <a:pt x="405130" y="229997"/>
                                  <a:pt x="387223" y="243205"/>
                                </a:cubicBezTo>
                                <a:cubicBezTo>
                                  <a:pt x="369570" y="256286"/>
                                  <a:pt x="355219" y="272923"/>
                                  <a:pt x="344551" y="292862"/>
                                </a:cubicBezTo>
                                <a:cubicBezTo>
                                  <a:pt x="333756" y="313055"/>
                                  <a:pt x="328295" y="338455"/>
                                  <a:pt x="328295" y="369316"/>
                                </a:cubicBezTo>
                                <a:cubicBezTo>
                                  <a:pt x="328295" y="398399"/>
                                  <a:pt x="333756" y="423291"/>
                                  <a:pt x="344551" y="443230"/>
                                </a:cubicBezTo>
                                <a:cubicBezTo>
                                  <a:pt x="355219" y="463169"/>
                                  <a:pt x="369951" y="479044"/>
                                  <a:pt x="388620" y="490601"/>
                                </a:cubicBezTo>
                                <a:cubicBezTo>
                                  <a:pt x="407035" y="502158"/>
                                  <a:pt x="428625" y="510286"/>
                                  <a:pt x="453263" y="514985"/>
                                </a:cubicBezTo>
                                <a:cubicBezTo>
                                  <a:pt x="478028" y="519430"/>
                                  <a:pt x="503428" y="521843"/>
                                  <a:pt x="529590" y="521843"/>
                                </a:cubicBezTo>
                                <a:lnTo>
                                  <a:pt x="561848" y="520446"/>
                                </a:lnTo>
                                <a:lnTo>
                                  <a:pt x="561848" y="720979"/>
                                </a:lnTo>
                                <a:lnTo>
                                  <a:pt x="516890" y="731139"/>
                                </a:lnTo>
                                <a:cubicBezTo>
                                  <a:pt x="480568" y="736600"/>
                                  <a:pt x="443992" y="739267"/>
                                  <a:pt x="407035" y="739267"/>
                                </a:cubicBezTo>
                                <a:cubicBezTo>
                                  <a:pt x="350012" y="739267"/>
                                  <a:pt x="296799" y="732282"/>
                                  <a:pt x="247396" y="718439"/>
                                </a:cubicBezTo>
                                <a:cubicBezTo>
                                  <a:pt x="198120" y="704469"/>
                                  <a:pt x="155067" y="683006"/>
                                  <a:pt x="117983" y="653669"/>
                                </a:cubicBezTo>
                                <a:cubicBezTo>
                                  <a:pt x="80899" y="624459"/>
                                  <a:pt x="52070" y="587375"/>
                                  <a:pt x="31242" y="542544"/>
                                </a:cubicBezTo>
                                <a:cubicBezTo>
                                  <a:pt x="10541" y="497967"/>
                                  <a:pt x="0" y="444754"/>
                                  <a:pt x="0" y="383032"/>
                                </a:cubicBezTo>
                                <a:cubicBezTo>
                                  <a:pt x="0" y="315214"/>
                                  <a:pt x="11938" y="259334"/>
                                  <a:pt x="35941" y="215519"/>
                                </a:cubicBezTo>
                                <a:cubicBezTo>
                                  <a:pt x="59817" y="171450"/>
                                  <a:pt x="90424" y="136525"/>
                                  <a:pt x="128270" y="110109"/>
                                </a:cubicBezTo>
                                <a:cubicBezTo>
                                  <a:pt x="166116" y="83947"/>
                                  <a:pt x="209169" y="64389"/>
                                  <a:pt x="257810" y="51181"/>
                                </a:cubicBezTo>
                                <a:cubicBezTo>
                                  <a:pt x="306324" y="38227"/>
                                  <a:pt x="355219" y="27686"/>
                                  <a:pt x="404749" y="19939"/>
                                </a:cubicBezTo>
                                <a:cubicBezTo>
                                  <a:pt x="454025" y="12192"/>
                                  <a:pt x="502666" y="6096"/>
                                  <a:pt x="550418" y="1524"/>
                                </a:cubicBezTo>
                                <a:lnTo>
                                  <a:pt x="561848" y="0"/>
                                </a:lnTo>
                                <a:close/>
                              </a:path>
                            </a:pathLst>
                          </a:custGeom>
                          <a:ln w="0" cap="flat">
                            <a:miter lim="127000"/>
                          </a:ln>
                        </wps:spPr>
                        <wps:style>
                          <a:lnRef idx="0">
                            <a:srgbClr val="000000">
                              <a:alpha val="0"/>
                            </a:srgbClr>
                          </a:lnRef>
                          <a:fillRef idx="1">
                            <a:srgbClr val="53B8CB"/>
                          </a:fillRef>
                          <a:effectRef idx="0">
                            <a:scrgbClr r="0" g="0" b="0"/>
                          </a:effectRef>
                          <a:fontRef idx="none"/>
                        </wps:style>
                        <wps:bodyPr/>
                      </wps:wsp>
                      <wps:wsp>
                        <wps:cNvPr id="14" name="Shape 14"/>
                        <wps:cNvSpPr/>
                        <wps:spPr>
                          <a:xfrm>
                            <a:off x="2943987" y="3503168"/>
                            <a:ext cx="524764" cy="398272"/>
                          </a:xfrm>
                          <a:custGeom>
                            <a:avLst/>
                            <a:gdLst/>
                            <a:ahLst/>
                            <a:cxnLst/>
                            <a:rect l="0" t="0" r="0" b="0"/>
                            <a:pathLst>
                              <a:path w="524764" h="398272">
                                <a:moveTo>
                                  <a:pt x="524764" y="0"/>
                                </a:moveTo>
                                <a:lnTo>
                                  <a:pt x="524764" y="218947"/>
                                </a:lnTo>
                                <a:lnTo>
                                  <a:pt x="499745" y="220345"/>
                                </a:lnTo>
                                <a:cubicBezTo>
                                  <a:pt x="456311" y="225678"/>
                                  <a:pt x="420751" y="238633"/>
                                  <a:pt x="393065" y="259588"/>
                                </a:cubicBezTo>
                                <a:cubicBezTo>
                                  <a:pt x="355981" y="287274"/>
                                  <a:pt x="334391" y="333502"/>
                                  <a:pt x="328295" y="398272"/>
                                </a:cubicBezTo>
                                <a:lnTo>
                                  <a:pt x="0" y="398272"/>
                                </a:lnTo>
                                <a:cubicBezTo>
                                  <a:pt x="4445" y="321056"/>
                                  <a:pt x="23876" y="257175"/>
                                  <a:pt x="57658" y="206375"/>
                                </a:cubicBezTo>
                                <a:cubicBezTo>
                                  <a:pt x="91567" y="155447"/>
                                  <a:pt x="134874" y="114681"/>
                                  <a:pt x="187198" y="83820"/>
                                </a:cubicBezTo>
                                <a:cubicBezTo>
                                  <a:pt x="239649" y="52959"/>
                                  <a:pt x="298577" y="30861"/>
                                  <a:pt x="364109" y="17907"/>
                                </a:cubicBezTo>
                                <a:cubicBezTo>
                                  <a:pt x="396875" y="11302"/>
                                  <a:pt x="429641" y="6350"/>
                                  <a:pt x="462661" y="3048"/>
                                </a:cubicBezTo>
                                <a:lnTo>
                                  <a:pt x="524764" y="0"/>
                                </a:lnTo>
                                <a:close/>
                              </a:path>
                            </a:pathLst>
                          </a:custGeom>
                          <a:ln w="0" cap="flat">
                            <a:miter lim="127000"/>
                          </a:ln>
                        </wps:spPr>
                        <wps:style>
                          <a:lnRef idx="0">
                            <a:srgbClr val="000000">
                              <a:alpha val="0"/>
                            </a:srgbClr>
                          </a:lnRef>
                          <a:fillRef idx="1">
                            <a:srgbClr val="53B8CB"/>
                          </a:fillRef>
                          <a:effectRef idx="0">
                            <a:scrgbClr r="0" g="0" b="0"/>
                          </a:effectRef>
                          <a:fontRef idx="none"/>
                        </wps:style>
                        <wps:bodyPr/>
                      </wps:wsp>
                      <wps:wsp>
                        <wps:cNvPr id="15" name="Shape 15"/>
                        <wps:cNvSpPr/>
                        <wps:spPr>
                          <a:xfrm>
                            <a:off x="3468751" y="3501390"/>
                            <a:ext cx="603631" cy="1239774"/>
                          </a:xfrm>
                          <a:custGeom>
                            <a:avLst/>
                            <a:gdLst/>
                            <a:ahLst/>
                            <a:cxnLst/>
                            <a:rect l="0" t="0" r="0" b="0"/>
                            <a:pathLst>
                              <a:path w="603631" h="1239774">
                                <a:moveTo>
                                  <a:pt x="37084" y="0"/>
                                </a:moveTo>
                                <a:cubicBezTo>
                                  <a:pt x="97155" y="0"/>
                                  <a:pt x="158115" y="4318"/>
                                  <a:pt x="219837" y="12700"/>
                                </a:cubicBezTo>
                                <a:cubicBezTo>
                                  <a:pt x="281432" y="21209"/>
                                  <a:pt x="337693" y="37719"/>
                                  <a:pt x="388620" y="62484"/>
                                </a:cubicBezTo>
                                <a:cubicBezTo>
                                  <a:pt x="439547" y="87122"/>
                                  <a:pt x="481076" y="121285"/>
                                  <a:pt x="513461" y="165354"/>
                                </a:cubicBezTo>
                                <a:cubicBezTo>
                                  <a:pt x="545846" y="209169"/>
                                  <a:pt x="561975" y="267335"/>
                                  <a:pt x="561975" y="339852"/>
                                </a:cubicBezTo>
                                <a:lnTo>
                                  <a:pt x="561975" y="962025"/>
                                </a:lnTo>
                                <a:cubicBezTo>
                                  <a:pt x="561975" y="1016000"/>
                                  <a:pt x="565150" y="1067562"/>
                                  <a:pt x="571246" y="1116965"/>
                                </a:cubicBezTo>
                                <a:cubicBezTo>
                                  <a:pt x="577469" y="1166241"/>
                                  <a:pt x="588137" y="1203325"/>
                                  <a:pt x="603631" y="1227963"/>
                                </a:cubicBezTo>
                                <a:lnTo>
                                  <a:pt x="270637" y="1227963"/>
                                </a:lnTo>
                                <a:cubicBezTo>
                                  <a:pt x="264414" y="1209548"/>
                                  <a:pt x="259334" y="1190498"/>
                                  <a:pt x="255651" y="1171321"/>
                                </a:cubicBezTo>
                                <a:cubicBezTo>
                                  <a:pt x="251714" y="1152144"/>
                                  <a:pt x="249047" y="1132332"/>
                                  <a:pt x="247523" y="1112393"/>
                                </a:cubicBezTo>
                                <a:cubicBezTo>
                                  <a:pt x="195072" y="1166241"/>
                                  <a:pt x="133477" y="1204087"/>
                                  <a:pt x="62484" y="1225677"/>
                                </a:cubicBezTo>
                                <a:lnTo>
                                  <a:pt x="0" y="1239774"/>
                                </a:lnTo>
                                <a:lnTo>
                                  <a:pt x="0" y="1039241"/>
                                </a:lnTo>
                                <a:lnTo>
                                  <a:pt x="13462" y="1038606"/>
                                </a:lnTo>
                                <a:cubicBezTo>
                                  <a:pt x="56515" y="1034542"/>
                                  <a:pt x="91440" y="1024382"/>
                                  <a:pt x="118110" y="1008380"/>
                                </a:cubicBezTo>
                                <a:cubicBezTo>
                                  <a:pt x="153416" y="986663"/>
                                  <a:pt x="179578" y="960882"/>
                                  <a:pt x="196723" y="930783"/>
                                </a:cubicBezTo>
                                <a:cubicBezTo>
                                  <a:pt x="213614" y="900684"/>
                                  <a:pt x="224028" y="870331"/>
                                  <a:pt x="227965" y="839470"/>
                                </a:cubicBezTo>
                                <a:cubicBezTo>
                                  <a:pt x="231775" y="808609"/>
                                  <a:pt x="233553" y="783971"/>
                                  <a:pt x="233553" y="765302"/>
                                </a:cubicBezTo>
                                <a:lnTo>
                                  <a:pt x="233553" y="642874"/>
                                </a:lnTo>
                                <a:cubicBezTo>
                                  <a:pt x="219837" y="655320"/>
                                  <a:pt x="202311" y="664845"/>
                                  <a:pt x="181610" y="671830"/>
                                </a:cubicBezTo>
                                <a:cubicBezTo>
                                  <a:pt x="160782" y="678815"/>
                                  <a:pt x="138430" y="684403"/>
                                  <a:pt x="114427" y="689102"/>
                                </a:cubicBezTo>
                                <a:cubicBezTo>
                                  <a:pt x="90551" y="693674"/>
                                  <a:pt x="65532" y="697611"/>
                                  <a:pt x="39370" y="700659"/>
                                </a:cubicBezTo>
                                <a:lnTo>
                                  <a:pt x="0" y="706501"/>
                                </a:lnTo>
                                <a:lnTo>
                                  <a:pt x="0" y="518795"/>
                                </a:lnTo>
                                <a:lnTo>
                                  <a:pt x="56261" y="511556"/>
                                </a:lnTo>
                                <a:cubicBezTo>
                                  <a:pt x="77343" y="508127"/>
                                  <a:pt x="97282" y="504063"/>
                                  <a:pt x="115824" y="499364"/>
                                </a:cubicBezTo>
                                <a:cubicBezTo>
                                  <a:pt x="152654" y="490220"/>
                                  <a:pt x="181991" y="476885"/>
                                  <a:pt x="203708" y="458978"/>
                                </a:cubicBezTo>
                                <a:cubicBezTo>
                                  <a:pt x="225171" y="441325"/>
                                  <a:pt x="235077" y="415544"/>
                                  <a:pt x="233553" y="381635"/>
                                </a:cubicBezTo>
                                <a:cubicBezTo>
                                  <a:pt x="233553" y="346075"/>
                                  <a:pt x="227965" y="318008"/>
                                  <a:pt x="216281" y="297053"/>
                                </a:cubicBezTo>
                                <a:cubicBezTo>
                                  <a:pt x="204851" y="276225"/>
                                  <a:pt x="189357" y="260096"/>
                                  <a:pt x="170053" y="248539"/>
                                </a:cubicBezTo>
                                <a:cubicBezTo>
                                  <a:pt x="150749" y="237109"/>
                                  <a:pt x="128397" y="229362"/>
                                  <a:pt x="102997" y="225425"/>
                                </a:cubicBezTo>
                                <a:cubicBezTo>
                                  <a:pt x="77597" y="221615"/>
                                  <a:pt x="50165" y="219583"/>
                                  <a:pt x="20955" y="219583"/>
                                </a:cubicBezTo>
                                <a:lnTo>
                                  <a:pt x="0" y="220726"/>
                                </a:lnTo>
                                <a:lnTo>
                                  <a:pt x="0" y="1778"/>
                                </a:lnTo>
                                <a:lnTo>
                                  <a:pt x="37084" y="0"/>
                                </a:lnTo>
                                <a:close/>
                              </a:path>
                            </a:pathLst>
                          </a:custGeom>
                          <a:ln w="0" cap="flat">
                            <a:miter lim="127000"/>
                          </a:ln>
                        </wps:spPr>
                        <wps:style>
                          <a:lnRef idx="0">
                            <a:srgbClr val="000000">
                              <a:alpha val="0"/>
                            </a:srgbClr>
                          </a:lnRef>
                          <a:fillRef idx="1">
                            <a:srgbClr val="53B8CB"/>
                          </a:fillRef>
                          <a:effectRef idx="0">
                            <a:scrgbClr r="0" g="0" b="0"/>
                          </a:effectRef>
                          <a:fontRef idx="none"/>
                        </wps:style>
                        <wps:bodyPr/>
                      </wps:wsp>
                      <wps:wsp>
                        <wps:cNvPr id="16" name="Shape 16"/>
                        <wps:cNvSpPr/>
                        <wps:spPr>
                          <a:xfrm>
                            <a:off x="4169410" y="3501390"/>
                            <a:ext cx="1121537" cy="1227963"/>
                          </a:xfrm>
                          <a:custGeom>
                            <a:avLst/>
                            <a:gdLst/>
                            <a:ahLst/>
                            <a:cxnLst/>
                            <a:rect l="0" t="0" r="0" b="0"/>
                            <a:pathLst>
                              <a:path w="1121537" h="1227963">
                                <a:moveTo>
                                  <a:pt x="684530" y="0"/>
                                </a:moveTo>
                                <a:cubicBezTo>
                                  <a:pt x="772414" y="0"/>
                                  <a:pt x="844423" y="11938"/>
                                  <a:pt x="900811" y="35941"/>
                                </a:cubicBezTo>
                                <a:cubicBezTo>
                                  <a:pt x="957072" y="59817"/>
                                  <a:pt x="1001268" y="92964"/>
                                  <a:pt x="1033653" y="135255"/>
                                </a:cubicBezTo>
                                <a:cubicBezTo>
                                  <a:pt x="1066038" y="177546"/>
                                  <a:pt x="1088771" y="229362"/>
                                  <a:pt x="1101979" y="290195"/>
                                </a:cubicBezTo>
                                <a:cubicBezTo>
                                  <a:pt x="1114933" y="351155"/>
                                  <a:pt x="1121537" y="418465"/>
                                  <a:pt x="1121537" y="492506"/>
                                </a:cubicBezTo>
                                <a:lnTo>
                                  <a:pt x="1121537" y="1227963"/>
                                </a:lnTo>
                                <a:lnTo>
                                  <a:pt x="793115" y="1227963"/>
                                </a:lnTo>
                                <a:lnTo>
                                  <a:pt x="793115" y="552704"/>
                                </a:lnTo>
                                <a:cubicBezTo>
                                  <a:pt x="793115" y="454025"/>
                                  <a:pt x="777621" y="380238"/>
                                  <a:pt x="747014" y="331724"/>
                                </a:cubicBezTo>
                                <a:cubicBezTo>
                                  <a:pt x="716153" y="283210"/>
                                  <a:pt x="661416" y="258953"/>
                                  <a:pt x="582676" y="258953"/>
                                </a:cubicBezTo>
                                <a:cubicBezTo>
                                  <a:pt x="493268" y="258953"/>
                                  <a:pt x="428625" y="285623"/>
                                  <a:pt x="388493" y="338709"/>
                                </a:cubicBezTo>
                                <a:cubicBezTo>
                                  <a:pt x="348361" y="391922"/>
                                  <a:pt x="328295" y="479425"/>
                                  <a:pt x="328295" y="601218"/>
                                </a:cubicBezTo>
                                <a:lnTo>
                                  <a:pt x="328295" y="1227963"/>
                                </a:lnTo>
                                <a:lnTo>
                                  <a:pt x="0" y="1227963"/>
                                </a:lnTo>
                                <a:lnTo>
                                  <a:pt x="0" y="32258"/>
                                </a:lnTo>
                                <a:lnTo>
                                  <a:pt x="312039" y="32258"/>
                                </a:lnTo>
                                <a:lnTo>
                                  <a:pt x="312039" y="198882"/>
                                </a:lnTo>
                                <a:lnTo>
                                  <a:pt x="319024" y="198882"/>
                                </a:lnTo>
                                <a:cubicBezTo>
                                  <a:pt x="360680" y="129413"/>
                                  <a:pt x="414655" y="78994"/>
                                  <a:pt x="480949" y="47371"/>
                                </a:cubicBezTo>
                                <a:cubicBezTo>
                                  <a:pt x="547370" y="15748"/>
                                  <a:pt x="615061" y="0"/>
                                  <a:pt x="684530" y="0"/>
                                </a:cubicBezTo>
                                <a:close/>
                              </a:path>
                            </a:pathLst>
                          </a:custGeom>
                          <a:ln w="0" cap="flat">
                            <a:miter lim="127000"/>
                          </a:ln>
                        </wps:spPr>
                        <wps:style>
                          <a:lnRef idx="0">
                            <a:srgbClr val="000000">
                              <a:alpha val="0"/>
                            </a:srgbClr>
                          </a:lnRef>
                          <a:fillRef idx="1">
                            <a:srgbClr val="53B8CB"/>
                          </a:fillRef>
                          <a:effectRef idx="0">
                            <a:scrgbClr r="0" g="0" b="0"/>
                          </a:effectRef>
                          <a:fontRef idx="none"/>
                        </wps:style>
                        <wps:bodyPr/>
                      </wps:wsp>
                      <wps:wsp>
                        <wps:cNvPr id="17" name="Shape 17"/>
                        <wps:cNvSpPr/>
                        <wps:spPr>
                          <a:xfrm>
                            <a:off x="5388229" y="3501390"/>
                            <a:ext cx="1179449" cy="1258062"/>
                          </a:xfrm>
                          <a:custGeom>
                            <a:avLst/>
                            <a:gdLst/>
                            <a:ahLst/>
                            <a:cxnLst/>
                            <a:rect l="0" t="0" r="0" b="0"/>
                            <a:pathLst>
                              <a:path w="1179449" h="1258062">
                                <a:moveTo>
                                  <a:pt x="610489" y="0"/>
                                </a:moveTo>
                                <a:cubicBezTo>
                                  <a:pt x="681482" y="0"/>
                                  <a:pt x="749554" y="9144"/>
                                  <a:pt x="815086" y="27813"/>
                                </a:cubicBezTo>
                                <a:cubicBezTo>
                                  <a:pt x="880745" y="46228"/>
                                  <a:pt x="939292" y="74295"/>
                                  <a:pt x="990854" y="112141"/>
                                </a:cubicBezTo>
                                <a:cubicBezTo>
                                  <a:pt x="1042543" y="149987"/>
                                  <a:pt x="1084580" y="196977"/>
                                  <a:pt x="1116965" y="253238"/>
                                </a:cubicBezTo>
                                <a:cubicBezTo>
                                  <a:pt x="1149223" y="309499"/>
                                  <a:pt x="1167765" y="376174"/>
                                  <a:pt x="1172465" y="453263"/>
                                </a:cubicBezTo>
                                <a:lnTo>
                                  <a:pt x="851027" y="453263"/>
                                </a:lnTo>
                                <a:cubicBezTo>
                                  <a:pt x="829310" y="315976"/>
                                  <a:pt x="748411" y="247396"/>
                                  <a:pt x="608203" y="247396"/>
                                </a:cubicBezTo>
                                <a:cubicBezTo>
                                  <a:pt x="555752" y="247396"/>
                                  <a:pt x="511810" y="259334"/>
                                  <a:pt x="476250" y="283210"/>
                                </a:cubicBezTo>
                                <a:cubicBezTo>
                                  <a:pt x="440944" y="307086"/>
                                  <a:pt x="411988" y="337947"/>
                                  <a:pt x="389509" y="375793"/>
                                </a:cubicBezTo>
                                <a:cubicBezTo>
                                  <a:pt x="367284" y="413639"/>
                                  <a:pt x="351536" y="455168"/>
                                  <a:pt x="342265" y="500507"/>
                                </a:cubicBezTo>
                                <a:cubicBezTo>
                                  <a:pt x="332867" y="546100"/>
                                  <a:pt x="328422" y="591312"/>
                                  <a:pt x="328422" y="635889"/>
                                </a:cubicBezTo>
                                <a:cubicBezTo>
                                  <a:pt x="328422" y="679196"/>
                                  <a:pt x="332867" y="723011"/>
                                  <a:pt x="342265" y="767842"/>
                                </a:cubicBezTo>
                                <a:cubicBezTo>
                                  <a:pt x="351536" y="812419"/>
                                  <a:pt x="366522" y="852932"/>
                                  <a:pt x="387350" y="889254"/>
                                </a:cubicBezTo>
                                <a:cubicBezTo>
                                  <a:pt x="408178" y="925322"/>
                                  <a:pt x="436245" y="955040"/>
                                  <a:pt x="471805" y="978154"/>
                                </a:cubicBezTo>
                                <a:cubicBezTo>
                                  <a:pt x="507111" y="1001395"/>
                                  <a:pt x="550291" y="1012825"/>
                                  <a:pt x="601218" y="1012825"/>
                                </a:cubicBezTo>
                                <a:cubicBezTo>
                                  <a:pt x="679958" y="1012825"/>
                                  <a:pt x="740283" y="990854"/>
                                  <a:pt x="782701" y="946912"/>
                                </a:cubicBezTo>
                                <a:cubicBezTo>
                                  <a:pt x="825246" y="903097"/>
                                  <a:pt x="851789" y="844042"/>
                                  <a:pt x="862457" y="770001"/>
                                </a:cubicBezTo>
                                <a:lnTo>
                                  <a:pt x="1179449" y="770001"/>
                                </a:lnTo>
                                <a:cubicBezTo>
                                  <a:pt x="1157732" y="928878"/>
                                  <a:pt x="1096010" y="1049909"/>
                                  <a:pt x="994410" y="1133094"/>
                                </a:cubicBezTo>
                                <a:cubicBezTo>
                                  <a:pt x="892556" y="1216533"/>
                                  <a:pt x="762381" y="1258062"/>
                                  <a:pt x="603504" y="1258062"/>
                                </a:cubicBezTo>
                                <a:cubicBezTo>
                                  <a:pt x="514096" y="1258062"/>
                                  <a:pt x="432054" y="1242949"/>
                                  <a:pt x="357124" y="1212850"/>
                                </a:cubicBezTo>
                                <a:cubicBezTo>
                                  <a:pt x="282448" y="1182751"/>
                                  <a:pt x="218821" y="1140841"/>
                                  <a:pt x="166497" y="1086739"/>
                                </a:cubicBezTo>
                                <a:cubicBezTo>
                                  <a:pt x="114046" y="1033018"/>
                                  <a:pt x="73152" y="968629"/>
                                  <a:pt x="43815" y="893699"/>
                                </a:cubicBezTo>
                                <a:cubicBezTo>
                                  <a:pt x="14605" y="819023"/>
                                  <a:pt x="0" y="736981"/>
                                  <a:pt x="0" y="647573"/>
                                </a:cubicBezTo>
                                <a:cubicBezTo>
                                  <a:pt x="0" y="554990"/>
                                  <a:pt x="13462" y="469138"/>
                                  <a:pt x="40386" y="389763"/>
                                </a:cubicBezTo>
                                <a:cubicBezTo>
                                  <a:pt x="67310" y="310261"/>
                                  <a:pt x="107061" y="241554"/>
                                  <a:pt x="159512" y="183769"/>
                                </a:cubicBezTo>
                                <a:cubicBezTo>
                                  <a:pt x="211836" y="125984"/>
                                  <a:pt x="275844" y="80899"/>
                                  <a:pt x="351536" y="48514"/>
                                </a:cubicBezTo>
                                <a:cubicBezTo>
                                  <a:pt x="426974" y="16128"/>
                                  <a:pt x="513334" y="0"/>
                                  <a:pt x="610489" y="0"/>
                                </a:cubicBezTo>
                                <a:close/>
                              </a:path>
                            </a:pathLst>
                          </a:custGeom>
                          <a:ln w="0" cap="flat">
                            <a:miter lim="127000"/>
                          </a:ln>
                        </wps:spPr>
                        <wps:style>
                          <a:lnRef idx="0">
                            <a:srgbClr val="000000">
                              <a:alpha val="0"/>
                            </a:srgbClr>
                          </a:lnRef>
                          <a:fillRef idx="1">
                            <a:srgbClr val="53B8CB"/>
                          </a:fillRef>
                          <a:effectRef idx="0">
                            <a:scrgbClr r="0" g="0" b="0"/>
                          </a:effectRef>
                          <a:fontRef idx="none"/>
                        </wps:style>
                        <wps:bodyPr/>
                      </wps:wsp>
                      <wps:wsp>
                        <wps:cNvPr id="18" name="Shape 18"/>
                        <wps:cNvSpPr/>
                        <wps:spPr>
                          <a:xfrm>
                            <a:off x="6579108" y="3502025"/>
                            <a:ext cx="595503" cy="1256792"/>
                          </a:xfrm>
                          <a:custGeom>
                            <a:avLst/>
                            <a:gdLst/>
                            <a:ahLst/>
                            <a:cxnLst/>
                            <a:rect l="0" t="0" r="0" b="0"/>
                            <a:pathLst>
                              <a:path w="595503" h="1256792">
                                <a:moveTo>
                                  <a:pt x="595503" y="0"/>
                                </a:moveTo>
                                <a:lnTo>
                                  <a:pt x="595503" y="247269"/>
                                </a:lnTo>
                                <a:lnTo>
                                  <a:pt x="529336" y="253365"/>
                                </a:lnTo>
                                <a:cubicBezTo>
                                  <a:pt x="507619" y="257810"/>
                                  <a:pt x="487935" y="264541"/>
                                  <a:pt x="470662" y="273304"/>
                                </a:cubicBezTo>
                                <a:cubicBezTo>
                                  <a:pt x="435991" y="290957"/>
                                  <a:pt x="408178" y="313055"/>
                                  <a:pt x="387477" y="339217"/>
                                </a:cubicBezTo>
                                <a:cubicBezTo>
                                  <a:pt x="366649" y="365506"/>
                                  <a:pt x="351917" y="393192"/>
                                  <a:pt x="343409" y="422529"/>
                                </a:cubicBezTo>
                                <a:cubicBezTo>
                                  <a:pt x="335026" y="451739"/>
                                  <a:pt x="329947" y="478028"/>
                                  <a:pt x="328423" y="501269"/>
                                </a:cubicBezTo>
                                <a:lnTo>
                                  <a:pt x="595503" y="501269"/>
                                </a:lnTo>
                                <a:lnTo>
                                  <a:pt x="595503" y="709168"/>
                                </a:lnTo>
                                <a:lnTo>
                                  <a:pt x="328423" y="709168"/>
                                </a:lnTo>
                                <a:cubicBezTo>
                                  <a:pt x="333122" y="815721"/>
                                  <a:pt x="360045" y="892683"/>
                                  <a:pt x="409322" y="940435"/>
                                </a:cubicBezTo>
                                <a:cubicBezTo>
                                  <a:pt x="446278" y="976376"/>
                                  <a:pt x="495427" y="998728"/>
                                  <a:pt x="556768" y="1007745"/>
                                </a:cubicBezTo>
                                <a:lnTo>
                                  <a:pt x="595503" y="1010412"/>
                                </a:lnTo>
                                <a:lnTo>
                                  <a:pt x="595503" y="1256792"/>
                                </a:lnTo>
                                <a:lnTo>
                                  <a:pt x="541782" y="1254633"/>
                                </a:lnTo>
                                <a:cubicBezTo>
                                  <a:pt x="474726" y="1248918"/>
                                  <a:pt x="412877" y="1234821"/>
                                  <a:pt x="356236" y="1212215"/>
                                </a:cubicBezTo>
                                <a:cubicBezTo>
                                  <a:pt x="280543" y="1182116"/>
                                  <a:pt x="216662" y="1139444"/>
                                  <a:pt x="164338" y="1083945"/>
                                </a:cubicBezTo>
                                <a:cubicBezTo>
                                  <a:pt x="111761" y="1028446"/>
                                  <a:pt x="71374" y="962152"/>
                                  <a:pt x="42926" y="884936"/>
                                </a:cubicBezTo>
                                <a:cubicBezTo>
                                  <a:pt x="14351" y="807974"/>
                                  <a:pt x="0" y="723138"/>
                                  <a:pt x="0" y="630682"/>
                                </a:cubicBezTo>
                                <a:cubicBezTo>
                                  <a:pt x="0" y="541274"/>
                                  <a:pt x="14732" y="457962"/>
                                  <a:pt x="44069" y="381000"/>
                                </a:cubicBezTo>
                                <a:cubicBezTo>
                                  <a:pt x="73152" y="303784"/>
                                  <a:pt x="114936" y="237236"/>
                                  <a:pt x="168784" y="180975"/>
                                </a:cubicBezTo>
                                <a:cubicBezTo>
                                  <a:pt x="222886" y="124587"/>
                                  <a:pt x="287148" y="80264"/>
                                  <a:pt x="361950" y="47879"/>
                                </a:cubicBezTo>
                                <a:cubicBezTo>
                                  <a:pt x="418085" y="23622"/>
                                  <a:pt x="478663" y="8382"/>
                                  <a:pt x="543814" y="2286"/>
                                </a:cubicBezTo>
                                <a:lnTo>
                                  <a:pt x="595503" y="0"/>
                                </a:lnTo>
                                <a:close/>
                              </a:path>
                            </a:pathLst>
                          </a:custGeom>
                          <a:ln w="0" cap="flat">
                            <a:miter lim="127000"/>
                          </a:ln>
                        </wps:spPr>
                        <wps:style>
                          <a:lnRef idx="0">
                            <a:srgbClr val="000000">
                              <a:alpha val="0"/>
                            </a:srgbClr>
                          </a:lnRef>
                          <a:fillRef idx="1">
                            <a:srgbClr val="53B8CB"/>
                          </a:fillRef>
                          <a:effectRef idx="0">
                            <a:scrgbClr r="0" g="0" b="0"/>
                          </a:effectRef>
                          <a:fontRef idx="none"/>
                        </wps:style>
                        <wps:bodyPr/>
                      </wps:wsp>
                      <wps:wsp>
                        <wps:cNvPr id="19" name="Shape 19"/>
                        <wps:cNvSpPr/>
                        <wps:spPr>
                          <a:xfrm>
                            <a:off x="7174611" y="4359275"/>
                            <a:ext cx="574675" cy="400177"/>
                          </a:xfrm>
                          <a:custGeom>
                            <a:avLst/>
                            <a:gdLst/>
                            <a:ahLst/>
                            <a:cxnLst/>
                            <a:rect l="0" t="0" r="0" b="0"/>
                            <a:pathLst>
                              <a:path w="574675" h="400177">
                                <a:moveTo>
                                  <a:pt x="285623" y="0"/>
                                </a:moveTo>
                                <a:lnTo>
                                  <a:pt x="574675" y="0"/>
                                </a:lnTo>
                                <a:cubicBezTo>
                                  <a:pt x="528447" y="143510"/>
                                  <a:pt x="457454" y="245999"/>
                                  <a:pt x="362077" y="307594"/>
                                </a:cubicBezTo>
                                <a:cubicBezTo>
                                  <a:pt x="266446" y="369316"/>
                                  <a:pt x="150749" y="400177"/>
                                  <a:pt x="14986" y="400177"/>
                                </a:cubicBezTo>
                                <a:lnTo>
                                  <a:pt x="0" y="399542"/>
                                </a:lnTo>
                                <a:lnTo>
                                  <a:pt x="0" y="153162"/>
                                </a:lnTo>
                                <a:lnTo>
                                  <a:pt x="26670" y="154940"/>
                                </a:lnTo>
                                <a:cubicBezTo>
                                  <a:pt x="92964" y="154940"/>
                                  <a:pt x="149987" y="138430"/>
                                  <a:pt x="197739" y="105283"/>
                                </a:cubicBezTo>
                                <a:cubicBezTo>
                                  <a:pt x="245491" y="72136"/>
                                  <a:pt x="274828" y="37084"/>
                                  <a:pt x="285623" y="0"/>
                                </a:cubicBezTo>
                                <a:close/>
                              </a:path>
                            </a:pathLst>
                          </a:custGeom>
                          <a:ln w="0" cap="flat">
                            <a:miter lim="127000"/>
                          </a:ln>
                        </wps:spPr>
                        <wps:style>
                          <a:lnRef idx="0">
                            <a:srgbClr val="000000">
                              <a:alpha val="0"/>
                            </a:srgbClr>
                          </a:lnRef>
                          <a:fillRef idx="1">
                            <a:srgbClr val="53B8CB"/>
                          </a:fillRef>
                          <a:effectRef idx="0">
                            <a:scrgbClr r="0" g="0" b="0"/>
                          </a:effectRef>
                          <a:fontRef idx="none"/>
                        </wps:style>
                        <wps:bodyPr/>
                      </wps:wsp>
                      <wps:wsp>
                        <wps:cNvPr id="20" name="Shape 20"/>
                        <wps:cNvSpPr/>
                        <wps:spPr>
                          <a:xfrm>
                            <a:off x="7174611" y="3501390"/>
                            <a:ext cx="601599" cy="709803"/>
                          </a:xfrm>
                          <a:custGeom>
                            <a:avLst/>
                            <a:gdLst/>
                            <a:ahLst/>
                            <a:cxnLst/>
                            <a:rect l="0" t="0" r="0" b="0"/>
                            <a:pathLst>
                              <a:path w="601599" h="709803">
                                <a:moveTo>
                                  <a:pt x="14986" y="0"/>
                                </a:moveTo>
                                <a:cubicBezTo>
                                  <a:pt x="116840" y="0"/>
                                  <a:pt x="205486" y="19685"/>
                                  <a:pt x="281051" y="58801"/>
                                </a:cubicBezTo>
                                <a:cubicBezTo>
                                  <a:pt x="356616" y="98171"/>
                                  <a:pt x="418719" y="151003"/>
                                  <a:pt x="467233" y="217297"/>
                                </a:cubicBezTo>
                                <a:cubicBezTo>
                                  <a:pt x="515747" y="283591"/>
                                  <a:pt x="550799" y="359156"/>
                                  <a:pt x="572389" y="443865"/>
                                </a:cubicBezTo>
                                <a:cubicBezTo>
                                  <a:pt x="593852" y="528828"/>
                                  <a:pt x="601599" y="617474"/>
                                  <a:pt x="595630" y="709803"/>
                                </a:cubicBezTo>
                                <a:lnTo>
                                  <a:pt x="0" y="709803"/>
                                </a:lnTo>
                                <a:lnTo>
                                  <a:pt x="0" y="501904"/>
                                </a:lnTo>
                                <a:lnTo>
                                  <a:pt x="267208" y="501904"/>
                                </a:lnTo>
                                <a:cubicBezTo>
                                  <a:pt x="251714" y="418465"/>
                                  <a:pt x="224282" y="355219"/>
                                  <a:pt x="185166" y="312166"/>
                                </a:cubicBezTo>
                                <a:cubicBezTo>
                                  <a:pt x="145796" y="269113"/>
                                  <a:pt x="85979" y="247396"/>
                                  <a:pt x="5715" y="247396"/>
                                </a:cubicBezTo>
                                <a:lnTo>
                                  <a:pt x="0" y="247904"/>
                                </a:lnTo>
                                <a:lnTo>
                                  <a:pt x="0" y="635"/>
                                </a:lnTo>
                                <a:lnTo>
                                  <a:pt x="14986" y="0"/>
                                </a:lnTo>
                                <a:close/>
                              </a:path>
                            </a:pathLst>
                          </a:custGeom>
                          <a:ln w="0" cap="flat">
                            <a:miter lim="127000"/>
                          </a:ln>
                        </wps:spPr>
                        <wps:style>
                          <a:lnRef idx="0">
                            <a:srgbClr val="000000">
                              <a:alpha val="0"/>
                            </a:srgbClr>
                          </a:lnRef>
                          <a:fillRef idx="1">
                            <a:srgbClr val="53B8CB"/>
                          </a:fillRef>
                          <a:effectRef idx="0">
                            <a:scrgbClr r="0" g="0" b="0"/>
                          </a:effectRef>
                          <a:fontRef idx="none"/>
                        </wps:style>
                        <wps:bodyPr/>
                      </wps:wsp>
                      <wps:wsp>
                        <wps:cNvPr id="21" name="Shape 21"/>
                        <wps:cNvSpPr/>
                        <wps:spPr>
                          <a:xfrm>
                            <a:off x="1702054" y="3081528"/>
                            <a:ext cx="114808" cy="308356"/>
                          </a:xfrm>
                          <a:custGeom>
                            <a:avLst/>
                            <a:gdLst/>
                            <a:ahLst/>
                            <a:cxnLst/>
                            <a:rect l="0" t="0" r="0" b="0"/>
                            <a:pathLst>
                              <a:path w="114808" h="308356">
                                <a:moveTo>
                                  <a:pt x="0" y="0"/>
                                </a:moveTo>
                                <a:lnTo>
                                  <a:pt x="114808" y="0"/>
                                </a:lnTo>
                                <a:lnTo>
                                  <a:pt x="114808" y="34544"/>
                                </a:lnTo>
                                <a:lnTo>
                                  <a:pt x="41021" y="34544"/>
                                </a:lnTo>
                                <a:lnTo>
                                  <a:pt x="41021" y="147701"/>
                                </a:lnTo>
                                <a:lnTo>
                                  <a:pt x="114808" y="147701"/>
                                </a:lnTo>
                                <a:lnTo>
                                  <a:pt x="114808" y="182245"/>
                                </a:lnTo>
                                <a:lnTo>
                                  <a:pt x="41021" y="182245"/>
                                </a:lnTo>
                                <a:lnTo>
                                  <a:pt x="41021" y="308356"/>
                                </a:lnTo>
                                <a:lnTo>
                                  <a:pt x="0" y="308356"/>
                                </a:lnTo>
                                <a:lnTo>
                                  <a:pt x="0" y="0"/>
                                </a:ln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303" name="Shape 303"/>
                        <wps:cNvSpPr/>
                        <wps:spPr>
                          <a:xfrm>
                            <a:off x="2689479" y="3166618"/>
                            <a:ext cx="36703" cy="223265"/>
                          </a:xfrm>
                          <a:custGeom>
                            <a:avLst/>
                            <a:gdLst/>
                            <a:ahLst/>
                            <a:cxnLst/>
                            <a:rect l="0" t="0" r="0" b="0"/>
                            <a:pathLst>
                              <a:path w="36703" h="223265">
                                <a:moveTo>
                                  <a:pt x="0" y="0"/>
                                </a:moveTo>
                                <a:lnTo>
                                  <a:pt x="36703" y="0"/>
                                </a:lnTo>
                                <a:lnTo>
                                  <a:pt x="36703" y="223265"/>
                                </a:lnTo>
                                <a:lnTo>
                                  <a:pt x="0" y="223265"/>
                                </a:lnTo>
                                <a:lnTo>
                                  <a:pt x="0" y="0"/>
                                </a:lnTo>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304" name="Shape 304"/>
                        <wps:cNvSpPr/>
                        <wps:spPr>
                          <a:xfrm>
                            <a:off x="2121789" y="3166618"/>
                            <a:ext cx="36703" cy="223265"/>
                          </a:xfrm>
                          <a:custGeom>
                            <a:avLst/>
                            <a:gdLst/>
                            <a:ahLst/>
                            <a:cxnLst/>
                            <a:rect l="0" t="0" r="0" b="0"/>
                            <a:pathLst>
                              <a:path w="36703" h="223265">
                                <a:moveTo>
                                  <a:pt x="0" y="0"/>
                                </a:moveTo>
                                <a:lnTo>
                                  <a:pt x="36703" y="0"/>
                                </a:lnTo>
                                <a:lnTo>
                                  <a:pt x="36703" y="223265"/>
                                </a:lnTo>
                                <a:lnTo>
                                  <a:pt x="0" y="223265"/>
                                </a:lnTo>
                                <a:lnTo>
                                  <a:pt x="0" y="0"/>
                                </a:lnTo>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24" name="Shape 24"/>
                        <wps:cNvSpPr/>
                        <wps:spPr>
                          <a:xfrm>
                            <a:off x="2784475" y="3162300"/>
                            <a:ext cx="104140" cy="313055"/>
                          </a:xfrm>
                          <a:custGeom>
                            <a:avLst/>
                            <a:gdLst/>
                            <a:ahLst/>
                            <a:cxnLst/>
                            <a:rect l="0" t="0" r="0" b="0"/>
                            <a:pathLst>
                              <a:path w="104140" h="313055">
                                <a:moveTo>
                                  <a:pt x="104140" y="0"/>
                                </a:moveTo>
                                <a:lnTo>
                                  <a:pt x="104140" y="31623"/>
                                </a:lnTo>
                                <a:lnTo>
                                  <a:pt x="103632" y="31496"/>
                                </a:lnTo>
                                <a:cubicBezTo>
                                  <a:pt x="54483" y="31496"/>
                                  <a:pt x="35433" y="73787"/>
                                  <a:pt x="35433" y="115697"/>
                                </a:cubicBezTo>
                                <a:cubicBezTo>
                                  <a:pt x="35433" y="148717"/>
                                  <a:pt x="46609" y="179832"/>
                                  <a:pt x="73533" y="193294"/>
                                </a:cubicBezTo>
                                <a:lnTo>
                                  <a:pt x="104140" y="199898"/>
                                </a:lnTo>
                                <a:lnTo>
                                  <a:pt x="104140" y="232156"/>
                                </a:lnTo>
                                <a:lnTo>
                                  <a:pt x="91059" y="230886"/>
                                </a:lnTo>
                                <a:cubicBezTo>
                                  <a:pt x="71374" y="227330"/>
                                  <a:pt x="49911" y="217424"/>
                                  <a:pt x="37592" y="197739"/>
                                </a:cubicBezTo>
                                <a:lnTo>
                                  <a:pt x="36703" y="197739"/>
                                </a:lnTo>
                                <a:lnTo>
                                  <a:pt x="36703" y="313055"/>
                                </a:lnTo>
                                <a:lnTo>
                                  <a:pt x="0" y="313055"/>
                                </a:lnTo>
                                <a:lnTo>
                                  <a:pt x="0" y="4318"/>
                                </a:lnTo>
                                <a:lnTo>
                                  <a:pt x="36703" y="4318"/>
                                </a:lnTo>
                                <a:lnTo>
                                  <a:pt x="36703" y="34544"/>
                                </a:lnTo>
                                <a:lnTo>
                                  <a:pt x="37592" y="34544"/>
                                </a:lnTo>
                                <a:cubicBezTo>
                                  <a:pt x="43688" y="22225"/>
                                  <a:pt x="53721" y="13335"/>
                                  <a:pt x="66294" y="7620"/>
                                </a:cubicBezTo>
                                <a:lnTo>
                                  <a:pt x="104140" y="0"/>
                                </a:ln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25" name="Shape 25"/>
                        <wps:cNvSpPr/>
                        <wps:spPr>
                          <a:xfrm>
                            <a:off x="2443353" y="3161411"/>
                            <a:ext cx="202946" cy="233553"/>
                          </a:xfrm>
                          <a:custGeom>
                            <a:avLst/>
                            <a:gdLst/>
                            <a:ahLst/>
                            <a:cxnLst/>
                            <a:rect l="0" t="0" r="0" b="0"/>
                            <a:pathLst>
                              <a:path w="202946" h="233553">
                                <a:moveTo>
                                  <a:pt x="105410" y="0"/>
                                </a:moveTo>
                                <a:cubicBezTo>
                                  <a:pt x="155956" y="0"/>
                                  <a:pt x="196469" y="23749"/>
                                  <a:pt x="201676" y="76835"/>
                                </a:cubicBezTo>
                                <a:lnTo>
                                  <a:pt x="163703" y="76835"/>
                                </a:lnTo>
                                <a:cubicBezTo>
                                  <a:pt x="158115" y="48768"/>
                                  <a:pt x="138684" y="32385"/>
                                  <a:pt x="108458" y="32385"/>
                                </a:cubicBezTo>
                                <a:cubicBezTo>
                                  <a:pt x="55372" y="32385"/>
                                  <a:pt x="38862" y="74295"/>
                                  <a:pt x="38862" y="119634"/>
                                </a:cubicBezTo>
                                <a:cubicBezTo>
                                  <a:pt x="38862" y="160655"/>
                                  <a:pt x="57531" y="201168"/>
                                  <a:pt x="104140" y="201168"/>
                                </a:cubicBezTo>
                                <a:cubicBezTo>
                                  <a:pt x="139573" y="201168"/>
                                  <a:pt x="160655" y="180467"/>
                                  <a:pt x="165481" y="146812"/>
                                </a:cubicBezTo>
                                <a:lnTo>
                                  <a:pt x="202946" y="146812"/>
                                </a:lnTo>
                                <a:cubicBezTo>
                                  <a:pt x="194818" y="201168"/>
                                  <a:pt x="160655" y="233553"/>
                                  <a:pt x="104521" y="233553"/>
                                </a:cubicBezTo>
                                <a:cubicBezTo>
                                  <a:pt x="36322" y="233553"/>
                                  <a:pt x="0" y="186055"/>
                                  <a:pt x="0" y="119634"/>
                                </a:cubicBezTo>
                                <a:cubicBezTo>
                                  <a:pt x="0" y="52705"/>
                                  <a:pt x="34544" y="0"/>
                                  <a:pt x="105410" y="0"/>
                                </a:cubicBez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26" name="Shape 26"/>
                        <wps:cNvSpPr/>
                        <wps:spPr>
                          <a:xfrm>
                            <a:off x="2215388" y="3161411"/>
                            <a:ext cx="184785" cy="228473"/>
                          </a:xfrm>
                          <a:custGeom>
                            <a:avLst/>
                            <a:gdLst/>
                            <a:ahLst/>
                            <a:cxnLst/>
                            <a:rect l="0" t="0" r="0" b="0"/>
                            <a:pathLst>
                              <a:path w="184785" h="228473">
                                <a:moveTo>
                                  <a:pt x="107950" y="0"/>
                                </a:moveTo>
                                <a:cubicBezTo>
                                  <a:pt x="166751" y="0"/>
                                  <a:pt x="184785" y="33655"/>
                                  <a:pt x="184785" y="81661"/>
                                </a:cubicBezTo>
                                <a:lnTo>
                                  <a:pt x="184785" y="228473"/>
                                </a:lnTo>
                                <a:lnTo>
                                  <a:pt x="148082" y="228473"/>
                                </a:lnTo>
                                <a:lnTo>
                                  <a:pt x="148082" y="77343"/>
                                </a:lnTo>
                                <a:cubicBezTo>
                                  <a:pt x="148082" y="50038"/>
                                  <a:pt x="130810" y="32385"/>
                                  <a:pt x="102743" y="32385"/>
                                </a:cubicBezTo>
                                <a:cubicBezTo>
                                  <a:pt x="58293" y="32385"/>
                                  <a:pt x="36703" y="62230"/>
                                  <a:pt x="36703" y="102362"/>
                                </a:cubicBezTo>
                                <a:lnTo>
                                  <a:pt x="36703" y="228473"/>
                                </a:lnTo>
                                <a:lnTo>
                                  <a:pt x="0" y="228473"/>
                                </a:lnTo>
                                <a:lnTo>
                                  <a:pt x="0" y="5207"/>
                                </a:lnTo>
                                <a:lnTo>
                                  <a:pt x="34544" y="5207"/>
                                </a:lnTo>
                                <a:lnTo>
                                  <a:pt x="34544" y="40640"/>
                                </a:lnTo>
                                <a:lnTo>
                                  <a:pt x="35433" y="40640"/>
                                </a:lnTo>
                                <a:cubicBezTo>
                                  <a:pt x="50927" y="12954"/>
                                  <a:pt x="76073" y="0"/>
                                  <a:pt x="107950" y="0"/>
                                </a:cubicBez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27" name="Shape 27"/>
                        <wps:cNvSpPr/>
                        <wps:spPr>
                          <a:xfrm>
                            <a:off x="1974469" y="3160141"/>
                            <a:ext cx="117475" cy="229743"/>
                          </a:xfrm>
                          <a:custGeom>
                            <a:avLst/>
                            <a:gdLst/>
                            <a:ahLst/>
                            <a:cxnLst/>
                            <a:rect l="0" t="0" r="0" b="0"/>
                            <a:pathLst>
                              <a:path w="117475" h="229743">
                                <a:moveTo>
                                  <a:pt x="117475" y="1270"/>
                                </a:moveTo>
                                <a:lnTo>
                                  <a:pt x="117475" y="40132"/>
                                </a:lnTo>
                                <a:cubicBezTo>
                                  <a:pt x="58293" y="40132"/>
                                  <a:pt x="36703" y="73787"/>
                                  <a:pt x="36703" y="130428"/>
                                </a:cubicBezTo>
                                <a:lnTo>
                                  <a:pt x="36703" y="229743"/>
                                </a:lnTo>
                                <a:lnTo>
                                  <a:pt x="0" y="229743"/>
                                </a:lnTo>
                                <a:lnTo>
                                  <a:pt x="0" y="6477"/>
                                </a:lnTo>
                                <a:lnTo>
                                  <a:pt x="34544" y="6477"/>
                                </a:lnTo>
                                <a:lnTo>
                                  <a:pt x="34544" y="53467"/>
                                </a:lnTo>
                                <a:lnTo>
                                  <a:pt x="35433" y="53467"/>
                                </a:lnTo>
                                <a:cubicBezTo>
                                  <a:pt x="53086" y="17652"/>
                                  <a:pt x="77724" y="0"/>
                                  <a:pt x="117475" y="1270"/>
                                </a:cubicBez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305" name="Shape 305"/>
                        <wps:cNvSpPr/>
                        <wps:spPr>
                          <a:xfrm>
                            <a:off x="2689479" y="3081528"/>
                            <a:ext cx="36703" cy="44958"/>
                          </a:xfrm>
                          <a:custGeom>
                            <a:avLst/>
                            <a:gdLst/>
                            <a:ahLst/>
                            <a:cxnLst/>
                            <a:rect l="0" t="0" r="0" b="0"/>
                            <a:pathLst>
                              <a:path w="36703" h="44958">
                                <a:moveTo>
                                  <a:pt x="0" y="0"/>
                                </a:moveTo>
                                <a:lnTo>
                                  <a:pt x="36703" y="0"/>
                                </a:lnTo>
                                <a:lnTo>
                                  <a:pt x="36703" y="44958"/>
                                </a:lnTo>
                                <a:lnTo>
                                  <a:pt x="0" y="44958"/>
                                </a:lnTo>
                                <a:lnTo>
                                  <a:pt x="0" y="0"/>
                                </a:lnTo>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306" name="Shape 306"/>
                        <wps:cNvSpPr/>
                        <wps:spPr>
                          <a:xfrm>
                            <a:off x="2121789" y="3081528"/>
                            <a:ext cx="36703" cy="44958"/>
                          </a:xfrm>
                          <a:custGeom>
                            <a:avLst/>
                            <a:gdLst/>
                            <a:ahLst/>
                            <a:cxnLst/>
                            <a:rect l="0" t="0" r="0" b="0"/>
                            <a:pathLst>
                              <a:path w="36703" h="44958">
                                <a:moveTo>
                                  <a:pt x="0" y="0"/>
                                </a:moveTo>
                                <a:lnTo>
                                  <a:pt x="36703" y="0"/>
                                </a:lnTo>
                                <a:lnTo>
                                  <a:pt x="36703" y="44958"/>
                                </a:lnTo>
                                <a:lnTo>
                                  <a:pt x="0" y="44958"/>
                                </a:lnTo>
                                <a:lnTo>
                                  <a:pt x="0" y="0"/>
                                </a:lnTo>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30" name="Shape 30"/>
                        <wps:cNvSpPr/>
                        <wps:spPr>
                          <a:xfrm>
                            <a:off x="1816862" y="3081528"/>
                            <a:ext cx="114935" cy="182626"/>
                          </a:xfrm>
                          <a:custGeom>
                            <a:avLst/>
                            <a:gdLst/>
                            <a:ahLst/>
                            <a:cxnLst/>
                            <a:rect l="0" t="0" r="0" b="0"/>
                            <a:pathLst>
                              <a:path w="114935" h="182626">
                                <a:moveTo>
                                  <a:pt x="0" y="0"/>
                                </a:moveTo>
                                <a:lnTo>
                                  <a:pt x="20320" y="0"/>
                                </a:lnTo>
                                <a:cubicBezTo>
                                  <a:pt x="81661" y="0"/>
                                  <a:pt x="114935" y="34163"/>
                                  <a:pt x="114935" y="91059"/>
                                </a:cubicBezTo>
                                <a:cubicBezTo>
                                  <a:pt x="114935" y="148082"/>
                                  <a:pt x="81661" y="182626"/>
                                  <a:pt x="20320" y="182245"/>
                                </a:cubicBezTo>
                                <a:lnTo>
                                  <a:pt x="0" y="182245"/>
                                </a:lnTo>
                                <a:lnTo>
                                  <a:pt x="0" y="147701"/>
                                </a:lnTo>
                                <a:lnTo>
                                  <a:pt x="6477" y="147701"/>
                                </a:lnTo>
                                <a:cubicBezTo>
                                  <a:pt x="52705" y="148082"/>
                                  <a:pt x="73914" y="127762"/>
                                  <a:pt x="73914" y="91059"/>
                                </a:cubicBezTo>
                                <a:cubicBezTo>
                                  <a:pt x="73914" y="54356"/>
                                  <a:pt x="52705" y="34544"/>
                                  <a:pt x="6477" y="34544"/>
                                </a:cubicBezTo>
                                <a:lnTo>
                                  <a:pt x="0" y="34544"/>
                                </a:lnTo>
                                <a:lnTo>
                                  <a:pt x="0" y="0"/>
                                </a:ln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31" name="Shape 31"/>
                        <wps:cNvSpPr/>
                        <wps:spPr>
                          <a:xfrm>
                            <a:off x="3123057" y="3161792"/>
                            <a:ext cx="102870" cy="232410"/>
                          </a:xfrm>
                          <a:custGeom>
                            <a:avLst/>
                            <a:gdLst/>
                            <a:ahLst/>
                            <a:cxnLst/>
                            <a:rect l="0" t="0" r="0" b="0"/>
                            <a:pathLst>
                              <a:path w="102870" h="232410">
                                <a:moveTo>
                                  <a:pt x="102870" y="0"/>
                                </a:moveTo>
                                <a:lnTo>
                                  <a:pt x="102870" y="32003"/>
                                </a:lnTo>
                                <a:lnTo>
                                  <a:pt x="102743" y="32003"/>
                                </a:lnTo>
                                <a:cubicBezTo>
                                  <a:pt x="64262" y="32003"/>
                                  <a:pt x="41402" y="60960"/>
                                  <a:pt x="38862" y="94996"/>
                                </a:cubicBezTo>
                                <a:lnTo>
                                  <a:pt x="102870" y="94996"/>
                                </a:lnTo>
                                <a:lnTo>
                                  <a:pt x="102870" y="127381"/>
                                </a:lnTo>
                                <a:lnTo>
                                  <a:pt x="38862" y="127381"/>
                                </a:lnTo>
                                <a:cubicBezTo>
                                  <a:pt x="37846" y="156590"/>
                                  <a:pt x="50038" y="183261"/>
                                  <a:pt x="76708" y="194818"/>
                                </a:cubicBezTo>
                                <a:lnTo>
                                  <a:pt x="102870" y="199771"/>
                                </a:lnTo>
                                <a:lnTo>
                                  <a:pt x="102870" y="232410"/>
                                </a:lnTo>
                                <a:lnTo>
                                  <a:pt x="60579" y="224409"/>
                                </a:lnTo>
                                <a:cubicBezTo>
                                  <a:pt x="20955" y="207390"/>
                                  <a:pt x="1524" y="166877"/>
                                  <a:pt x="0" y="115824"/>
                                </a:cubicBezTo>
                                <a:cubicBezTo>
                                  <a:pt x="0" y="65532"/>
                                  <a:pt x="24765" y="25273"/>
                                  <a:pt x="62738" y="8382"/>
                                </a:cubicBezTo>
                                <a:lnTo>
                                  <a:pt x="102870" y="0"/>
                                </a:ln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32" name="Shape 32"/>
                        <wps:cNvSpPr/>
                        <wps:spPr>
                          <a:xfrm>
                            <a:off x="2888615" y="3161411"/>
                            <a:ext cx="107442" cy="233553"/>
                          </a:xfrm>
                          <a:custGeom>
                            <a:avLst/>
                            <a:gdLst/>
                            <a:ahLst/>
                            <a:cxnLst/>
                            <a:rect l="0" t="0" r="0" b="0"/>
                            <a:pathLst>
                              <a:path w="107442" h="233553">
                                <a:moveTo>
                                  <a:pt x="4699" y="0"/>
                                </a:moveTo>
                                <a:cubicBezTo>
                                  <a:pt x="73406" y="0"/>
                                  <a:pt x="107442" y="54356"/>
                                  <a:pt x="107442" y="117475"/>
                                </a:cubicBezTo>
                                <a:cubicBezTo>
                                  <a:pt x="107442" y="180467"/>
                                  <a:pt x="73787" y="233553"/>
                                  <a:pt x="5588" y="233553"/>
                                </a:cubicBezTo>
                                <a:lnTo>
                                  <a:pt x="0" y="233045"/>
                                </a:lnTo>
                                <a:lnTo>
                                  <a:pt x="0" y="200787"/>
                                </a:lnTo>
                                <a:lnTo>
                                  <a:pt x="1651" y="201168"/>
                                </a:lnTo>
                                <a:cubicBezTo>
                                  <a:pt x="51816" y="201168"/>
                                  <a:pt x="68580" y="158496"/>
                                  <a:pt x="68580" y="114808"/>
                                </a:cubicBezTo>
                                <a:cubicBezTo>
                                  <a:pt x="68580" y="83439"/>
                                  <a:pt x="56515" y="52705"/>
                                  <a:pt x="30353" y="39370"/>
                                </a:cubicBezTo>
                                <a:lnTo>
                                  <a:pt x="0" y="32512"/>
                                </a:lnTo>
                                <a:lnTo>
                                  <a:pt x="0" y="889"/>
                                </a:lnTo>
                                <a:lnTo>
                                  <a:pt x="4699" y="0"/>
                                </a:ln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307" name="Shape 307"/>
                        <wps:cNvSpPr/>
                        <wps:spPr>
                          <a:xfrm>
                            <a:off x="3041396" y="3081528"/>
                            <a:ext cx="36703" cy="308356"/>
                          </a:xfrm>
                          <a:custGeom>
                            <a:avLst/>
                            <a:gdLst/>
                            <a:ahLst/>
                            <a:cxnLst/>
                            <a:rect l="0" t="0" r="0" b="0"/>
                            <a:pathLst>
                              <a:path w="36703" h="308356">
                                <a:moveTo>
                                  <a:pt x="0" y="0"/>
                                </a:moveTo>
                                <a:lnTo>
                                  <a:pt x="36703" y="0"/>
                                </a:lnTo>
                                <a:lnTo>
                                  <a:pt x="36703" y="308356"/>
                                </a:lnTo>
                                <a:lnTo>
                                  <a:pt x="0" y="308356"/>
                                </a:lnTo>
                                <a:lnTo>
                                  <a:pt x="0" y="0"/>
                                </a:lnTo>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34" name="Shape 34"/>
                        <wps:cNvSpPr/>
                        <wps:spPr>
                          <a:xfrm>
                            <a:off x="3225927" y="3319018"/>
                            <a:ext cx="99568" cy="75946"/>
                          </a:xfrm>
                          <a:custGeom>
                            <a:avLst/>
                            <a:gdLst/>
                            <a:ahLst/>
                            <a:cxnLst/>
                            <a:rect l="0" t="0" r="0" b="0"/>
                            <a:pathLst>
                              <a:path w="99568" h="75946">
                                <a:moveTo>
                                  <a:pt x="63373" y="0"/>
                                </a:moveTo>
                                <a:lnTo>
                                  <a:pt x="99568" y="0"/>
                                </a:lnTo>
                                <a:cubicBezTo>
                                  <a:pt x="89662" y="49275"/>
                                  <a:pt x="54229" y="75946"/>
                                  <a:pt x="4191" y="75946"/>
                                </a:cubicBezTo>
                                <a:lnTo>
                                  <a:pt x="0" y="75184"/>
                                </a:lnTo>
                                <a:lnTo>
                                  <a:pt x="0" y="42545"/>
                                </a:lnTo>
                                <a:lnTo>
                                  <a:pt x="5461" y="43561"/>
                                </a:lnTo>
                                <a:cubicBezTo>
                                  <a:pt x="35687" y="43561"/>
                                  <a:pt x="56896" y="28956"/>
                                  <a:pt x="63373" y="0"/>
                                </a:cubicBez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35" name="Shape 35"/>
                        <wps:cNvSpPr/>
                        <wps:spPr>
                          <a:xfrm>
                            <a:off x="3690747" y="3161411"/>
                            <a:ext cx="108458" cy="233553"/>
                          </a:xfrm>
                          <a:custGeom>
                            <a:avLst/>
                            <a:gdLst/>
                            <a:ahLst/>
                            <a:cxnLst/>
                            <a:rect l="0" t="0" r="0" b="0"/>
                            <a:pathLst>
                              <a:path w="108458" h="233553">
                                <a:moveTo>
                                  <a:pt x="108458" y="0"/>
                                </a:moveTo>
                                <a:lnTo>
                                  <a:pt x="108458" y="32385"/>
                                </a:lnTo>
                                <a:cubicBezTo>
                                  <a:pt x="69977" y="32385"/>
                                  <a:pt x="38862" y="62611"/>
                                  <a:pt x="38862" y="116967"/>
                                </a:cubicBezTo>
                                <a:cubicBezTo>
                                  <a:pt x="38862" y="170942"/>
                                  <a:pt x="69977" y="201168"/>
                                  <a:pt x="108458" y="201168"/>
                                </a:cubicBezTo>
                                <a:lnTo>
                                  <a:pt x="108458" y="233553"/>
                                </a:lnTo>
                                <a:cubicBezTo>
                                  <a:pt x="37592" y="233553"/>
                                  <a:pt x="0" y="182245"/>
                                  <a:pt x="0" y="116967"/>
                                </a:cubicBezTo>
                                <a:cubicBezTo>
                                  <a:pt x="0" y="51435"/>
                                  <a:pt x="37592" y="0"/>
                                  <a:pt x="108458" y="0"/>
                                </a:cubicBez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36" name="Shape 36"/>
                        <wps:cNvSpPr/>
                        <wps:spPr>
                          <a:xfrm>
                            <a:off x="3352673" y="3161411"/>
                            <a:ext cx="189611" cy="233553"/>
                          </a:xfrm>
                          <a:custGeom>
                            <a:avLst/>
                            <a:gdLst/>
                            <a:ahLst/>
                            <a:cxnLst/>
                            <a:rect l="0" t="0" r="0" b="0"/>
                            <a:pathLst>
                              <a:path w="189611" h="233553">
                                <a:moveTo>
                                  <a:pt x="88138" y="0"/>
                                </a:moveTo>
                                <a:cubicBezTo>
                                  <a:pt x="137414" y="0"/>
                                  <a:pt x="176657" y="15494"/>
                                  <a:pt x="179705" y="69977"/>
                                </a:cubicBezTo>
                                <a:lnTo>
                                  <a:pt x="143002" y="69977"/>
                                </a:lnTo>
                                <a:cubicBezTo>
                                  <a:pt x="140335" y="41402"/>
                                  <a:pt x="115316" y="32385"/>
                                  <a:pt x="91186" y="32385"/>
                                </a:cubicBezTo>
                                <a:cubicBezTo>
                                  <a:pt x="69088" y="32385"/>
                                  <a:pt x="43688" y="38481"/>
                                  <a:pt x="43688" y="60833"/>
                                </a:cubicBezTo>
                                <a:cubicBezTo>
                                  <a:pt x="43688" y="87249"/>
                                  <a:pt x="82550" y="91567"/>
                                  <a:pt x="116586" y="99695"/>
                                </a:cubicBezTo>
                                <a:cubicBezTo>
                                  <a:pt x="153289" y="107950"/>
                                  <a:pt x="189611" y="120015"/>
                                  <a:pt x="189611" y="163195"/>
                                </a:cubicBezTo>
                                <a:cubicBezTo>
                                  <a:pt x="189611" y="216281"/>
                                  <a:pt x="139954" y="233553"/>
                                  <a:pt x="94615" y="233553"/>
                                </a:cubicBezTo>
                                <a:cubicBezTo>
                                  <a:pt x="44577" y="233553"/>
                                  <a:pt x="2159" y="213360"/>
                                  <a:pt x="0" y="157988"/>
                                </a:cubicBezTo>
                                <a:lnTo>
                                  <a:pt x="36703" y="157988"/>
                                </a:lnTo>
                                <a:cubicBezTo>
                                  <a:pt x="38100" y="190881"/>
                                  <a:pt x="66548" y="201168"/>
                                  <a:pt x="96774" y="201168"/>
                                </a:cubicBezTo>
                                <a:cubicBezTo>
                                  <a:pt x="119634" y="201168"/>
                                  <a:pt x="150749" y="196088"/>
                                  <a:pt x="150749" y="168021"/>
                                </a:cubicBezTo>
                                <a:cubicBezTo>
                                  <a:pt x="150749" y="139446"/>
                                  <a:pt x="114427" y="134747"/>
                                  <a:pt x="77724" y="126492"/>
                                </a:cubicBezTo>
                                <a:cubicBezTo>
                                  <a:pt x="41529" y="118364"/>
                                  <a:pt x="4826" y="106172"/>
                                  <a:pt x="4826" y="63500"/>
                                </a:cubicBezTo>
                                <a:cubicBezTo>
                                  <a:pt x="4826" y="18542"/>
                                  <a:pt x="49276" y="0"/>
                                  <a:pt x="88138" y="0"/>
                                </a:cubicBez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37" name="Shape 37"/>
                        <wps:cNvSpPr/>
                        <wps:spPr>
                          <a:xfrm>
                            <a:off x="3225927" y="3161411"/>
                            <a:ext cx="105156" cy="127762"/>
                          </a:xfrm>
                          <a:custGeom>
                            <a:avLst/>
                            <a:gdLst/>
                            <a:ahLst/>
                            <a:cxnLst/>
                            <a:rect l="0" t="0" r="0" b="0"/>
                            <a:pathLst>
                              <a:path w="105156" h="127762">
                                <a:moveTo>
                                  <a:pt x="2032" y="0"/>
                                </a:moveTo>
                                <a:cubicBezTo>
                                  <a:pt x="81026" y="0"/>
                                  <a:pt x="105156" y="73787"/>
                                  <a:pt x="102997" y="127762"/>
                                </a:cubicBezTo>
                                <a:lnTo>
                                  <a:pt x="0" y="127762"/>
                                </a:lnTo>
                                <a:lnTo>
                                  <a:pt x="0" y="95377"/>
                                </a:lnTo>
                                <a:lnTo>
                                  <a:pt x="64135" y="95377"/>
                                </a:lnTo>
                                <a:cubicBezTo>
                                  <a:pt x="62865" y="69215"/>
                                  <a:pt x="47752" y="46863"/>
                                  <a:pt x="25019" y="37338"/>
                                </a:cubicBezTo>
                                <a:lnTo>
                                  <a:pt x="0" y="32385"/>
                                </a:lnTo>
                                <a:lnTo>
                                  <a:pt x="0" y="381"/>
                                </a:lnTo>
                                <a:lnTo>
                                  <a:pt x="2032" y="0"/>
                                </a:ln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38" name="Shape 38"/>
                        <wps:cNvSpPr/>
                        <wps:spPr>
                          <a:xfrm>
                            <a:off x="3799205" y="3161411"/>
                            <a:ext cx="108331" cy="233553"/>
                          </a:xfrm>
                          <a:custGeom>
                            <a:avLst/>
                            <a:gdLst/>
                            <a:ahLst/>
                            <a:cxnLst/>
                            <a:rect l="0" t="0" r="0" b="0"/>
                            <a:pathLst>
                              <a:path w="108331" h="233553">
                                <a:moveTo>
                                  <a:pt x="0" y="0"/>
                                </a:moveTo>
                                <a:cubicBezTo>
                                  <a:pt x="70739" y="0"/>
                                  <a:pt x="108331" y="51435"/>
                                  <a:pt x="108331" y="116967"/>
                                </a:cubicBezTo>
                                <a:cubicBezTo>
                                  <a:pt x="108331" y="182245"/>
                                  <a:pt x="70739" y="233553"/>
                                  <a:pt x="0" y="233553"/>
                                </a:cubicBezTo>
                                <a:lnTo>
                                  <a:pt x="0" y="201168"/>
                                </a:lnTo>
                                <a:cubicBezTo>
                                  <a:pt x="38354" y="201168"/>
                                  <a:pt x="69469" y="170942"/>
                                  <a:pt x="69469" y="116967"/>
                                </a:cubicBezTo>
                                <a:cubicBezTo>
                                  <a:pt x="69469" y="62611"/>
                                  <a:pt x="38354" y="32385"/>
                                  <a:pt x="0" y="32385"/>
                                </a:cubicBezTo>
                                <a:lnTo>
                                  <a:pt x="0" y="0"/>
                                </a:ln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39" name="Shape 39"/>
                        <wps:cNvSpPr/>
                        <wps:spPr>
                          <a:xfrm>
                            <a:off x="3928237" y="3078099"/>
                            <a:ext cx="123063" cy="311785"/>
                          </a:xfrm>
                          <a:custGeom>
                            <a:avLst/>
                            <a:gdLst/>
                            <a:ahLst/>
                            <a:cxnLst/>
                            <a:rect l="0" t="0" r="0" b="0"/>
                            <a:pathLst>
                              <a:path w="123063" h="311785">
                                <a:moveTo>
                                  <a:pt x="99314" y="0"/>
                                </a:moveTo>
                                <a:cubicBezTo>
                                  <a:pt x="106299" y="0"/>
                                  <a:pt x="116205" y="1270"/>
                                  <a:pt x="123063" y="3429"/>
                                </a:cubicBezTo>
                                <a:lnTo>
                                  <a:pt x="123063" y="35433"/>
                                </a:lnTo>
                                <a:cubicBezTo>
                                  <a:pt x="116586" y="33274"/>
                                  <a:pt x="108839" y="32385"/>
                                  <a:pt x="102362" y="32385"/>
                                </a:cubicBezTo>
                                <a:cubicBezTo>
                                  <a:pt x="84709" y="32385"/>
                                  <a:pt x="74295" y="37973"/>
                                  <a:pt x="74295" y="57404"/>
                                </a:cubicBezTo>
                                <a:lnTo>
                                  <a:pt x="74295" y="88519"/>
                                </a:lnTo>
                                <a:lnTo>
                                  <a:pt x="117475" y="88519"/>
                                </a:lnTo>
                                <a:lnTo>
                                  <a:pt x="117475" y="120904"/>
                                </a:lnTo>
                                <a:lnTo>
                                  <a:pt x="74295" y="120904"/>
                                </a:lnTo>
                                <a:lnTo>
                                  <a:pt x="74295" y="311785"/>
                                </a:lnTo>
                                <a:lnTo>
                                  <a:pt x="37592" y="311785"/>
                                </a:lnTo>
                                <a:lnTo>
                                  <a:pt x="37592" y="120904"/>
                                </a:lnTo>
                                <a:lnTo>
                                  <a:pt x="0" y="120904"/>
                                </a:lnTo>
                                <a:lnTo>
                                  <a:pt x="0" y="88519"/>
                                </a:lnTo>
                                <a:lnTo>
                                  <a:pt x="37592" y="88519"/>
                                </a:lnTo>
                                <a:lnTo>
                                  <a:pt x="37592" y="55245"/>
                                </a:lnTo>
                                <a:cubicBezTo>
                                  <a:pt x="37592" y="18923"/>
                                  <a:pt x="59182" y="0"/>
                                  <a:pt x="99314" y="0"/>
                                </a:cubicBez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308" name="Shape 308"/>
                        <wps:cNvSpPr/>
                        <wps:spPr>
                          <a:xfrm>
                            <a:off x="0" y="0"/>
                            <a:ext cx="7772146" cy="452628"/>
                          </a:xfrm>
                          <a:custGeom>
                            <a:avLst/>
                            <a:gdLst/>
                            <a:ahLst/>
                            <a:cxnLst/>
                            <a:rect l="0" t="0" r="0" b="0"/>
                            <a:pathLst>
                              <a:path w="7772146" h="452628">
                                <a:moveTo>
                                  <a:pt x="0" y="0"/>
                                </a:moveTo>
                                <a:lnTo>
                                  <a:pt x="7772146" y="0"/>
                                </a:lnTo>
                                <a:lnTo>
                                  <a:pt x="7772146" y="452628"/>
                                </a:lnTo>
                                <a:lnTo>
                                  <a:pt x="0" y="452628"/>
                                </a:lnTo>
                                <a:lnTo>
                                  <a:pt x="0" y="0"/>
                                </a:lnTo>
                              </a:path>
                            </a:pathLst>
                          </a:custGeom>
                          <a:ln w="0" cap="flat">
                            <a:miter lim="127000"/>
                          </a:ln>
                        </wps:spPr>
                        <wps:style>
                          <a:lnRef idx="0">
                            <a:srgbClr val="000000">
                              <a:alpha val="0"/>
                            </a:srgbClr>
                          </a:lnRef>
                          <a:fillRef idx="1">
                            <a:srgbClr val="4FB7CA"/>
                          </a:fillRef>
                          <a:effectRef idx="0">
                            <a:scrgbClr r="0" g="0" b="0"/>
                          </a:effectRef>
                          <a:fontRef idx="none"/>
                        </wps:style>
                        <wps:bodyPr/>
                      </wps:wsp>
                      <pic:pic xmlns:pic="http://schemas.openxmlformats.org/drawingml/2006/picture">
                        <pic:nvPicPr>
                          <pic:cNvPr id="42" name="Picture 42"/>
                          <pic:cNvPicPr/>
                        </pic:nvPicPr>
                        <pic:blipFill>
                          <a:blip r:embed="rId11"/>
                          <a:stretch>
                            <a:fillRect/>
                          </a:stretch>
                        </pic:blipFill>
                        <pic:spPr>
                          <a:xfrm>
                            <a:off x="2400173" y="169142"/>
                            <a:ext cx="3097172" cy="236220"/>
                          </a:xfrm>
                          <a:prstGeom prst="rect">
                            <a:avLst/>
                          </a:prstGeom>
                        </pic:spPr>
                      </pic:pic>
                      <wps:wsp>
                        <wps:cNvPr id="43" name="Rectangle 43"/>
                        <wps:cNvSpPr/>
                        <wps:spPr>
                          <a:xfrm>
                            <a:off x="3137864" y="174475"/>
                            <a:ext cx="1707185" cy="230871"/>
                          </a:xfrm>
                          <a:prstGeom prst="rect">
                            <a:avLst/>
                          </a:prstGeom>
                          <a:ln>
                            <a:noFill/>
                          </a:ln>
                        </wps:spPr>
                        <wps:txbx>
                          <w:txbxContent>
                            <w:p w14:paraId="0CD047C4" w14:textId="77777777" w:rsidR="009130AC" w:rsidRDefault="00E40339" w:rsidP="0083076F">
                              <w:r>
                                <w:rPr>
                                  <w:rFonts w:ascii="Arial" w:eastAsia="Arial" w:hAnsi="Arial" w:cs="Arial"/>
                                  <w:color w:val="2D2D58"/>
                                </w:rPr>
                                <w:t>SOLUTION MANUALS</w:t>
                              </w:r>
                            </w:p>
                          </w:txbxContent>
                        </wps:txbx>
                        <wps:bodyPr horzOverflow="overflow" vert="horz" lIns="0" tIns="0" rIns="0" bIns="0" rtlCol="0">
                          <a:noAutofit/>
                        </wps:bodyPr>
                      </wps:wsp>
                      <wps:wsp>
                        <wps:cNvPr id="45" name="Shape 45"/>
                        <wps:cNvSpPr/>
                        <wps:spPr>
                          <a:xfrm>
                            <a:off x="6268339" y="1350899"/>
                            <a:ext cx="67310" cy="134747"/>
                          </a:xfrm>
                          <a:custGeom>
                            <a:avLst/>
                            <a:gdLst/>
                            <a:ahLst/>
                            <a:cxnLst/>
                            <a:rect l="0" t="0" r="0" b="0"/>
                            <a:pathLst>
                              <a:path w="67310" h="134747">
                                <a:moveTo>
                                  <a:pt x="67310" y="0"/>
                                </a:moveTo>
                                <a:lnTo>
                                  <a:pt x="67310" y="14986"/>
                                </a:lnTo>
                                <a:cubicBezTo>
                                  <a:pt x="36068" y="14986"/>
                                  <a:pt x="16637" y="38608"/>
                                  <a:pt x="16637" y="67310"/>
                                </a:cubicBezTo>
                                <a:cubicBezTo>
                                  <a:pt x="16637" y="96139"/>
                                  <a:pt x="36068" y="119761"/>
                                  <a:pt x="67310" y="119761"/>
                                </a:cubicBezTo>
                                <a:lnTo>
                                  <a:pt x="67310" y="134747"/>
                                </a:lnTo>
                                <a:cubicBezTo>
                                  <a:pt x="28067" y="134747"/>
                                  <a:pt x="0" y="106426"/>
                                  <a:pt x="0" y="67310"/>
                                </a:cubicBezTo>
                                <a:cubicBezTo>
                                  <a:pt x="0" y="28321"/>
                                  <a:pt x="28067" y="0"/>
                                  <a:pt x="67310" y="0"/>
                                </a:cubicBez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46" name="Shape 46"/>
                        <wps:cNvSpPr/>
                        <wps:spPr>
                          <a:xfrm>
                            <a:off x="6335649" y="1350899"/>
                            <a:ext cx="67437" cy="134747"/>
                          </a:xfrm>
                          <a:custGeom>
                            <a:avLst/>
                            <a:gdLst/>
                            <a:ahLst/>
                            <a:cxnLst/>
                            <a:rect l="0" t="0" r="0" b="0"/>
                            <a:pathLst>
                              <a:path w="67437" h="134747">
                                <a:moveTo>
                                  <a:pt x="0" y="0"/>
                                </a:moveTo>
                                <a:cubicBezTo>
                                  <a:pt x="39370" y="0"/>
                                  <a:pt x="67437" y="28321"/>
                                  <a:pt x="67437" y="67310"/>
                                </a:cubicBezTo>
                                <a:cubicBezTo>
                                  <a:pt x="67437" y="106426"/>
                                  <a:pt x="39370" y="134747"/>
                                  <a:pt x="0" y="134747"/>
                                </a:cubicBezTo>
                                <a:lnTo>
                                  <a:pt x="0" y="119761"/>
                                </a:lnTo>
                                <a:cubicBezTo>
                                  <a:pt x="31369" y="119761"/>
                                  <a:pt x="50800" y="96139"/>
                                  <a:pt x="50800" y="67310"/>
                                </a:cubicBezTo>
                                <a:cubicBezTo>
                                  <a:pt x="50800" y="38608"/>
                                  <a:pt x="31369" y="14986"/>
                                  <a:pt x="0" y="14986"/>
                                </a:cubicBezTo>
                                <a:lnTo>
                                  <a:pt x="0" y="0"/>
                                </a:ln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47" name="Shape 47"/>
                        <wps:cNvSpPr/>
                        <wps:spPr>
                          <a:xfrm>
                            <a:off x="6436614" y="1351280"/>
                            <a:ext cx="67056" cy="194183"/>
                          </a:xfrm>
                          <a:custGeom>
                            <a:avLst/>
                            <a:gdLst/>
                            <a:ahLst/>
                            <a:cxnLst/>
                            <a:rect l="0" t="0" r="0" b="0"/>
                            <a:pathLst>
                              <a:path w="67056" h="194183">
                                <a:moveTo>
                                  <a:pt x="67056" y="0"/>
                                </a:moveTo>
                                <a:lnTo>
                                  <a:pt x="67056" y="14859"/>
                                </a:lnTo>
                                <a:lnTo>
                                  <a:pt x="47371" y="18669"/>
                                </a:lnTo>
                                <a:cubicBezTo>
                                  <a:pt x="28067" y="26670"/>
                                  <a:pt x="14986" y="45338"/>
                                  <a:pt x="14986" y="66928"/>
                                </a:cubicBezTo>
                                <a:cubicBezTo>
                                  <a:pt x="14986" y="88646"/>
                                  <a:pt x="28067" y="107188"/>
                                  <a:pt x="47371" y="115188"/>
                                </a:cubicBezTo>
                                <a:lnTo>
                                  <a:pt x="67056" y="119126"/>
                                </a:lnTo>
                                <a:lnTo>
                                  <a:pt x="67056" y="133985"/>
                                </a:lnTo>
                                <a:lnTo>
                                  <a:pt x="39497" y="128143"/>
                                </a:lnTo>
                                <a:cubicBezTo>
                                  <a:pt x="30353" y="123825"/>
                                  <a:pt x="22225" y="117475"/>
                                  <a:pt x="17145" y="108585"/>
                                </a:cubicBezTo>
                                <a:lnTo>
                                  <a:pt x="16637" y="108585"/>
                                </a:lnTo>
                                <a:lnTo>
                                  <a:pt x="16637" y="194183"/>
                                </a:lnTo>
                                <a:lnTo>
                                  <a:pt x="0" y="194183"/>
                                </a:lnTo>
                                <a:lnTo>
                                  <a:pt x="0" y="2921"/>
                                </a:lnTo>
                                <a:lnTo>
                                  <a:pt x="16637" y="2921"/>
                                </a:lnTo>
                                <a:lnTo>
                                  <a:pt x="16637" y="25400"/>
                                </a:lnTo>
                                <a:lnTo>
                                  <a:pt x="17145" y="25400"/>
                                </a:lnTo>
                                <a:cubicBezTo>
                                  <a:pt x="22225" y="16510"/>
                                  <a:pt x="30353" y="10160"/>
                                  <a:pt x="39497" y="5842"/>
                                </a:cubicBezTo>
                                <a:lnTo>
                                  <a:pt x="67056" y="0"/>
                                </a:ln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48" name="Shape 48"/>
                        <wps:cNvSpPr/>
                        <wps:spPr>
                          <a:xfrm>
                            <a:off x="6503670" y="1350899"/>
                            <a:ext cx="68707" cy="134747"/>
                          </a:xfrm>
                          <a:custGeom>
                            <a:avLst/>
                            <a:gdLst/>
                            <a:ahLst/>
                            <a:cxnLst/>
                            <a:rect l="0" t="0" r="0" b="0"/>
                            <a:pathLst>
                              <a:path w="68707" h="134747">
                                <a:moveTo>
                                  <a:pt x="1398" y="0"/>
                                </a:moveTo>
                                <a:cubicBezTo>
                                  <a:pt x="40640" y="0"/>
                                  <a:pt x="68707" y="28321"/>
                                  <a:pt x="68707" y="67310"/>
                                </a:cubicBezTo>
                                <a:cubicBezTo>
                                  <a:pt x="68707" y="106426"/>
                                  <a:pt x="40640" y="134747"/>
                                  <a:pt x="1398" y="134747"/>
                                </a:cubicBezTo>
                                <a:lnTo>
                                  <a:pt x="0" y="134366"/>
                                </a:lnTo>
                                <a:lnTo>
                                  <a:pt x="0" y="119507"/>
                                </a:lnTo>
                                <a:lnTo>
                                  <a:pt x="1398" y="119761"/>
                                </a:lnTo>
                                <a:cubicBezTo>
                                  <a:pt x="32639" y="119761"/>
                                  <a:pt x="52070" y="96139"/>
                                  <a:pt x="52070" y="67310"/>
                                </a:cubicBezTo>
                                <a:cubicBezTo>
                                  <a:pt x="52070" y="38481"/>
                                  <a:pt x="32639" y="14986"/>
                                  <a:pt x="1398" y="14986"/>
                                </a:cubicBezTo>
                                <a:lnTo>
                                  <a:pt x="0" y="15240"/>
                                </a:lnTo>
                                <a:lnTo>
                                  <a:pt x="0" y="381"/>
                                </a:lnTo>
                                <a:lnTo>
                                  <a:pt x="1398" y="0"/>
                                </a:ln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49" name="Shape 49"/>
                        <wps:cNvSpPr/>
                        <wps:spPr>
                          <a:xfrm>
                            <a:off x="6602349" y="1351280"/>
                            <a:ext cx="61976" cy="133858"/>
                          </a:xfrm>
                          <a:custGeom>
                            <a:avLst/>
                            <a:gdLst/>
                            <a:ahLst/>
                            <a:cxnLst/>
                            <a:rect l="0" t="0" r="0" b="0"/>
                            <a:pathLst>
                              <a:path w="61976" h="133858">
                                <a:moveTo>
                                  <a:pt x="61976" y="0"/>
                                </a:moveTo>
                                <a:lnTo>
                                  <a:pt x="61976" y="14859"/>
                                </a:lnTo>
                                <a:lnTo>
                                  <a:pt x="40513" y="20193"/>
                                </a:lnTo>
                                <a:cubicBezTo>
                                  <a:pt x="22352" y="30352"/>
                                  <a:pt x="16510" y="51181"/>
                                  <a:pt x="16510" y="56134"/>
                                </a:cubicBezTo>
                                <a:lnTo>
                                  <a:pt x="61976" y="56134"/>
                                </a:lnTo>
                                <a:lnTo>
                                  <a:pt x="61976" y="71120"/>
                                </a:lnTo>
                                <a:lnTo>
                                  <a:pt x="16510" y="71120"/>
                                </a:lnTo>
                                <a:cubicBezTo>
                                  <a:pt x="16510" y="81534"/>
                                  <a:pt x="21971" y="103505"/>
                                  <a:pt x="41148" y="113792"/>
                                </a:cubicBezTo>
                                <a:lnTo>
                                  <a:pt x="61976" y="118618"/>
                                </a:lnTo>
                                <a:lnTo>
                                  <a:pt x="61976" y="133858"/>
                                </a:lnTo>
                                <a:lnTo>
                                  <a:pt x="38100" y="129286"/>
                                </a:lnTo>
                                <a:cubicBezTo>
                                  <a:pt x="14478" y="119634"/>
                                  <a:pt x="0" y="96393"/>
                                  <a:pt x="0" y="66675"/>
                                </a:cubicBezTo>
                                <a:cubicBezTo>
                                  <a:pt x="0" y="37973"/>
                                  <a:pt x="14859" y="14605"/>
                                  <a:pt x="38100" y="4699"/>
                                </a:cubicBezTo>
                                <a:lnTo>
                                  <a:pt x="61976" y="0"/>
                                </a:ln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50" name="Shape 50"/>
                        <wps:cNvSpPr/>
                        <wps:spPr>
                          <a:xfrm>
                            <a:off x="6664325" y="1447927"/>
                            <a:ext cx="58166" cy="37719"/>
                          </a:xfrm>
                          <a:custGeom>
                            <a:avLst/>
                            <a:gdLst/>
                            <a:ahLst/>
                            <a:cxnLst/>
                            <a:rect l="0" t="0" r="0" b="0"/>
                            <a:pathLst>
                              <a:path w="58166" h="37719">
                                <a:moveTo>
                                  <a:pt x="45974" y="0"/>
                                </a:moveTo>
                                <a:lnTo>
                                  <a:pt x="58166" y="10287"/>
                                </a:lnTo>
                                <a:cubicBezTo>
                                  <a:pt x="45212" y="29591"/>
                                  <a:pt x="25527" y="37719"/>
                                  <a:pt x="2794" y="37719"/>
                                </a:cubicBezTo>
                                <a:lnTo>
                                  <a:pt x="0" y="37211"/>
                                </a:lnTo>
                                <a:lnTo>
                                  <a:pt x="0" y="21971"/>
                                </a:lnTo>
                                <a:lnTo>
                                  <a:pt x="3048" y="22733"/>
                                </a:lnTo>
                                <a:cubicBezTo>
                                  <a:pt x="19939" y="22733"/>
                                  <a:pt x="37719" y="13843"/>
                                  <a:pt x="45974" y="0"/>
                                </a:cubicBez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51" name="Shape 51"/>
                        <wps:cNvSpPr/>
                        <wps:spPr>
                          <a:xfrm>
                            <a:off x="6664325" y="1350899"/>
                            <a:ext cx="62103" cy="71501"/>
                          </a:xfrm>
                          <a:custGeom>
                            <a:avLst/>
                            <a:gdLst/>
                            <a:ahLst/>
                            <a:cxnLst/>
                            <a:rect l="0" t="0" r="0" b="0"/>
                            <a:pathLst>
                              <a:path w="62103" h="71501">
                                <a:moveTo>
                                  <a:pt x="2032" y="0"/>
                                </a:moveTo>
                                <a:cubicBezTo>
                                  <a:pt x="41275" y="0"/>
                                  <a:pt x="62103" y="30226"/>
                                  <a:pt x="62103" y="59944"/>
                                </a:cubicBezTo>
                                <a:lnTo>
                                  <a:pt x="62103" y="71501"/>
                                </a:lnTo>
                                <a:lnTo>
                                  <a:pt x="0" y="71501"/>
                                </a:lnTo>
                                <a:lnTo>
                                  <a:pt x="0" y="56515"/>
                                </a:lnTo>
                                <a:lnTo>
                                  <a:pt x="45466" y="56515"/>
                                </a:lnTo>
                                <a:cubicBezTo>
                                  <a:pt x="45466" y="33782"/>
                                  <a:pt x="25781" y="14986"/>
                                  <a:pt x="1143" y="14986"/>
                                </a:cubicBezTo>
                                <a:lnTo>
                                  <a:pt x="0" y="15240"/>
                                </a:lnTo>
                                <a:lnTo>
                                  <a:pt x="0" y="381"/>
                                </a:lnTo>
                                <a:lnTo>
                                  <a:pt x="2032" y="0"/>
                                </a:ln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52" name="Shape 52"/>
                        <wps:cNvSpPr/>
                        <wps:spPr>
                          <a:xfrm>
                            <a:off x="6762243" y="1350899"/>
                            <a:ext cx="110998" cy="131318"/>
                          </a:xfrm>
                          <a:custGeom>
                            <a:avLst/>
                            <a:gdLst/>
                            <a:ahLst/>
                            <a:cxnLst/>
                            <a:rect l="0" t="0" r="0" b="0"/>
                            <a:pathLst>
                              <a:path w="110998" h="131318">
                                <a:moveTo>
                                  <a:pt x="62230" y="0"/>
                                </a:moveTo>
                                <a:cubicBezTo>
                                  <a:pt x="102235" y="0"/>
                                  <a:pt x="110998" y="27178"/>
                                  <a:pt x="110998" y="55118"/>
                                </a:cubicBezTo>
                                <a:lnTo>
                                  <a:pt x="110998" y="131318"/>
                                </a:lnTo>
                                <a:lnTo>
                                  <a:pt x="94361" y="131318"/>
                                </a:lnTo>
                                <a:lnTo>
                                  <a:pt x="94361" y="56007"/>
                                </a:lnTo>
                                <a:cubicBezTo>
                                  <a:pt x="94361" y="35179"/>
                                  <a:pt x="88646" y="14986"/>
                                  <a:pt x="62230" y="14986"/>
                                </a:cubicBezTo>
                                <a:cubicBezTo>
                                  <a:pt x="37592" y="14986"/>
                                  <a:pt x="17907" y="32131"/>
                                  <a:pt x="17907" y="67310"/>
                                </a:cubicBezTo>
                                <a:lnTo>
                                  <a:pt x="17907" y="131318"/>
                                </a:lnTo>
                                <a:lnTo>
                                  <a:pt x="1270" y="131318"/>
                                </a:lnTo>
                                <a:lnTo>
                                  <a:pt x="1270" y="39370"/>
                                </a:lnTo>
                                <a:cubicBezTo>
                                  <a:pt x="1270" y="29972"/>
                                  <a:pt x="0" y="10033"/>
                                  <a:pt x="0" y="3302"/>
                                </a:cubicBezTo>
                                <a:lnTo>
                                  <a:pt x="16510" y="3302"/>
                                </a:lnTo>
                                <a:cubicBezTo>
                                  <a:pt x="16890" y="12827"/>
                                  <a:pt x="17145" y="23241"/>
                                  <a:pt x="17652" y="25781"/>
                                </a:cubicBezTo>
                                <a:lnTo>
                                  <a:pt x="18542" y="25781"/>
                                </a:lnTo>
                                <a:cubicBezTo>
                                  <a:pt x="25146" y="11684"/>
                                  <a:pt x="41528" y="0"/>
                                  <a:pt x="62230" y="0"/>
                                </a:cubicBez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53" name="Shape 53"/>
                        <wps:cNvSpPr/>
                        <wps:spPr>
                          <a:xfrm>
                            <a:off x="6902450" y="1345946"/>
                            <a:ext cx="109093" cy="139700"/>
                          </a:xfrm>
                          <a:custGeom>
                            <a:avLst/>
                            <a:gdLst/>
                            <a:ahLst/>
                            <a:cxnLst/>
                            <a:rect l="0" t="0" r="0" b="0"/>
                            <a:pathLst>
                              <a:path w="109093" h="139700">
                                <a:moveTo>
                                  <a:pt x="57531" y="0"/>
                                </a:moveTo>
                                <a:cubicBezTo>
                                  <a:pt x="75311" y="0"/>
                                  <a:pt x="94107" y="5588"/>
                                  <a:pt x="105029" y="20193"/>
                                </a:cubicBezTo>
                                <a:lnTo>
                                  <a:pt x="82804" y="40132"/>
                                </a:lnTo>
                                <a:cubicBezTo>
                                  <a:pt x="76454" y="31369"/>
                                  <a:pt x="68072" y="26543"/>
                                  <a:pt x="56769" y="26543"/>
                                </a:cubicBezTo>
                                <a:cubicBezTo>
                                  <a:pt x="47879" y="26543"/>
                                  <a:pt x="37338" y="30735"/>
                                  <a:pt x="37338" y="40767"/>
                                </a:cubicBezTo>
                                <a:cubicBezTo>
                                  <a:pt x="37338" y="64516"/>
                                  <a:pt x="109093" y="45212"/>
                                  <a:pt x="109093" y="97028"/>
                                </a:cubicBezTo>
                                <a:cubicBezTo>
                                  <a:pt x="109093" y="128524"/>
                                  <a:pt x="78867" y="139700"/>
                                  <a:pt x="51816" y="139700"/>
                                </a:cubicBezTo>
                                <a:cubicBezTo>
                                  <a:pt x="31242" y="139700"/>
                                  <a:pt x="13462" y="134366"/>
                                  <a:pt x="0" y="119126"/>
                                </a:cubicBezTo>
                                <a:lnTo>
                                  <a:pt x="22098" y="98425"/>
                                </a:lnTo>
                                <a:cubicBezTo>
                                  <a:pt x="30734" y="107823"/>
                                  <a:pt x="39624" y="114681"/>
                                  <a:pt x="53721" y="114681"/>
                                </a:cubicBezTo>
                                <a:cubicBezTo>
                                  <a:pt x="63373" y="114681"/>
                                  <a:pt x="75819" y="109982"/>
                                  <a:pt x="75819" y="99441"/>
                                </a:cubicBezTo>
                                <a:cubicBezTo>
                                  <a:pt x="75819" y="72010"/>
                                  <a:pt x="4064" y="93599"/>
                                  <a:pt x="4064" y="42926"/>
                                </a:cubicBezTo>
                                <a:cubicBezTo>
                                  <a:pt x="4064" y="13336"/>
                                  <a:pt x="30734" y="0"/>
                                  <a:pt x="57531" y="0"/>
                                </a:cubicBez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54" name="Shape 54"/>
                        <wps:cNvSpPr/>
                        <wps:spPr>
                          <a:xfrm>
                            <a:off x="7021831" y="1310767"/>
                            <a:ext cx="97282" cy="174878"/>
                          </a:xfrm>
                          <a:custGeom>
                            <a:avLst/>
                            <a:gdLst/>
                            <a:ahLst/>
                            <a:cxnLst/>
                            <a:rect l="0" t="0" r="0" b="0"/>
                            <a:pathLst>
                              <a:path w="97282" h="174878">
                                <a:moveTo>
                                  <a:pt x="27432" y="0"/>
                                </a:moveTo>
                                <a:lnTo>
                                  <a:pt x="60706" y="0"/>
                                </a:lnTo>
                                <a:lnTo>
                                  <a:pt x="60706" y="38481"/>
                                </a:lnTo>
                                <a:lnTo>
                                  <a:pt x="97282" y="38481"/>
                                </a:lnTo>
                                <a:lnTo>
                                  <a:pt x="97282" y="66801"/>
                                </a:lnTo>
                                <a:lnTo>
                                  <a:pt x="60706" y="66801"/>
                                </a:lnTo>
                                <a:lnTo>
                                  <a:pt x="60706" y="124968"/>
                                </a:lnTo>
                                <a:cubicBezTo>
                                  <a:pt x="60706" y="138302"/>
                                  <a:pt x="64515" y="146558"/>
                                  <a:pt x="79248" y="146558"/>
                                </a:cubicBezTo>
                                <a:cubicBezTo>
                                  <a:pt x="85089" y="146558"/>
                                  <a:pt x="93090" y="145414"/>
                                  <a:pt x="97282" y="142367"/>
                                </a:cubicBezTo>
                                <a:lnTo>
                                  <a:pt x="97282" y="170434"/>
                                </a:lnTo>
                                <a:cubicBezTo>
                                  <a:pt x="90297" y="173736"/>
                                  <a:pt x="78739" y="174878"/>
                                  <a:pt x="70993" y="174878"/>
                                </a:cubicBezTo>
                                <a:cubicBezTo>
                                  <a:pt x="35687" y="174878"/>
                                  <a:pt x="27432" y="159003"/>
                                  <a:pt x="27432" y="127762"/>
                                </a:cubicBezTo>
                                <a:lnTo>
                                  <a:pt x="27432" y="66801"/>
                                </a:lnTo>
                                <a:lnTo>
                                  <a:pt x="0" y="66801"/>
                                </a:lnTo>
                                <a:lnTo>
                                  <a:pt x="0" y="38481"/>
                                </a:lnTo>
                                <a:lnTo>
                                  <a:pt x="27432" y="38481"/>
                                </a:lnTo>
                                <a:lnTo>
                                  <a:pt x="27432" y="0"/>
                                </a:ln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55" name="Shape 55"/>
                        <wps:cNvSpPr/>
                        <wps:spPr>
                          <a:xfrm>
                            <a:off x="7136257" y="1400302"/>
                            <a:ext cx="61723" cy="85344"/>
                          </a:xfrm>
                          <a:custGeom>
                            <a:avLst/>
                            <a:gdLst/>
                            <a:ahLst/>
                            <a:cxnLst/>
                            <a:rect l="0" t="0" r="0" b="0"/>
                            <a:pathLst>
                              <a:path w="61723" h="85344">
                                <a:moveTo>
                                  <a:pt x="61723" y="0"/>
                                </a:moveTo>
                                <a:lnTo>
                                  <a:pt x="61723" y="23876"/>
                                </a:lnTo>
                                <a:lnTo>
                                  <a:pt x="51308" y="25527"/>
                                </a:lnTo>
                                <a:cubicBezTo>
                                  <a:pt x="41149" y="28194"/>
                                  <a:pt x="33275" y="33401"/>
                                  <a:pt x="33275" y="42926"/>
                                </a:cubicBezTo>
                                <a:cubicBezTo>
                                  <a:pt x="33275" y="55118"/>
                                  <a:pt x="45720" y="60325"/>
                                  <a:pt x="56515" y="60325"/>
                                </a:cubicBezTo>
                                <a:lnTo>
                                  <a:pt x="61723" y="58674"/>
                                </a:lnTo>
                                <a:lnTo>
                                  <a:pt x="61723" y="82550"/>
                                </a:lnTo>
                                <a:lnTo>
                                  <a:pt x="48514" y="85344"/>
                                </a:lnTo>
                                <a:cubicBezTo>
                                  <a:pt x="23876" y="85344"/>
                                  <a:pt x="0" y="71755"/>
                                  <a:pt x="0" y="45466"/>
                                </a:cubicBezTo>
                                <a:cubicBezTo>
                                  <a:pt x="0" y="12954"/>
                                  <a:pt x="28322" y="3175"/>
                                  <a:pt x="56642" y="254"/>
                                </a:cubicBezTo>
                                <a:lnTo>
                                  <a:pt x="61723" y="0"/>
                                </a:ln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56" name="Shape 56"/>
                        <wps:cNvSpPr/>
                        <wps:spPr>
                          <a:xfrm>
                            <a:off x="7144894" y="1346454"/>
                            <a:ext cx="53086" cy="38227"/>
                          </a:xfrm>
                          <a:custGeom>
                            <a:avLst/>
                            <a:gdLst/>
                            <a:ahLst/>
                            <a:cxnLst/>
                            <a:rect l="0" t="0" r="0" b="0"/>
                            <a:pathLst>
                              <a:path w="53086" h="38227">
                                <a:moveTo>
                                  <a:pt x="53086" y="0"/>
                                </a:moveTo>
                                <a:lnTo>
                                  <a:pt x="53086" y="24511"/>
                                </a:lnTo>
                                <a:lnTo>
                                  <a:pt x="52832" y="24384"/>
                                </a:lnTo>
                                <a:cubicBezTo>
                                  <a:pt x="38988" y="24384"/>
                                  <a:pt x="26288" y="29972"/>
                                  <a:pt x="17399" y="38227"/>
                                </a:cubicBezTo>
                                <a:lnTo>
                                  <a:pt x="0" y="20827"/>
                                </a:lnTo>
                                <a:cubicBezTo>
                                  <a:pt x="7365" y="13335"/>
                                  <a:pt x="16128" y="8001"/>
                                  <a:pt x="25781" y="4572"/>
                                </a:cubicBezTo>
                                <a:lnTo>
                                  <a:pt x="53086" y="0"/>
                                </a:ln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57" name="Shape 57"/>
                        <wps:cNvSpPr/>
                        <wps:spPr>
                          <a:xfrm>
                            <a:off x="7197979" y="1345946"/>
                            <a:ext cx="60198" cy="136906"/>
                          </a:xfrm>
                          <a:custGeom>
                            <a:avLst/>
                            <a:gdLst/>
                            <a:ahLst/>
                            <a:cxnLst/>
                            <a:rect l="0" t="0" r="0" b="0"/>
                            <a:pathLst>
                              <a:path w="60198" h="136906">
                                <a:moveTo>
                                  <a:pt x="3428" y="0"/>
                                </a:moveTo>
                                <a:cubicBezTo>
                                  <a:pt x="60198" y="0"/>
                                  <a:pt x="60198" y="41022"/>
                                  <a:pt x="60198" y="59817"/>
                                </a:cubicBezTo>
                                <a:lnTo>
                                  <a:pt x="60198" y="136398"/>
                                </a:lnTo>
                                <a:lnTo>
                                  <a:pt x="30352" y="136398"/>
                                </a:lnTo>
                                <a:lnTo>
                                  <a:pt x="30352" y="118111"/>
                                </a:lnTo>
                                <a:lnTo>
                                  <a:pt x="29464" y="118111"/>
                                </a:lnTo>
                                <a:cubicBezTo>
                                  <a:pt x="24764" y="125476"/>
                                  <a:pt x="18542" y="130937"/>
                                  <a:pt x="11176" y="134493"/>
                                </a:cubicBezTo>
                                <a:lnTo>
                                  <a:pt x="0" y="136906"/>
                                </a:lnTo>
                                <a:lnTo>
                                  <a:pt x="0" y="113030"/>
                                </a:lnTo>
                                <a:lnTo>
                                  <a:pt x="20065" y="106426"/>
                                </a:lnTo>
                                <a:cubicBezTo>
                                  <a:pt x="25653" y="101092"/>
                                  <a:pt x="28321" y="93473"/>
                                  <a:pt x="28321" y="84201"/>
                                </a:cubicBezTo>
                                <a:lnTo>
                                  <a:pt x="28321" y="76709"/>
                                </a:lnTo>
                                <a:lnTo>
                                  <a:pt x="21463" y="76709"/>
                                </a:lnTo>
                                <a:cubicBezTo>
                                  <a:pt x="16890" y="76709"/>
                                  <a:pt x="11430" y="76836"/>
                                  <a:pt x="5842" y="77216"/>
                                </a:cubicBezTo>
                                <a:lnTo>
                                  <a:pt x="0" y="78232"/>
                                </a:lnTo>
                                <a:lnTo>
                                  <a:pt x="0" y="54356"/>
                                </a:lnTo>
                                <a:lnTo>
                                  <a:pt x="21971" y="53467"/>
                                </a:lnTo>
                                <a:lnTo>
                                  <a:pt x="30352" y="53467"/>
                                </a:lnTo>
                                <a:lnTo>
                                  <a:pt x="30352" y="49911"/>
                                </a:lnTo>
                                <a:cubicBezTo>
                                  <a:pt x="30352" y="41656"/>
                                  <a:pt x="27051" y="35433"/>
                                  <a:pt x="21717" y="31242"/>
                                </a:cubicBezTo>
                                <a:lnTo>
                                  <a:pt x="0" y="25019"/>
                                </a:lnTo>
                                <a:lnTo>
                                  <a:pt x="0" y="508"/>
                                </a:lnTo>
                                <a:lnTo>
                                  <a:pt x="3428" y="0"/>
                                </a:ln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58" name="Shape 58"/>
                        <wps:cNvSpPr/>
                        <wps:spPr>
                          <a:xfrm>
                            <a:off x="7274814" y="1349248"/>
                            <a:ext cx="149352" cy="132969"/>
                          </a:xfrm>
                          <a:custGeom>
                            <a:avLst/>
                            <a:gdLst/>
                            <a:ahLst/>
                            <a:cxnLst/>
                            <a:rect l="0" t="0" r="0" b="0"/>
                            <a:pathLst>
                              <a:path w="149352" h="132969">
                                <a:moveTo>
                                  <a:pt x="7493" y="0"/>
                                </a:moveTo>
                                <a:lnTo>
                                  <a:pt x="47879" y="0"/>
                                </a:lnTo>
                                <a:lnTo>
                                  <a:pt x="74549" y="39878"/>
                                </a:lnTo>
                                <a:lnTo>
                                  <a:pt x="103378" y="0"/>
                                </a:lnTo>
                                <a:lnTo>
                                  <a:pt x="141351" y="0"/>
                                </a:lnTo>
                                <a:lnTo>
                                  <a:pt x="95885" y="61595"/>
                                </a:lnTo>
                                <a:lnTo>
                                  <a:pt x="149352" y="132969"/>
                                </a:lnTo>
                                <a:lnTo>
                                  <a:pt x="108966" y="132969"/>
                                </a:lnTo>
                                <a:lnTo>
                                  <a:pt x="74295" y="85344"/>
                                </a:lnTo>
                                <a:lnTo>
                                  <a:pt x="39370" y="132969"/>
                                </a:lnTo>
                                <a:lnTo>
                                  <a:pt x="0" y="132969"/>
                                </a:lnTo>
                                <a:lnTo>
                                  <a:pt x="53467" y="61595"/>
                                </a:lnTo>
                                <a:lnTo>
                                  <a:pt x="7493" y="0"/>
                                </a:ln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59" name="Shape 59"/>
                        <wps:cNvSpPr/>
                        <wps:spPr>
                          <a:xfrm>
                            <a:off x="6569583" y="694817"/>
                            <a:ext cx="656082" cy="134620"/>
                          </a:xfrm>
                          <a:custGeom>
                            <a:avLst/>
                            <a:gdLst/>
                            <a:ahLst/>
                            <a:cxnLst/>
                            <a:rect l="0" t="0" r="0" b="0"/>
                            <a:pathLst>
                              <a:path w="656082" h="134620">
                                <a:moveTo>
                                  <a:pt x="30226" y="635"/>
                                </a:moveTo>
                                <a:lnTo>
                                  <a:pt x="630936" y="29210"/>
                                </a:lnTo>
                                <a:cubicBezTo>
                                  <a:pt x="645161" y="29845"/>
                                  <a:pt x="656082" y="41910"/>
                                  <a:pt x="655448" y="56134"/>
                                </a:cubicBezTo>
                                <a:lnTo>
                                  <a:pt x="652907" y="109474"/>
                                </a:lnTo>
                                <a:cubicBezTo>
                                  <a:pt x="652145" y="123698"/>
                                  <a:pt x="640207" y="134620"/>
                                  <a:pt x="625984" y="133985"/>
                                </a:cubicBezTo>
                                <a:lnTo>
                                  <a:pt x="25147" y="105410"/>
                                </a:lnTo>
                                <a:cubicBezTo>
                                  <a:pt x="11049" y="104775"/>
                                  <a:pt x="0" y="92710"/>
                                  <a:pt x="762" y="78486"/>
                                </a:cubicBezTo>
                                <a:lnTo>
                                  <a:pt x="3302" y="25146"/>
                                </a:lnTo>
                                <a:cubicBezTo>
                                  <a:pt x="3937" y="10922"/>
                                  <a:pt x="16002" y="0"/>
                                  <a:pt x="30226" y="635"/>
                                </a:cubicBez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60" name="Shape 60"/>
                        <wps:cNvSpPr/>
                        <wps:spPr>
                          <a:xfrm>
                            <a:off x="6505575" y="907542"/>
                            <a:ext cx="519430" cy="107314"/>
                          </a:xfrm>
                          <a:custGeom>
                            <a:avLst/>
                            <a:gdLst/>
                            <a:ahLst/>
                            <a:cxnLst/>
                            <a:rect l="0" t="0" r="0" b="0"/>
                            <a:pathLst>
                              <a:path w="519430" h="107314">
                                <a:moveTo>
                                  <a:pt x="15367" y="0"/>
                                </a:moveTo>
                                <a:lnTo>
                                  <a:pt x="504063" y="0"/>
                                </a:lnTo>
                                <a:cubicBezTo>
                                  <a:pt x="512572" y="0"/>
                                  <a:pt x="519430" y="6985"/>
                                  <a:pt x="519430" y="15494"/>
                                </a:cubicBezTo>
                                <a:lnTo>
                                  <a:pt x="519430" y="91821"/>
                                </a:lnTo>
                                <a:cubicBezTo>
                                  <a:pt x="519430" y="100457"/>
                                  <a:pt x="512572" y="107314"/>
                                  <a:pt x="504063" y="107314"/>
                                </a:cubicBezTo>
                                <a:lnTo>
                                  <a:pt x="15367" y="107314"/>
                                </a:lnTo>
                                <a:cubicBezTo>
                                  <a:pt x="6858" y="107314"/>
                                  <a:pt x="0" y="100457"/>
                                  <a:pt x="0" y="91821"/>
                                </a:cubicBezTo>
                                <a:lnTo>
                                  <a:pt x="0" y="15494"/>
                                </a:lnTo>
                                <a:cubicBezTo>
                                  <a:pt x="0" y="6985"/>
                                  <a:pt x="6858" y="0"/>
                                  <a:pt x="15367" y="0"/>
                                </a:cubicBez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61" name="Shape 61"/>
                        <wps:cNvSpPr/>
                        <wps:spPr>
                          <a:xfrm>
                            <a:off x="6592444" y="1021334"/>
                            <a:ext cx="583057" cy="93980"/>
                          </a:xfrm>
                          <a:custGeom>
                            <a:avLst/>
                            <a:gdLst/>
                            <a:ahLst/>
                            <a:cxnLst/>
                            <a:rect l="0" t="0" r="0" b="0"/>
                            <a:pathLst>
                              <a:path w="583057" h="93980">
                                <a:moveTo>
                                  <a:pt x="566038" y="254"/>
                                </a:moveTo>
                                <a:cubicBezTo>
                                  <a:pt x="574294" y="0"/>
                                  <a:pt x="581151" y="6731"/>
                                  <a:pt x="581406" y="15240"/>
                                </a:cubicBezTo>
                                <a:lnTo>
                                  <a:pt x="582802" y="60579"/>
                                </a:lnTo>
                                <a:cubicBezTo>
                                  <a:pt x="583057" y="69215"/>
                                  <a:pt x="576707" y="76327"/>
                                  <a:pt x="568325" y="76581"/>
                                </a:cubicBezTo>
                                <a:lnTo>
                                  <a:pt x="17145" y="93726"/>
                                </a:lnTo>
                                <a:cubicBezTo>
                                  <a:pt x="8889" y="93980"/>
                                  <a:pt x="2032" y="87249"/>
                                  <a:pt x="1777" y="78740"/>
                                </a:cubicBezTo>
                                <a:lnTo>
                                  <a:pt x="253" y="33401"/>
                                </a:lnTo>
                                <a:cubicBezTo>
                                  <a:pt x="0" y="24892"/>
                                  <a:pt x="6476" y="17780"/>
                                  <a:pt x="14732" y="17526"/>
                                </a:cubicBezTo>
                                <a:lnTo>
                                  <a:pt x="566038" y="254"/>
                                </a:ln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62" name="Shape 62"/>
                        <wps:cNvSpPr/>
                        <wps:spPr>
                          <a:xfrm>
                            <a:off x="6546088" y="1128395"/>
                            <a:ext cx="555117" cy="61214"/>
                          </a:xfrm>
                          <a:custGeom>
                            <a:avLst/>
                            <a:gdLst/>
                            <a:ahLst/>
                            <a:cxnLst/>
                            <a:rect l="0" t="0" r="0" b="0"/>
                            <a:pathLst>
                              <a:path w="555117" h="61214">
                                <a:moveTo>
                                  <a:pt x="14478" y="0"/>
                                </a:moveTo>
                                <a:lnTo>
                                  <a:pt x="540639" y="0"/>
                                </a:lnTo>
                                <a:cubicBezTo>
                                  <a:pt x="548640" y="0"/>
                                  <a:pt x="555117" y="6986"/>
                                  <a:pt x="555117" y="15494"/>
                                </a:cubicBezTo>
                                <a:lnTo>
                                  <a:pt x="555117" y="45720"/>
                                </a:lnTo>
                                <a:cubicBezTo>
                                  <a:pt x="555117" y="54229"/>
                                  <a:pt x="548640" y="61214"/>
                                  <a:pt x="540639" y="61214"/>
                                </a:cubicBezTo>
                                <a:lnTo>
                                  <a:pt x="14478" y="61214"/>
                                </a:lnTo>
                                <a:cubicBezTo>
                                  <a:pt x="6477" y="61214"/>
                                  <a:pt x="0" y="54229"/>
                                  <a:pt x="0" y="45720"/>
                                </a:cubicBezTo>
                                <a:lnTo>
                                  <a:pt x="0" y="15494"/>
                                </a:lnTo>
                                <a:cubicBezTo>
                                  <a:pt x="0" y="6986"/>
                                  <a:pt x="6477" y="0"/>
                                  <a:pt x="14478" y="0"/>
                                </a:cubicBez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63" name="Shape 63"/>
                        <wps:cNvSpPr/>
                        <wps:spPr>
                          <a:xfrm>
                            <a:off x="6435090" y="834771"/>
                            <a:ext cx="679704" cy="47498"/>
                          </a:xfrm>
                          <a:custGeom>
                            <a:avLst/>
                            <a:gdLst/>
                            <a:ahLst/>
                            <a:cxnLst/>
                            <a:rect l="0" t="0" r="0" b="0"/>
                            <a:pathLst>
                              <a:path w="679704" h="47498">
                                <a:moveTo>
                                  <a:pt x="20828" y="0"/>
                                </a:moveTo>
                                <a:lnTo>
                                  <a:pt x="658876" y="0"/>
                                </a:lnTo>
                                <a:cubicBezTo>
                                  <a:pt x="670306" y="0"/>
                                  <a:pt x="679704" y="5080"/>
                                  <a:pt x="679704" y="11303"/>
                                </a:cubicBezTo>
                                <a:lnTo>
                                  <a:pt x="679704" y="36068"/>
                                </a:lnTo>
                                <a:cubicBezTo>
                                  <a:pt x="679704" y="42291"/>
                                  <a:pt x="670306" y="47498"/>
                                  <a:pt x="658876" y="47498"/>
                                </a:cubicBezTo>
                                <a:lnTo>
                                  <a:pt x="20828" y="47498"/>
                                </a:lnTo>
                                <a:cubicBezTo>
                                  <a:pt x="9271" y="47498"/>
                                  <a:pt x="0" y="42291"/>
                                  <a:pt x="0" y="36068"/>
                                </a:cubicBezTo>
                                <a:lnTo>
                                  <a:pt x="0" y="11303"/>
                                </a:lnTo>
                                <a:cubicBezTo>
                                  <a:pt x="0" y="5080"/>
                                  <a:pt x="9271" y="0"/>
                                  <a:pt x="20828" y="0"/>
                                </a:cubicBez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64" name="Shape 64"/>
                        <wps:cNvSpPr/>
                        <wps:spPr>
                          <a:xfrm>
                            <a:off x="7476998" y="1349248"/>
                            <a:ext cx="41148" cy="37465"/>
                          </a:xfrm>
                          <a:custGeom>
                            <a:avLst/>
                            <a:gdLst/>
                            <a:ahLst/>
                            <a:cxnLst/>
                            <a:rect l="0" t="0" r="0" b="0"/>
                            <a:pathLst>
                              <a:path w="41148" h="37465">
                                <a:moveTo>
                                  <a:pt x="0" y="0"/>
                                </a:moveTo>
                                <a:lnTo>
                                  <a:pt x="9525" y="0"/>
                                </a:lnTo>
                                <a:lnTo>
                                  <a:pt x="20701" y="28448"/>
                                </a:lnTo>
                                <a:lnTo>
                                  <a:pt x="31877" y="0"/>
                                </a:lnTo>
                                <a:lnTo>
                                  <a:pt x="41148" y="0"/>
                                </a:lnTo>
                                <a:lnTo>
                                  <a:pt x="41148" y="37465"/>
                                </a:lnTo>
                                <a:lnTo>
                                  <a:pt x="35179" y="37465"/>
                                </a:lnTo>
                                <a:lnTo>
                                  <a:pt x="35179" y="5969"/>
                                </a:lnTo>
                                <a:lnTo>
                                  <a:pt x="35052" y="5969"/>
                                </a:lnTo>
                                <a:lnTo>
                                  <a:pt x="22606" y="37465"/>
                                </a:lnTo>
                                <a:lnTo>
                                  <a:pt x="18542" y="37465"/>
                                </a:lnTo>
                                <a:lnTo>
                                  <a:pt x="6096" y="5969"/>
                                </a:lnTo>
                                <a:lnTo>
                                  <a:pt x="5969" y="5969"/>
                                </a:lnTo>
                                <a:lnTo>
                                  <a:pt x="5969" y="37465"/>
                                </a:lnTo>
                                <a:lnTo>
                                  <a:pt x="0" y="37465"/>
                                </a:lnTo>
                                <a:lnTo>
                                  <a:pt x="0" y="0"/>
                                </a:ln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65" name="Shape 65"/>
                        <wps:cNvSpPr/>
                        <wps:spPr>
                          <a:xfrm>
                            <a:off x="7439660" y="1349248"/>
                            <a:ext cx="29718" cy="37465"/>
                          </a:xfrm>
                          <a:custGeom>
                            <a:avLst/>
                            <a:gdLst/>
                            <a:ahLst/>
                            <a:cxnLst/>
                            <a:rect l="0" t="0" r="0" b="0"/>
                            <a:pathLst>
                              <a:path w="29718" h="37465">
                                <a:moveTo>
                                  <a:pt x="0" y="0"/>
                                </a:moveTo>
                                <a:lnTo>
                                  <a:pt x="29718" y="0"/>
                                </a:lnTo>
                                <a:lnTo>
                                  <a:pt x="29718" y="5969"/>
                                </a:lnTo>
                                <a:lnTo>
                                  <a:pt x="17907" y="5969"/>
                                </a:lnTo>
                                <a:lnTo>
                                  <a:pt x="17907" y="37465"/>
                                </a:lnTo>
                                <a:lnTo>
                                  <a:pt x="11938" y="37465"/>
                                </a:lnTo>
                                <a:lnTo>
                                  <a:pt x="11938" y="5969"/>
                                </a:lnTo>
                                <a:lnTo>
                                  <a:pt x="0" y="5969"/>
                                </a:lnTo>
                                <a:lnTo>
                                  <a:pt x="0" y="0"/>
                                </a:ln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g:wgp>
                  </a:graphicData>
                </a:graphic>
              </wp:anchor>
            </w:drawing>
          </mc:Choice>
          <mc:Fallback>
            <w:pict>
              <v:group w14:anchorId="06A40C47" id="Group 284" o:spid="_x0000_s1026" alt="&quot;&quot;" style="position:absolute;left:0;text-align:left;margin-left:0;margin-top:0;width:612.3pt;height:11in;z-index:251659264;mso-position-horizontal-relative:page;mso-position-vertical-relative:page" coordsize="77762,10058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">
                <v:rect id="Rectangle 6" o:spid="_x0000_s1027" style="position:absolute;top:9451;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" filled="f" stroked="f">
                  <v:textbox inset="0,0,0,0">
                    <w:txbxContent>
                      <w:p w14:paraId="25342138" w14:textId="77777777" w:rsidR="00885174" w:rsidRDefault="00885174">
                        <w:pPr>
                          <w:rPr>
                            <w:rFonts w:ascii="Calibri" w:eastAsia="Calibri" w:hAnsi="Calibri" w:cs="Calibri"/>
                          </w:rPr>
                        </w:pPr>
                      </w:p>
                      <w:p w14:paraId="5BEB1558" w14:textId="77777777" w:rsidR="009130AC" w:rsidRDefault="009130AC"/>
                    </w:txbxContent>
                  </v:textbox>
                </v:rect>
                <v:rect id="Rectangle 7" o:spid="_x0000_s1028" style="position:absolute;left:9147;top:11310;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" filled="f" stroked="f">
                  <v:textbox inset="0,0,0,0">
                    <w:txbxContent>
                      <w:p w14:paraId="3661D4FE" w14:textId="77777777" w:rsidR="00885174" w:rsidRDefault="00885174">
                        <w:pPr>
                          <w:rPr>
                            <w:rFonts w:ascii="Calibri" w:eastAsia="Calibri" w:hAnsi="Calibri" w:cs="Calibri"/>
                          </w:rPr>
                        </w:pPr>
                      </w:p>
                      <w:p w14:paraId="6234E51F" w14:textId="77777777" w:rsidR="009130AC" w:rsidRDefault="009130AC"/>
                    </w:txbxContent>
                  </v:textbox>
                </v:rect>
                <v:shape id="Shape 300" o:spid="_x0000_s1029" style="position:absolute;width:77721;height:100583;visibility:visible;mso-wrap-style:square;v-text-anchor:top" coordsize="7772146,100583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" path="m,l7772146,r,10058398l,10058398,,e" fillcolor="#2d2d58" stroked="f" strokeweight="0">
                  <v:stroke miterlimit="83231f" joinstyle="miter"/>
                  <v:path arrowok="t" textboxrect="0,0,7772146,10058398"/>
                </v:shape>
                <v:shape id="Shape 9" o:spid="_x0000_s1030" style="position:absolute;top:30780;width:11607;height:16513;visibility:visible;mso-wrap-style:square;v-text-anchor:top" coordsize="1160780,16512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" path="m,l1160780,r,305181l363030,305181r,381762l1054443,686943r,282067l363030,969010r,682244l,1651254,,xe" fillcolor="#53b8cb" stroked="f" strokeweight="0">
                  <v:stroke miterlimit="83231f" joinstyle="miter"/>
                  <v:path arrowok="t" textboxrect="0,0,1160780,1651254"/>
                </v:shape>
                <v:shape id="Shape 301" o:spid="_x0000_s1031" style="position:absolute;left:12304;top:35336;width:3283;height:11957;visibility:visible;mso-wrap-style:square;v-text-anchor:top" coordsize="328384,1195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" path="m,l328384,r,1195705l,1195705,,e" fillcolor="#53b8cb" stroked="f" strokeweight="0">
                  <v:stroke miterlimit="83231f" joinstyle="miter"/>
                  <v:path arrowok="t" textboxrect="0,0,328384,1195705"/>
                </v:shape>
                <v:shape id="Shape 302" o:spid="_x0000_s1032" style="position:absolute;left:12304;top:30780;width:3283;height:2707;visibility:visible;mso-wrap-style:square;v-text-anchor:top" coordsize="328384,2706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" path="m,l328384,r,270637l,270637,,e" fillcolor="#53b8cb" stroked="f" strokeweight="0">
                  <v:stroke miterlimit="83231f" joinstyle="miter"/>
                  <v:path arrowok="t" textboxrect="0,0,328384,270637"/>
                </v:shape>
                <v:shape id="Shape 12" o:spid="_x0000_s1033" style="position:absolute;left:17020;top:35013;width:11214;height:12280;visibility:visible;mso-wrap-style:square;v-text-anchor:top" coordsize="1121410,12279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" path="m684403,v87884,,160020,11938,216281,35941c956945,59817,1001141,92964,1033526,135255v32385,42291,55118,94107,68326,154940c1114806,351155,1121410,418465,1121410,492506r,735457l792988,1227963r,-675259c792988,454025,777621,380238,746887,331724,716026,283210,661289,258953,582676,258953v-89408,,-154178,26670,-194310,79756c348361,391922,328168,479425,328168,601218r,626745l,1227963,,32258r312039,l312039,198882r6985,c360553,129413,414528,78994,480822,47371,547243,15748,615061,,684403,xe" fillcolor="#53b8cb" stroked="f" strokeweight="0">
                  <v:stroke miterlimit="83231f" joinstyle="miter"/>
                  <v:path arrowok="t" textboxrect="0,0,1121410,1227963"/>
                </v:shape>
                <v:shape id="Shape 13" o:spid="_x0000_s1034" style="position:absolute;left:29069;top:40201;width:5618;height:7393;visibility:visible;mso-wrap-style:square;v-text-anchor:top" coordsize="561848,7392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" path="m561848,r,187706l522605,193548v-24638,4445,-49022,10668,-72898,18415c425831,219583,405130,229997,387223,243205v-17653,13081,-32004,29718,-42672,49657c333756,313055,328295,338455,328295,369316v,29083,5461,53975,16256,73914c355219,463169,369951,479044,388620,490601v18415,11557,40005,19685,64643,24384c478028,519430,503428,521843,529590,521843r32258,-1397l561848,720979r-44958,10160c480568,736600,443992,739267,407035,739267v-57023,,-110236,-6985,-159639,-20828c198120,704469,155067,683006,117983,653669,80899,624459,52070,587375,31242,542544,10541,497967,,444754,,383032,,315214,11938,259334,35941,215519,59817,171450,90424,136525,128270,110109,166116,83947,209169,64389,257810,51181,306324,38227,355219,27686,404749,19939,454025,12192,502666,6096,550418,1524l561848,xe" fillcolor="#53b8cb" stroked="f" strokeweight="0">
                  <v:stroke miterlimit="83231f" joinstyle="miter"/>
                  <v:path arrowok="t" textboxrect="0,0,561848,739267"/>
                </v:shape>
                <v:shape id="Shape 14" o:spid="_x0000_s1035" style="position:absolute;left:29439;top:35031;width:5248;height:3983;visibility:visible;mso-wrap-style:square;v-text-anchor:top" coordsize="524764,398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" path="m524764,r,218947l499745,220345v-43434,5333,-78994,18288,-106680,39243c355981,287274,334391,333502,328295,398272l,398272c4445,321056,23876,257175,57658,206375,91567,155447,134874,114681,187198,83820,239649,52959,298577,30861,364109,17907,396875,11302,429641,6350,462661,3048l524764,xe" fillcolor="#53b8cb" stroked="f" strokeweight="0">
                  <v:stroke miterlimit="83231f" joinstyle="miter"/>
                  <v:path arrowok="t" textboxrect="0,0,524764,398272"/>
                </v:shape>
                <v:shape id="Shape 15" o:spid="_x0000_s1036" style="position:absolute;left:34687;top:35013;width:6036;height:12398;visibility:visible;mso-wrap-style:square;v-text-anchor:top" coordsize="603631,12397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" path="m37084,c97155,,158115,4318,219837,12700v61595,8509,117856,25019,168783,49784c439547,87122,481076,121285,513461,165354v32385,43815,48514,101981,48514,174498l561975,962025v,53975,3175,105537,9271,154940c577469,1166241,588137,1203325,603631,1227963r-332994,c264414,1209548,259334,1190498,255651,1171321v-3937,-19177,-6604,-38989,-8128,-58928c195072,1166241,133477,1204087,62484,1225677l,1239774,,1039241r13462,-635c56515,1034542,91440,1024382,118110,1008380v35306,-21717,61468,-47498,78613,-77597c213614,900684,224028,870331,227965,839470v3810,-30861,5588,-55499,5588,-74168l233553,642874v-13716,12446,-31242,21971,-51943,28956c160782,678815,138430,684403,114427,689102v-23876,4572,-48895,8509,-75057,11557l,706501,,518795r56261,-7239c77343,508127,97282,504063,115824,499364v36830,-9144,66167,-22479,87884,-40386c225171,441325,235077,415544,233553,381635v,-35560,-5588,-63627,-17272,-84582c204851,276225,189357,260096,170053,248539,150749,237109,128397,229362,102997,225425,77597,221615,50165,219583,20955,219583l,220726,,1778,37084,xe" fillcolor="#53b8cb" stroked="f" strokeweight="0">
                  <v:stroke miterlimit="83231f" joinstyle="miter"/>
                  <v:path arrowok="t" textboxrect="0,0,603631,1239774"/>
                </v:shape>
                <v:shape id="Shape 16" o:spid="_x0000_s1037" style="position:absolute;left:41694;top:35013;width:11215;height:12280;visibility:visible;mso-wrap-style:square;v-text-anchor:top" coordsize="1121537,12279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" path="m684530,v87884,,159893,11938,216281,35941c957072,59817,1001268,92964,1033653,135255v32385,42291,55118,94107,68326,154940c1114933,351155,1121537,418465,1121537,492506r,735457l793115,1227963r,-675259c793115,454025,777621,380238,747014,331724,716153,283210,661416,258953,582676,258953v-89408,,-154051,26670,-194183,79756c348361,391922,328295,479425,328295,601218r,626745l,1227963,,32258r312039,l312039,198882r6985,c360680,129413,414655,78994,480949,47371,547370,15748,615061,,684530,xe" fillcolor="#53b8cb" stroked="f" strokeweight="0">
                  <v:stroke miterlimit="83231f" joinstyle="miter"/>
                  <v:path arrowok="t" textboxrect="0,0,1121537,1227963"/>
                </v:shape>
                <v:shape id="Shape 17" o:spid="_x0000_s1038" style="position:absolute;left:53882;top:35013;width:11794;height:12581;visibility:visible;mso-wrap-style:square;v-text-anchor:top" coordsize="1179449,12580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" path="m610489,v70993,,139065,9144,204597,27813c880745,46228,939292,74295,990854,112141v51689,37846,93726,84836,126111,141097c1149223,309499,1167765,376174,1172465,453263r-321438,c829310,315976,748411,247396,608203,247396v-52451,,-96393,11938,-131953,35814c440944,307086,411988,337947,389509,375793v-22225,37846,-37973,79375,-47244,124714c332867,546100,328422,591312,328422,635889v,43307,4445,87122,13843,131953c351536,812419,366522,852932,387350,889254v20828,36068,48895,65786,84455,88900c507111,1001395,550291,1012825,601218,1012825v78740,,139065,-21971,181483,-65913c825246,903097,851789,844042,862457,770001r316992,c1157732,928878,1096010,1049909,994410,1133094v-101854,83439,-232029,124968,-390906,124968c514096,1258062,432054,1242949,357124,1212850,282448,1182751,218821,1140841,166497,1086739,114046,1033018,73152,968629,43815,893699,14605,819023,,736981,,647573,,554990,13462,469138,40386,389763,67310,310261,107061,241554,159512,183769,211836,125984,275844,80899,351536,48514,426974,16128,513334,,610489,xe" fillcolor="#53b8cb" stroked="f" strokeweight="0">
                  <v:stroke miterlimit="83231f" joinstyle="miter"/>
                  <v:path arrowok="t" textboxrect="0,0,1179449,1258062"/>
                </v:shape>
                <v:shape id="Shape 18" o:spid="_x0000_s1039" style="position:absolute;left:65791;top:35020;width:5955;height:12568;visibility:visible;mso-wrap-style:square;v-text-anchor:top" coordsize="595503,12567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" path="m595503,r,247269l529336,253365v-21717,4445,-41401,11176,-58674,19939c435991,290957,408178,313055,387477,339217v-20828,26289,-35560,53975,-44068,83312c335026,451739,329947,478028,328423,501269r267080,l595503,709168r-267080,c333122,815721,360045,892683,409322,940435v36956,35941,86105,58293,147446,67310l595503,1010412r,246380l541782,1254633v-67056,-5715,-128905,-19812,-185546,-42418c280543,1182116,216662,1139444,164338,1083945,111761,1028446,71374,962152,42926,884936,14351,807974,,723138,,630682,,541274,14732,457962,44069,381000,73152,303784,114936,237236,168784,180975,222886,124587,287148,80264,361950,47879,418085,23622,478663,8382,543814,2286l595503,xe" fillcolor="#53b8cb" stroked="f" strokeweight="0">
                  <v:stroke miterlimit="83231f" joinstyle="miter"/>
                  <v:path arrowok="t" textboxrect="0,0,595503,1256792"/>
                </v:shape>
                <v:shape id="Shape 19" o:spid="_x0000_s1040" style="position:absolute;left:71746;top:43592;width:5746;height:4002;visibility:visible;mso-wrap-style:square;v-text-anchor:top" coordsize="574675,4001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" path="m285623,l574675,c528447,143510,457454,245999,362077,307594,266446,369316,150749,400177,14986,400177l,399542,,153162r26670,1778c92964,154940,149987,138430,197739,105283,245491,72136,274828,37084,285623,xe" fillcolor="#53b8cb" stroked="f" strokeweight="0">
                  <v:stroke miterlimit="83231f" joinstyle="miter"/>
                  <v:path arrowok="t" textboxrect="0,0,574675,400177"/>
                </v:shape>
                <v:shape id="Shape 20" o:spid="_x0000_s1041" style="position:absolute;left:71746;top:35013;width:6016;height:7098;visibility:visible;mso-wrap-style:square;v-text-anchor:top" coordsize="601599,7098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" path="m14986,c116840,,205486,19685,281051,58801v75565,39370,137668,92202,186182,158496c515747,283591,550799,359156,572389,443865v21463,84963,29210,173609,23241,265938l,709803,,501904r267208,c251714,418465,224282,355219,185166,312166,145796,269113,85979,247396,5715,247396l,247904,,635,14986,xe" fillcolor="#53b8cb" stroked="f" strokeweight="0">
                  <v:stroke miterlimit="83231f" joinstyle="miter"/>
                  <v:path arrowok="t" textboxrect="0,0,601599,709803"/>
                </v:shape>
                <v:shape id="Shape 21" o:spid="_x0000_s1042" style="position:absolute;left:17020;top:30815;width:1148;height:3083;visibility:visible;mso-wrap-style:square;v-text-anchor:top" coordsize="114808,3083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" path="m,l114808,r,34544l41021,34544r,113157l114808,147701r,34544l41021,182245r,126111l,308356,,xe" fillcolor="#fffefd" stroked="f" strokeweight="0">
                  <v:stroke miterlimit="83231f" joinstyle="miter"/>
                  <v:path arrowok="t" textboxrect="0,0,114808,308356"/>
                </v:shape>
                <v:shape id="Shape 303" o:spid="_x0000_s1043" style="position:absolute;left:26894;top:31666;width:367;height:2232;visibility:visible;mso-wrap-style:square;v-text-anchor:top" coordsize="36703,223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" path="m,l36703,r,223265l,223265,,e" fillcolor="#fffefd" stroked="f" strokeweight="0">
                  <v:stroke miterlimit="83231f" joinstyle="miter"/>
                  <v:path arrowok="t" textboxrect="0,0,36703,223265"/>
                </v:shape>
                <v:shape id="Shape 304" o:spid="_x0000_s1044" style="position:absolute;left:21217;top:31666;width:367;height:2232;visibility:visible;mso-wrap-style:square;v-text-anchor:top" coordsize="36703,223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" path="m,l36703,r,223265l,223265,,e" fillcolor="#fffefd" stroked="f" strokeweight="0">
                  <v:stroke miterlimit="83231f" joinstyle="miter"/>
                  <v:path arrowok="t" textboxrect="0,0,36703,223265"/>
                </v:shape>
                <v:shape id="Shape 24" o:spid="_x0000_s1045" style="position:absolute;left:27844;top:31623;width:1042;height:3130;visibility:visible;mso-wrap-style:square;v-text-anchor:top" coordsize="104140,313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" path="m104140,r,31623l103632,31496v-49149,,-68199,42291,-68199,84201c35433,148717,46609,179832,73533,193294r30607,6604l104140,232156,91059,230886c71374,227330,49911,217424,37592,197739r-889,l36703,313055,,313055,,4318r36703,l36703,34544r889,c43688,22225,53721,13335,66294,7620l104140,xe" fillcolor="#fffefd" stroked="f" strokeweight="0">
                  <v:stroke miterlimit="83231f" joinstyle="miter"/>
                  <v:path arrowok="t" textboxrect="0,0,104140,313055"/>
                </v:shape>
                <v:shape id="Shape 25" o:spid="_x0000_s1046" style="position:absolute;left:24433;top:31614;width:2029;height:2335;visibility:visible;mso-wrap-style:square;v-text-anchor:top" coordsize="202946,2335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" path="m105410,v50546,,91059,23749,96266,76835l163703,76835c158115,48768,138684,32385,108458,32385v-53086,,-69596,41910,-69596,87249c38862,160655,57531,201168,104140,201168v35433,,56515,-20701,61341,-54356l202946,146812v-8128,54356,-42291,86741,-98425,86741c36322,233553,,186055,,119634,,52705,34544,,105410,xe" fillcolor="#fffefd" stroked="f" strokeweight="0">
                  <v:stroke miterlimit="83231f" joinstyle="miter"/>
                  <v:path arrowok="t" textboxrect="0,0,202946,233553"/>
                </v:shape>
                <v:shape id="Shape 26" o:spid="_x0000_s1047" style="position:absolute;left:22153;top:31614;width:1848;height:2284;visibility:visible;mso-wrap-style:square;v-text-anchor:top" coordsize="184785,2284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" path="m107950,v58801,,76835,33655,76835,81661l184785,228473r-36703,l148082,77343v,-27305,-17272,-44958,-45339,-44958c58293,32385,36703,62230,36703,102362r,126111l,228473,,5207r34544,l34544,40640r889,c50927,12954,76073,,107950,xe" fillcolor="#fffefd" stroked="f" strokeweight="0">
                  <v:stroke miterlimit="83231f" joinstyle="miter"/>
                  <v:path arrowok="t" textboxrect="0,0,184785,228473"/>
                </v:shape>
                <v:shape id="Shape 27" o:spid="_x0000_s1048" style="position:absolute;left:19744;top:31601;width:1175;height:2297;visibility:visible;mso-wrap-style:square;v-text-anchor:top" coordsize="117475,229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" path="m117475,1270r,38862c58293,40132,36703,73787,36703,130428r,99315l,229743,,6477r34544,l34544,53467r889,c53086,17652,77724,,117475,1270xe" fillcolor="#fffefd" stroked="f" strokeweight="0">
                  <v:stroke miterlimit="83231f" joinstyle="miter"/>
                  <v:path arrowok="t" textboxrect="0,0,117475,229743"/>
                </v:shape>
                <v:shape id="Shape 305" o:spid="_x0000_s1049" style="position:absolute;left:26894;top:30815;width:367;height:449;visibility:visible;mso-wrap-style:square;v-text-anchor:top" coordsize="36703,449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" path="m,l36703,r,44958l,44958,,e" fillcolor="#fffefd" stroked="f" strokeweight="0">
                  <v:stroke miterlimit="83231f" joinstyle="miter"/>
                  <v:path arrowok="t" textboxrect="0,0,36703,44958"/>
                </v:shape>
                <v:shape id="Shape 306" o:spid="_x0000_s1050" style="position:absolute;left:21217;top:30815;width:367;height:449;visibility:visible;mso-wrap-style:square;v-text-anchor:top" coordsize="36703,449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" path="m,l36703,r,44958l,44958,,e" fillcolor="#fffefd" stroked="f" strokeweight="0">
                  <v:stroke miterlimit="83231f" joinstyle="miter"/>
                  <v:path arrowok="t" textboxrect="0,0,36703,44958"/>
                </v:shape>
                <v:shape id="Shape 30" o:spid="_x0000_s1051" style="position:absolute;left:18168;top:30815;width:1149;height:1826;visibility:visible;mso-wrap-style:square;v-text-anchor:top" coordsize="114935,1826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" path="m,l20320,v61341,,94615,34163,94615,91059c114935,148082,81661,182626,20320,182245l,182245,,147701r6477,c52705,148082,73914,127762,73914,91059,73914,54356,52705,34544,6477,34544l,34544,,xe" fillcolor="#fffefd" stroked="f" strokeweight="0">
                  <v:stroke miterlimit="83231f" joinstyle="miter"/>
                  <v:path arrowok="t" textboxrect="0,0,114935,182626"/>
                </v:shape>
                <v:shape id="Shape 31" o:spid="_x0000_s1052" style="position:absolute;left:31230;top:31617;width:1029;height:2325;visibility:visible;mso-wrap-style:square;v-text-anchor:top" coordsize="10287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" path="m102870,r,32003l102743,32003v-38481,,-61341,28957,-63881,62993l102870,94996r,32385l38862,127381v-1016,29209,11176,55880,37846,67437l102870,199771r,32639l60579,224409c20955,207390,1524,166877,,115824,,65532,24765,25273,62738,8382l102870,xe" fillcolor="#fffefd" stroked="f" strokeweight="0">
                  <v:stroke miterlimit="83231f" joinstyle="miter"/>
                  <v:path arrowok="t" textboxrect="0,0,102870,232410"/>
                </v:shape>
                <v:shape id="Shape 32" o:spid="_x0000_s1053" style="position:absolute;left:28886;top:31614;width:1074;height:2335;visibility:visible;mso-wrap-style:square;v-text-anchor:top" coordsize="107442,2335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" path="m4699,c73406,,107442,54356,107442,117475v,62992,-33655,116078,-101854,116078l,233045,,200787r1651,381c51816,201168,68580,158496,68580,114808,68580,83439,56515,52705,30353,39370l,32512,,889,4699,xe" fillcolor="#fffefd" stroked="f" strokeweight="0">
                  <v:stroke miterlimit="83231f" joinstyle="miter"/>
                  <v:path arrowok="t" textboxrect="0,0,107442,233553"/>
                </v:shape>
                <v:shape id="Shape 307" o:spid="_x0000_s1054" style="position:absolute;left:30413;top:30815;width:367;height:3083;visibility:visible;mso-wrap-style:square;v-text-anchor:top" coordsize="36703,3083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" path="m,l36703,r,308356l,308356,,e" fillcolor="#fffefd" stroked="f" strokeweight="0">
                  <v:stroke miterlimit="83231f" joinstyle="miter"/>
                  <v:path arrowok="t" textboxrect="0,0,36703,308356"/>
                </v:shape>
                <v:shape id="Shape 34" o:spid="_x0000_s1055" style="position:absolute;left:32259;top:33190;width:995;height:759;visibility:visible;mso-wrap-style:square;v-text-anchor:top" coordsize="99568,759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" path="m63373,l99568,c89662,49275,54229,75946,4191,75946l,75184,,42545r5461,1016c35687,43561,56896,28956,63373,xe" fillcolor="#fffefd" stroked="f" strokeweight="0">
                  <v:stroke miterlimit="83231f" joinstyle="miter"/>
                  <v:path arrowok="t" textboxrect="0,0,99568,75946"/>
                </v:shape>
                <v:shape id="Shape 35" o:spid="_x0000_s1056" style="position:absolute;left:36907;top:31614;width:1085;height:2335;visibility:visible;mso-wrap-style:square;v-text-anchor:top" coordsize="108458,2335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" path="m108458,r,32385c69977,32385,38862,62611,38862,116967v,53975,31115,84201,69596,84201l108458,233553c37592,233553,,182245,,116967,,51435,37592,,108458,xe" fillcolor="#fffefd" stroked="f" strokeweight="0">
                  <v:stroke miterlimit="83231f" joinstyle="miter"/>
                  <v:path arrowok="t" textboxrect="0,0,108458,233553"/>
                </v:shape>
                <v:shape id="Shape 36" o:spid="_x0000_s1057" style="position:absolute;left:33526;top:31614;width:1896;height:2335;visibility:visible;mso-wrap-style:square;v-text-anchor:top" coordsize="189611,2335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" path="m88138,v49276,,88519,15494,91567,69977l143002,69977c140335,41402,115316,32385,91186,32385v-22098,,-47498,6096,-47498,28448c43688,87249,82550,91567,116586,99695v36703,8255,73025,20320,73025,63500c189611,216281,139954,233553,94615,233553,44577,233553,2159,213360,,157988r36703,c38100,190881,66548,201168,96774,201168v22860,,53975,-5080,53975,-33147c150749,139446,114427,134747,77724,126492,41529,118364,4826,106172,4826,63500,4826,18542,49276,,88138,xe" fillcolor="#fffefd" stroked="f" strokeweight="0">
                  <v:stroke miterlimit="83231f" joinstyle="miter"/>
                  <v:path arrowok="t" textboxrect="0,0,189611,233553"/>
                </v:shape>
                <v:shape id="Shape 37" o:spid="_x0000_s1058" style="position:absolute;left:32259;top:31614;width:1051;height:1277;visibility:visible;mso-wrap-style:square;v-text-anchor:top" coordsize="105156,1277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" path="m2032,c81026,,105156,73787,102997,127762l,127762,,95377r64135,c62865,69215,47752,46863,25019,37338l,32385,,381,2032,xe" fillcolor="#fffefd" stroked="f" strokeweight="0">
                  <v:stroke miterlimit="83231f" joinstyle="miter"/>
                  <v:path arrowok="t" textboxrect="0,0,105156,127762"/>
                </v:shape>
                <v:shape id="Shape 38" o:spid="_x0000_s1059" style="position:absolute;left:37992;top:31614;width:1083;height:2335;visibility:visible;mso-wrap-style:square;v-text-anchor:top" coordsize="108331,2335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" path="m,c70739,,108331,51435,108331,116967,108331,182245,70739,233553,,233553l,201168v38354,,69469,-30226,69469,-84201c69469,62611,38354,32385,,32385l,xe" fillcolor="#fffefd" stroked="f" strokeweight="0">
                  <v:stroke miterlimit="83231f" joinstyle="miter"/>
                  <v:path arrowok="t" textboxrect="0,0,108331,233553"/>
                </v:shape>
                <v:shape id="Shape 39" o:spid="_x0000_s1060" style="position:absolute;left:39282;top:30780;width:1231;height:3118;visibility:visible;mso-wrap-style:square;v-text-anchor:top" coordsize="123063,311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" path="m99314,v6985,,16891,1270,23749,3429l123063,35433v-6477,-2159,-14224,-3048,-20701,-3048c84709,32385,74295,37973,74295,57404r,31115l117475,88519r,32385l74295,120904r,190881l37592,311785r,-190881l,120904,,88519r37592,l37592,55245c37592,18923,59182,,99314,xe" fillcolor="#fffefd" stroked="f" strokeweight="0">
                  <v:stroke miterlimit="83231f" joinstyle="miter"/>
                  <v:path arrowok="t" textboxrect="0,0,123063,311785"/>
                </v:shape>
                <v:shape id="Shape 308" o:spid="_x0000_s1061" style="position:absolute;width:77721;height:4526;visibility:visible;mso-wrap-style:square;v-text-anchor:top" coordsize="7772146,4526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" path="m,l7772146,r,452628l,452628,,e" fillcolor="#4fb7ca" stroked="f" strokeweight="0">
                  <v:stroke miterlimit="83231f" joinstyle="miter"/>
                  <v:path arrowok="t" textboxrect="0,0,7772146,452628"/>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2" o:spid="_x0000_s1062" type="#_x0000_t75" style="position:absolute;left:24001;top:1691;width:30972;height:23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">
                  <v:imagedata r:id="rId12" o:title=""/>
                </v:shape>
                <v:rect id="Rectangle 43" o:spid="_x0000_s1063" style="position:absolute;left:31378;top:1744;width:17072;height:2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UNqwwAAANsAAAAPAAAAZHJzL2Rvd25yZXYueG1sRI9Li8JA&#10;EITvgv9haMGbTlxF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0Z1DasMAAADbAAAADwAA&#10;AAAAAAAAAAAAAAAHAgAAZHJzL2Rvd25yZXYueG1sUEsFBgAAAAADAAMAtwAAAPcCAAAAAA==&#10;" filled="f" stroked="f">
                  <v:textbox inset="0,0,0,0">
                    <w:txbxContent>
                      <w:p w14:paraId="0CD047C4" w14:textId="77777777" w:rsidR="009130AC" w:rsidRDefault="00E40339" w:rsidP="0083076F">
                        <w:r>
                          <w:rPr>
                            <w:rFonts w:ascii="Arial" w:eastAsia="Arial" w:hAnsi="Arial" w:cs="Arial"/>
                            <w:color w:val="2D2D58"/>
                          </w:rPr>
                          <w:t>SOLUTION MANUALS</w:t>
                        </w:r>
                      </w:p>
                    </w:txbxContent>
                  </v:textbox>
                </v:rect>
                <v:shape id="Shape 45" o:spid="_x0000_s1064" style="position:absolute;left:62683;top:13508;width:673;height:1348;visibility:visible;mso-wrap-style:square;v-text-anchor:top" coordsize="67310,1347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" path="m67310,r,14986c36068,14986,16637,38608,16637,67310v,28829,19431,52451,50673,52451l67310,134747c28067,134747,,106426,,67310,,28321,28067,,67310,xe" fillcolor="#fffefd" stroked="f" strokeweight="0">
                  <v:stroke miterlimit="83231f" joinstyle="miter"/>
                  <v:path arrowok="t" textboxrect="0,0,67310,134747"/>
                </v:shape>
                <v:shape id="Shape 46" o:spid="_x0000_s1065" style="position:absolute;left:63356;top:13508;width:674;height:1348;visibility:visible;mso-wrap-style:square;v-text-anchor:top" coordsize="67437,1347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" path="m,c39370,,67437,28321,67437,67310v,39116,-28067,67437,-67437,67437l,119761v31369,,50800,-23622,50800,-52451c50800,38608,31369,14986,,14986l,xe" fillcolor="#fffefd" stroked="f" strokeweight="0">
                  <v:stroke miterlimit="83231f" joinstyle="miter"/>
                  <v:path arrowok="t" textboxrect="0,0,67437,134747"/>
                </v:shape>
                <v:shape id="Shape 47" o:spid="_x0000_s1066" style="position:absolute;left:64366;top:13512;width:670;height:1942;visibility:visible;mso-wrap-style:square;v-text-anchor:top" coordsize="67056,194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" path="m67056,r,14859l47371,18669c28067,26670,14986,45338,14986,66928v,21718,13081,40260,32385,48260l67056,119126r,14859l39497,128143c30353,123825,22225,117475,17145,108585r-508,l16637,194183,,194183,,2921r16637,l16637,25400r508,c22225,16510,30353,10160,39497,5842l67056,xe" fillcolor="#fffefd" stroked="f" strokeweight="0">
                  <v:stroke miterlimit="83231f" joinstyle="miter"/>
                  <v:path arrowok="t" textboxrect="0,0,67056,194183"/>
                </v:shape>
                <v:shape id="Shape 48" o:spid="_x0000_s1067" style="position:absolute;left:65036;top:13508;width:687;height:1348;visibility:visible;mso-wrap-style:square;v-text-anchor:top" coordsize="68707,1347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" path="m1398,c40640,,68707,28321,68707,67310v,39116,-28067,67437,-67309,67437l,134366,,119507r1398,254c32639,119761,52070,96139,52070,67310,52070,38481,32639,14986,1398,14986l,15240,,381,1398,xe" fillcolor="#fffefd" stroked="f" strokeweight="0">
                  <v:stroke miterlimit="83231f" joinstyle="miter"/>
                  <v:path arrowok="t" textboxrect="0,0,68707,134747"/>
                </v:shape>
                <v:shape id="Shape 49" o:spid="_x0000_s1068" style="position:absolute;left:66023;top:13512;width:620;height:1339;visibility:visible;mso-wrap-style:square;v-text-anchor:top" coordsize="61976,133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" path="m61976,r,14859l40513,20193c22352,30352,16510,51181,16510,56134r45466,l61976,71120r-45466,c16510,81534,21971,103505,41148,113792r20828,4826l61976,133858,38100,129286c14478,119634,,96393,,66675,,37973,14859,14605,38100,4699l61976,xe" fillcolor="#fffefd" stroked="f" strokeweight="0">
                  <v:stroke miterlimit="83231f" joinstyle="miter"/>
                  <v:path arrowok="t" textboxrect="0,0,61976,133858"/>
                </v:shape>
                <v:shape id="Shape 50" o:spid="_x0000_s1069" style="position:absolute;left:66643;top:14479;width:581;height:377;visibility:visible;mso-wrap-style:square;v-text-anchor:top" coordsize="58166,37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" path="m45974,l58166,10287c45212,29591,25527,37719,2794,37719l,37211,,21971r3048,762c19939,22733,37719,13843,45974,xe" fillcolor="#fffefd" stroked="f" strokeweight="0">
                  <v:stroke miterlimit="83231f" joinstyle="miter"/>
                  <v:path arrowok="t" textboxrect="0,0,58166,37719"/>
                </v:shape>
                <v:shape id="Shape 51" o:spid="_x0000_s1070" style="position:absolute;left:66643;top:13508;width:621;height:716;visibility:visible;mso-wrap-style:square;v-text-anchor:top" coordsize="62103,715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" path="m2032,c41275,,62103,30226,62103,59944r,11557l,71501,,56515r45466,c45466,33782,25781,14986,1143,14986l,15240,,381,2032,xe" fillcolor="#fffefd" stroked="f" strokeweight="0">
                  <v:stroke miterlimit="83231f" joinstyle="miter"/>
                  <v:path arrowok="t" textboxrect="0,0,62103,71501"/>
                </v:shape>
                <v:shape id="Shape 52" o:spid="_x0000_s1071" style="position:absolute;left:67622;top:13508;width:1110;height:1314;visibility:visible;mso-wrap-style:square;v-text-anchor:top" coordsize="110998,1313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" path="m62230,v40005,,48768,27178,48768,55118l110998,131318r-16637,l94361,56007v,-20828,-5715,-41021,-32131,-41021c37592,14986,17907,32131,17907,67310r,64008l1270,131318r,-91948c1270,29972,,10033,,3302r16510,c16890,12827,17145,23241,17652,25781r890,c25146,11684,41528,,62230,xe" fillcolor="#fffefd" stroked="f" strokeweight="0">
                  <v:stroke miterlimit="83231f" joinstyle="miter"/>
                  <v:path arrowok="t" textboxrect="0,0,110998,131318"/>
                </v:shape>
                <v:shape id="Shape 53" o:spid="_x0000_s1072" style="position:absolute;left:69024;top:13459;width:1091;height:1397;visibility:visible;mso-wrap-style:square;v-text-anchor:top" coordsize="109093,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" path="m57531,v17780,,36576,5588,47498,20193l82804,40132c76454,31369,68072,26543,56769,26543v-8890,,-19431,4192,-19431,14224c37338,64516,109093,45212,109093,97028v,31496,-30226,42672,-57277,42672c31242,139700,13462,134366,,119126l22098,98425v8636,9398,17526,16256,31623,16256c63373,114681,75819,109982,75819,99441,75819,72010,4064,93599,4064,42926,4064,13336,30734,,57531,xe" fillcolor="#fffefd" stroked="f" strokeweight="0">
                  <v:stroke miterlimit="83231f" joinstyle="miter"/>
                  <v:path arrowok="t" textboxrect="0,0,109093,139700"/>
                </v:shape>
                <v:shape id="Shape 54" o:spid="_x0000_s1073" style="position:absolute;left:70218;top:13107;width:973;height:1749;visibility:visible;mso-wrap-style:square;v-text-anchor:top" coordsize="97282,1748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" path="m27432,l60706,r,38481l97282,38481r,28320l60706,66801r,58167c60706,138302,64515,146558,79248,146558v5841,,13842,-1144,18034,-4191l97282,170434v-6985,3302,-18543,4444,-26289,4444c35687,174878,27432,159003,27432,127762r,-60961l,66801,,38481r27432,l27432,xe" fillcolor="#fffefd" stroked="f" strokeweight="0">
                  <v:stroke miterlimit="83231f" joinstyle="miter"/>
                  <v:path arrowok="t" textboxrect="0,0,97282,174878"/>
                </v:shape>
                <v:shape id="Shape 55" o:spid="_x0000_s1074" style="position:absolute;left:71362;top:14003;width:617;height:853;visibility:visible;mso-wrap-style:square;v-text-anchor:top" coordsize="61723,85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" path="m61723,r,23876l51308,25527c41149,28194,33275,33401,33275,42926v,12192,12445,17399,23240,17399l61723,58674r,23876l48514,85344c23876,85344,,71755,,45466,,12954,28322,3175,56642,254l61723,xe" fillcolor="#fffefd" stroked="f" strokeweight="0">
                  <v:stroke miterlimit="83231f" joinstyle="miter"/>
                  <v:path arrowok="t" textboxrect="0,0,61723,85344"/>
                </v:shape>
                <v:shape id="Shape 56" o:spid="_x0000_s1075" style="position:absolute;left:71448;top:13464;width:531;height:382;visibility:visible;mso-wrap-style:square;v-text-anchor:top" coordsize="53086,38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" path="m53086,r,24511l52832,24384v-13844,,-26544,5588,-35433,13843l,20827c7365,13335,16128,8001,25781,4572l53086,xe" fillcolor="#fffefd" stroked="f" strokeweight="0">
                  <v:stroke miterlimit="83231f" joinstyle="miter"/>
                  <v:path arrowok="t" textboxrect="0,0,53086,38227"/>
                </v:shape>
                <v:shape id="Shape 57" o:spid="_x0000_s1076" style="position:absolute;left:71979;top:13459;width:602;height:1369;visibility:visible;mso-wrap-style:square;v-text-anchor:top" coordsize="60198,136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" path="m3428,c60198,,60198,41022,60198,59817r,76581l30352,136398r,-18287l29464,118111v-4700,7365,-10922,12826,-18288,16382l,136906,,113030r20065,-6604c25653,101092,28321,93473,28321,84201r,-7492l21463,76709v-4573,,-10033,127,-15621,507l,78232,,54356r21971,-889l30352,53467r,-3556c30352,41656,27051,35433,21717,31242l,25019,,508,3428,xe" fillcolor="#fffefd" stroked="f" strokeweight="0">
                  <v:stroke miterlimit="83231f" joinstyle="miter"/>
                  <v:path arrowok="t" textboxrect="0,0,60198,136906"/>
                </v:shape>
                <v:shape id="Shape 58" o:spid="_x0000_s1077" style="position:absolute;left:72748;top:13492;width:1493;height:1330;visibility:visible;mso-wrap-style:square;v-text-anchor:top" coordsize="149352,1329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" path="m7493,l47879,,74549,39878,103378,r37973,l95885,61595r53467,71374l108966,132969,74295,85344,39370,132969,,132969,53467,61595,7493,xe" fillcolor="#fffefd" stroked="f" strokeweight="0">
                  <v:stroke miterlimit="83231f" joinstyle="miter"/>
                  <v:path arrowok="t" textboxrect="0,0,149352,132969"/>
                </v:shape>
                <v:shape id="Shape 59" o:spid="_x0000_s1078" style="position:absolute;left:65695;top:6948;width:6561;height:1346;visibility:visible;mso-wrap-style:square;v-text-anchor:top" coordsize="656082,134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" path="m30226,635l630936,29210v14225,635,25146,12700,24512,26924l652907,109474v-762,14224,-12700,25146,-26923,24511l25147,105410c11049,104775,,92710,762,78486l3302,25146c3937,10922,16002,,30226,635xe" fillcolor="#fffefd" stroked="f" strokeweight="0">
                  <v:stroke miterlimit="83231f" joinstyle="miter"/>
                  <v:path arrowok="t" textboxrect="0,0,656082,134620"/>
                </v:shape>
                <v:shape id="Shape 60" o:spid="_x0000_s1079" style="position:absolute;left:65055;top:9075;width:5195;height:1073;visibility:visible;mso-wrap-style:square;v-text-anchor:top" coordsize="519430,107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" path="m15367,l504063,v8509,,15367,6985,15367,15494l519430,91821v,8636,-6858,15493,-15367,15493l15367,107314c6858,107314,,100457,,91821l,15494c,6985,6858,,15367,xe" fillcolor="#fffefd" stroked="f" strokeweight="0">
                  <v:stroke miterlimit="83231f" joinstyle="miter"/>
                  <v:path arrowok="t" textboxrect="0,0,519430,107314"/>
                </v:shape>
                <v:shape id="Shape 61" o:spid="_x0000_s1080" style="position:absolute;left:65924;top:10213;width:5831;height:940;visibility:visible;mso-wrap-style:square;v-text-anchor:top" coordsize="583057,93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" path="m566038,254c574294,,581151,6731,581406,15240r1396,45339c583057,69215,576707,76327,568325,76581l17145,93726c8889,93980,2032,87249,1777,78740l253,33401c,24892,6476,17780,14732,17526l566038,254xe" fillcolor="#fffefd" stroked="f" strokeweight="0">
                  <v:stroke miterlimit="83231f" joinstyle="miter"/>
                  <v:path arrowok="t" textboxrect="0,0,583057,93980"/>
                </v:shape>
                <v:shape id="Shape 62" o:spid="_x0000_s1081" style="position:absolute;left:65460;top:11283;width:5552;height:613;visibility:visible;mso-wrap-style:square;v-text-anchor:top" coordsize="555117,612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" path="m14478,l540639,v8001,,14478,6986,14478,15494l555117,45720v,8509,-6477,15494,-14478,15494l14478,61214c6477,61214,,54229,,45720l,15494c,6986,6477,,14478,xe" fillcolor="#fffefd" stroked="f" strokeweight="0">
                  <v:stroke miterlimit="83231f" joinstyle="miter"/>
                  <v:path arrowok="t" textboxrect="0,0,555117,61214"/>
                </v:shape>
                <v:shape id="Shape 63" o:spid="_x0000_s1082" style="position:absolute;left:64350;top:8347;width:6797;height:475;visibility:visible;mso-wrap-style:square;v-text-anchor:top" coordsize="679704,474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" path="m20828,l658876,v11430,,20828,5080,20828,11303l679704,36068v,6223,-9398,11430,-20828,11430l20828,47498c9271,47498,,42291,,36068l,11303c,5080,9271,,20828,xe" fillcolor="#fffefd" stroked="f" strokeweight="0">
                  <v:stroke miterlimit="83231f" joinstyle="miter"/>
                  <v:path arrowok="t" textboxrect="0,0,679704,47498"/>
                </v:shape>
                <v:shape id="Shape 64" o:spid="_x0000_s1083" style="position:absolute;left:74769;top:13492;width:412;height:375;visibility:visible;mso-wrap-style:square;v-text-anchor:top" coordsize="41148,37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" path="m,l9525,,20701,28448,31877,r9271,l41148,37465r-5969,l35179,5969r-127,l22606,37465r-4064,l6096,5969r-127,l5969,37465,,37465,,xe" fillcolor="#fffefd" stroked="f" strokeweight="0">
                  <v:stroke miterlimit="83231f" joinstyle="miter"/>
                  <v:path arrowok="t" textboxrect="0,0,41148,37465"/>
                </v:shape>
                <v:shape id="Shape 65" o:spid="_x0000_s1084" style="position:absolute;left:74396;top:13492;width:297;height:375;visibility:visible;mso-wrap-style:square;v-text-anchor:top" coordsize="29718,37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" path="m,l29718,r,5969l17907,5969r,31496l11938,37465r,-31496l,5969,,xe" fillcolor="#fffefd" stroked="f" strokeweight="0">
                  <v:stroke miterlimit="83231f" joinstyle="miter"/>
                  <v:path arrowok="t" textboxrect="0,0,29718,37465"/>
                </v:shape>
                <w10:wrap anchorx="page" anchory="page"/>
              </v:group>
            </w:pict>
          </mc:Fallback>
        </mc:AlternateContent>
      </w:r>
      <w:r w:rsidR="0079092F">
        <w:t>s</w:t>
      </w:r>
    </w:p>
    <w:p w14:paraId="28A34558" w14:textId="1486449A" w:rsidR="000B3242" w:rsidRDefault="000B3242">
      <w:pPr>
        <w:rPr>
          <w:rFonts w:asciiTheme="majorHAnsi" w:eastAsiaTheme="majorEastAsia" w:hAnsiTheme="majorHAnsi" w:cstheme="majorBidi"/>
          <w:spacing w:val="-10"/>
          <w:kern w:val="28"/>
          <w:sz w:val="56"/>
          <w:szCs w:val="56"/>
        </w:rPr>
      </w:pPr>
      <w:r>
        <w:br w:type="page"/>
      </w:r>
    </w:p>
    <w:p w14:paraId="1EC1C784" w14:textId="77777777" w:rsidR="009818AA" w:rsidRDefault="009818AA" w:rsidP="009818AA">
      <w:pPr>
        <w:pStyle w:val="Title"/>
      </w:pPr>
      <w:r w:rsidRPr="00F331B0">
        <w:lastRenderedPageBreak/>
        <w:t xml:space="preserve">Chapter </w:t>
      </w:r>
      <w:r>
        <w:t>14</w:t>
      </w:r>
    </w:p>
    <w:p w14:paraId="234B9156" w14:textId="28C1680F" w:rsidR="009818AA" w:rsidRPr="00F331B0" w:rsidRDefault="009818AA" w:rsidP="009818AA">
      <w:pPr>
        <w:pStyle w:val="Title"/>
      </w:pPr>
      <w:r>
        <w:t>End-of-Chapter Questions</w:t>
      </w:r>
    </w:p>
    <w:p w14:paraId="25136058" w14:textId="77777777" w:rsidR="009818AA" w:rsidRPr="00AA6043" w:rsidRDefault="009818AA" w:rsidP="009818AA">
      <w:pPr>
        <w:pStyle w:val="Subtitle"/>
      </w:pPr>
      <w:r>
        <w:t>Regression Analysis in Finance</w:t>
      </w:r>
    </w:p>
    <w:p w14:paraId="2472C1D2" w14:textId="77777777" w:rsidR="00626B69" w:rsidRDefault="009818AA" w:rsidP="009818AA">
      <w:pPr>
        <w:pStyle w:val="Heading1"/>
      </w:pPr>
      <w:r w:rsidRPr="00F331B0">
        <w:t>Multiple</w:t>
      </w:r>
      <w:r>
        <w:t xml:space="preserve"> </w:t>
      </w:r>
      <w:r w:rsidRPr="00F331B0">
        <w:t>Choice Questions</w:t>
      </w:r>
    </w:p>
    <w:p w14:paraId="564D9293" w14:textId="6FC8870D" w:rsidR="009818AA" w:rsidRPr="00506111" w:rsidRDefault="009818AA" w:rsidP="00715056">
      <w:pPr>
        <w:pStyle w:val="NumberList"/>
      </w:pPr>
      <w:r w:rsidRPr="00506111">
        <w:t>Two correlation coefficients are compared: Correlation Coefficient A is 0.83. Correlation Coefficient B is -0.91. Which correlation coefficient represents the stronger linear relationship?</w:t>
      </w:r>
    </w:p>
    <w:p w14:paraId="78FCFBB9" w14:textId="77777777" w:rsidR="009818AA" w:rsidRPr="00F331B0" w:rsidRDefault="009818AA" w:rsidP="00E74983">
      <w:pPr>
        <w:pStyle w:val="alphalist"/>
      </w:pPr>
      <w:r w:rsidRPr="00F331B0">
        <w:t>Correlation Coefficient A</w:t>
      </w:r>
    </w:p>
    <w:p w14:paraId="1C51DEBF" w14:textId="77777777" w:rsidR="009818AA" w:rsidRPr="00F331B0" w:rsidRDefault="009818AA" w:rsidP="00E74983">
      <w:pPr>
        <w:pStyle w:val="alphalist"/>
      </w:pPr>
      <w:r w:rsidRPr="00F331B0">
        <w:t>Correlation Coefficient B</w:t>
      </w:r>
    </w:p>
    <w:p w14:paraId="0BDB06A7" w14:textId="77777777" w:rsidR="009818AA" w:rsidRPr="00F331B0" w:rsidRDefault="009818AA" w:rsidP="00E74983">
      <w:pPr>
        <w:pStyle w:val="alphalist"/>
      </w:pPr>
      <w:r w:rsidRPr="00F331B0">
        <w:t>equal strength</w:t>
      </w:r>
    </w:p>
    <w:p w14:paraId="6C9AF029" w14:textId="77777777" w:rsidR="009818AA" w:rsidRPr="00F331B0" w:rsidRDefault="009818AA" w:rsidP="00E74983">
      <w:pPr>
        <w:pStyle w:val="alphalist"/>
      </w:pPr>
      <w:r w:rsidRPr="00F331B0">
        <w:t>not enough information to determine</w:t>
      </w:r>
    </w:p>
    <w:p w14:paraId="0EFC3747" w14:textId="77777777" w:rsidR="009818AA" w:rsidRPr="00F331B0" w:rsidRDefault="009818AA" w:rsidP="009818AA">
      <w:pPr>
        <w:pStyle w:val="Para1"/>
      </w:pPr>
      <w:r w:rsidRPr="009818AA">
        <w:t>Solution: B</w:t>
      </w:r>
    </w:p>
    <w:p w14:paraId="78F9C796" w14:textId="77777777" w:rsidR="009818AA" w:rsidRDefault="009818AA" w:rsidP="00626B69">
      <w:pPr>
        <w:pStyle w:val="Para2"/>
        <w:rPr>
          <w:rFonts w:cstheme="minorHAnsi"/>
          <w:b w:val="0"/>
          <w:bCs/>
          <w:color w:val="000000" w:themeColor="text1"/>
        </w:rPr>
      </w:pPr>
      <w:r w:rsidRPr="00626B69">
        <w:t>Section 14.1 LO 1 Moderate</w:t>
      </w:r>
    </w:p>
    <w:p w14:paraId="60D32647" w14:textId="7AF1DEE7" w:rsidR="009818AA" w:rsidRPr="00506111" w:rsidRDefault="009818AA" w:rsidP="00715056">
      <w:pPr>
        <w:pStyle w:val="NumberList"/>
      </w:pPr>
      <w:r w:rsidRPr="00506111">
        <w:t>A data set containing 10 pairs of (</w:t>
      </w:r>
      <w:r w:rsidRPr="00506111">
        <w:rPr>
          <w:i/>
          <w:iCs/>
        </w:rPr>
        <w:t>x, y</w:t>
      </w:r>
      <w:r w:rsidRPr="00506111">
        <w:t xml:space="preserve">) data points is analyzed, and the correlation coefficient is calculated to be 0.58. Does this value of </w:t>
      </w:r>
      <m:oMath>
        <m:r>
          <w:rPr>
            <w:rFonts w:ascii="Cambria Math" w:hAnsi="Cambria Math"/>
          </w:rPr>
          <m:t>r = 0.58</m:t>
        </m:r>
      </m:oMath>
      <w:r w:rsidRPr="00506111">
        <w:t xml:space="preserve"> indicate a significant or nonsignificant correlation?</w:t>
      </w:r>
    </w:p>
    <w:p w14:paraId="1F705287" w14:textId="77777777" w:rsidR="009818AA" w:rsidRPr="00F331B0" w:rsidRDefault="009818AA" w:rsidP="0037035F">
      <w:pPr>
        <w:pStyle w:val="alphalist"/>
        <w:numPr>
          <w:ilvl w:val="0"/>
          <w:numId w:val="9"/>
        </w:numPr>
      </w:pPr>
      <w:r w:rsidRPr="00F331B0">
        <w:t>significant</w:t>
      </w:r>
    </w:p>
    <w:p w14:paraId="331ACBA0" w14:textId="77777777" w:rsidR="009818AA" w:rsidRPr="00F331B0" w:rsidRDefault="009818AA" w:rsidP="00E74983">
      <w:pPr>
        <w:pStyle w:val="alphalist"/>
      </w:pPr>
      <w:r w:rsidRPr="00F331B0">
        <w:t>nonsignificant</w:t>
      </w:r>
    </w:p>
    <w:p w14:paraId="26029703" w14:textId="77777777" w:rsidR="009818AA" w:rsidRPr="00F331B0" w:rsidRDefault="009818AA" w:rsidP="00E74983">
      <w:pPr>
        <w:pStyle w:val="alphalist"/>
      </w:pPr>
      <w:r w:rsidRPr="00F331B0">
        <w:t>neither significant nor nonsignificant</w:t>
      </w:r>
    </w:p>
    <w:p w14:paraId="4C68186B" w14:textId="77777777" w:rsidR="009818AA" w:rsidRPr="00F331B0" w:rsidRDefault="009818AA" w:rsidP="00E74983">
      <w:pPr>
        <w:pStyle w:val="alphalist"/>
      </w:pPr>
      <w:r w:rsidRPr="00F331B0">
        <w:t>not enough information to determine</w:t>
      </w:r>
    </w:p>
    <w:p w14:paraId="507DA1E7" w14:textId="77777777" w:rsidR="009818AA" w:rsidRPr="00626B69" w:rsidRDefault="009818AA" w:rsidP="009818AA">
      <w:pPr>
        <w:pStyle w:val="Para1"/>
      </w:pPr>
      <w:r w:rsidRPr="009818AA">
        <w:t>Solution: B</w:t>
      </w:r>
    </w:p>
    <w:p w14:paraId="14609B2E" w14:textId="77777777" w:rsidR="009818AA" w:rsidRDefault="009818AA" w:rsidP="00626B69">
      <w:pPr>
        <w:pStyle w:val="Para2"/>
        <w:rPr>
          <w:rFonts w:cstheme="minorHAnsi"/>
          <w:color w:val="000000" w:themeColor="text1"/>
        </w:rPr>
      </w:pPr>
      <w:r w:rsidRPr="00626B69">
        <w:t>Section 14.1 LO3 Difficult</w:t>
      </w:r>
    </w:p>
    <w:p w14:paraId="521F84B2" w14:textId="2C013463" w:rsidR="009818AA" w:rsidRPr="00506111" w:rsidRDefault="009818AA" w:rsidP="000B478D">
      <w:pPr>
        <w:pStyle w:val="NumberList"/>
      </w:pPr>
      <w:r w:rsidRPr="00506111">
        <w:t>A linear regression model is developed, and for</w:t>
      </w:r>
      <m:oMath>
        <m:r>
          <w:rPr>
            <w:rFonts w:ascii="Cambria Math" w:hAnsi="Cambria Math"/>
          </w:rPr>
          <m:t xml:space="preserve"> x = 10</m:t>
        </m:r>
      </m:oMath>
      <w:r w:rsidRPr="00506111">
        <w:t xml:space="preserve">, the corresponding predicted </w:t>
      </w:r>
      <w:r w:rsidRPr="00506111">
        <w:rPr>
          <w:i/>
        </w:rPr>
        <w:t>y</w:t>
      </w:r>
      <w:r w:rsidRPr="00506111">
        <w:t xml:space="preserve">-value is 22.7. The actual observed value for </w:t>
      </w:r>
      <m:oMath>
        <m:r>
          <w:rPr>
            <w:rFonts w:ascii="Cambria Math" w:hAnsi="Cambria Math"/>
          </w:rPr>
          <m:t>x = 10</m:t>
        </m:r>
      </m:oMath>
      <w:r w:rsidRPr="00506111">
        <w:t xml:space="preserve"> is </w:t>
      </w:r>
      <m:oMath>
        <m:r>
          <w:rPr>
            <w:rFonts w:ascii="Cambria Math" w:hAnsi="Cambria Math"/>
          </w:rPr>
          <m:t>y = 31.3</m:t>
        </m:r>
      </m:oMath>
      <w:r w:rsidRPr="00506111">
        <w:t>. Is the residual for this data point positive, negative, or zero?</w:t>
      </w:r>
    </w:p>
    <w:p w14:paraId="1E327A95" w14:textId="77777777" w:rsidR="009818AA" w:rsidRPr="00F331B0" w:rsidRDefault="009818AA" w:rsidP="0037035F">
      <w:pPr>
        <w:pStyle w:val="alphalist"/>
        <w:numPr>
          <w:ilvl w:val="0"/>
          <w:numId w:val="10"/>
        </w:numPr>
      </w:pPr>
      <w:r w:rsidRPr="00F331B0">
        <w:t>positive</w:t>
      </w:r>
    </w:p>
    <w:p w14:paraId="11955869" w14:textId="77777777" w:rsidR="009818AA" w:rsidRPr="00F331B0" w:rsidRDefault="009818AA" w:rsidP="00E74983">
      <w:pPr>
        <w:pStyle w:val="alphalist"/>
      </w:pPr>
      <w:r w:rsidRPr="00F331B0">
        <w:t>negative</w:t>
      </w:r>
    </w:p>
    <w:p w14:paraId="296D630D" w14:textId="77777777" w:rsidR="009818AA" w:rsidRPr="00F331B0" w:rsidRDefault="009818AA" w:rsidP="00E74983">
      <w:pPr>
        <w:pStyle w:val="alphalist"/>
      </w:pPr>
      <w:r w:rsidRPr="00F331B0">
        <w:t>zero</w:t>
      </w:r>
    </w:p>
    <w:p w14:paraId="647DB852" w14:textId="77777777" w:rsidR="009818AA" w:rsidRPr="00F331B0" w:rsidRDefault="009818AA" w:rsidP="00E74983">
      <w:pPr>
        <w:pStyle w:val="alphalist"/>
      </w:pPr>
      <w:r w:rsidRPr="00F331B0">
        <w:t>not enough information to determine</w:t>
      </w:r>
    </w:p>
    <w:p w14:paraId="46151062" w14:textId="77777777" w:rsidR="009818AA" w:rsidRPr="00626B69" w:rsidRDefault="009818AA" w:rsidP="009818AA">
      <w:pPr>
        <w:pStyle w:val="Para1"/>
      </w:pPr>
      <w:r w:rsidRPr="009818AA">
        <w:t>Solution: A</w:t>
      </w:r>
    </w:p>
    <w:p w14:paraId="535DF357" w14:textId="77777777" w:rsidR="009818AA" w:rsidRDefault="009818AA" w:rsidP="00626B69">
      <w:pPr>
        <w:pStyle w:val="Para2"/>
        <w:rPr>
          <w:rFonts w:cstheme="minorHAnsi"/>
          <w:color w:val="000000" w:themeColor="text1"/>
        </w:rPr>
      </w:pPr>
      <w:r w:rsidRPr="00626B69">
        <w:t>Section 14.2 LO 1 Moderate</w:t>
      </w:r>
    </w:p>
    <w:p w14:paraId="1C71B5EA" w14:textId="4543862B" w:rsidR="009818AA" w:rsidRPr="00506111" w:rsidRDefault="009818AA" w:rsidP="00F557E2">
      <w:pPr>
        <w:pStyle w:val="NumberList"/>
        <w:keepNext/>
        <w:keepLines/>
      </w:pPr>
      <w:r w:rsidRPr="00506111">
        <w:lastRenderedPageBreak/>
        <w:t>A linear model is developed for the relationship between salary of finance professionals and years of experience. The data was collected based on years of experience ranging from 1 to 15. Assuming the correlation is significant, should the linear model be used to predict the salary for a person with 25 years of experience?</w:t>
      </w:r>
    </w:p>
    <w:p w14:paraId="515C8D5A" w14:textId="77777777" w:rsidR="009818AA" w:rsidRPr="00F331B0" w:rsidRDefault="009818AA" w:rsidP="0037035F">
      <w:pPr>
        <w:pStyle w:val="alphalist"/>
        <w:numPr>
          <w:ilvl w:val="0"/>
          <w:numId w:val="11"/>
        </w:numPr>
      </w:pPr>
      <w:r w:rsidRPr="00F331B0">
        <w:t>It is acceptable to predict the salary for a person with 25 years of experience.</w:t>
      </w:r>
    </w:p>
    <w:p w14:paraId="66A78A23" w14:textId="77777777" w:rsidR="009818AA" w:rsidRPr="00F331B0" w:rsidRDefault="009818AA" w:rsidP="00E74983">
      <w:pPr>
        <w:pStyle w:val="alphalist"/>
      </w:pPr>
      <w:r w:rsidRPr="00F331B0">
        <w:t>A linear model cannot be created for these two variables.</w:t>
      </w:r>
    </w:p>
    <w:p w14:paraId="446B55C1" w14:textId="77777777" w:rsidR="009818AA" w:rsidRPr="00F331B0" w:rsidRDefault="009818AA" w:rsidP="00E74983">
      <w:pPr>
        <w:pStyle w:val="alphalist"/>
        <w:rPr>
          <w:bCs/>
        </w:rPr>
      </w:pPr>
      <w:r w:rsidRPr="00F331B0">
        <w:rPr>
          <w:bCs/>
        </w:rPr>
        <w:t>It is not recommended to predict the salary for a person with 25 years of experience.</w:t>
      </w:r>
    </w:p>
    <w:p w14:paraId="64C59C50" w14:textId="77777777" w:rsidR="009818AA" w:rsidRPr="00F331B0" w:rsidRDefault="009818AA" w:rsidP="00E74983">
      <w:pPr>
        <w:pStyle w:val="alphalist"/>
      </w:pPr>
      <w:r w:rsidRPr="00F331B0">
        <w:t>There is not enough information to determine the answer.</w:t>
      </w:r>
    </w:p>
    <w:p w14:paraId="0C0A82AE" w14:textId="77777777" w:rsidR="009818AA" w:rsidRPr="00626B69" w:rsidRDefault="009818AA" w:rsidP="009818AA">
      <w:pPr>
        <w:pStyle w:val="Para1"/>
      </w:pPr>
      <w:r w:rsidRPr="009818AA">
        <w:t>Solution: C</w:t>
      </w:r>
    </w:p>
    <w:p w14:paraId="67F51982" w14:textId="77777777" w:rsidR="009818AA" w:rsidRPr="00626B69" w:rsidRDefault="009818AA" w:rsidP="00626B69">
      <w:pPr>
        <w:pStyle w:val="Para2"/>
      </w:pPr>
      <w:r w:rsidRPr="00626B69">
        <w:t>Section 14.2 LO 2 Moderate</w:t>
      </w:r>
    </w:p>
    <w:p w14:paraId="77265180" w14:textId="4A7EEF0B" w:rsidR="009818AA" w:rsidRPr="00506111" w:rsidRDefault="009818AA" w:rsidP="000B478D">
      <w:pPr>
        <w:pStyle w:val="NumberList"/>
      </w:pPr>
      <w:r w:rsidRPr="00506111">
        <w:t>Which of the following is the best interpretation for the slope of the linear regression model?</w:t>
      </w:r>
    </w:p>
    <w:p w14:paraId="14119842" w14:textId="77777777" w:rsidR="009818AA" w:rsidRPr="00F331B0" w:rsidRDefault="009818AA" w:rsidP="0037035F">
      <w:pPr>
        <w:pStyle w:val="alphalist"/>
        <w:numPr>
          <w:ilvl w:val="0"/>
          <w:numId w:val="12"/>
        </w:numPr>
      </w:pPr>
      <w:r w:rsidRPr="00F331B0">
        <w:t xml:space="preserve">The slope is the expected mean value of </w:t>
      </w:r>
      <w:r w:rsidRPr="00F557E2">
        <w:rPr>
          <w:i/>
        </w:rPr>
        <w:t>y</w:t>
      </w:r>
      <w:r w:rsidRPr="00F331B0">
        <w:t xml:space="preserve"> when the </w:t>
      </w:r>
      <w:r w:rsidRPr="00F557E2">
        <w:rPr>
          <w:i/>
        </w:rPr>
        <w:t>x</w:t>
      </w:r>
      <w:r w:rsidRPr="00F331B0">
        <w:t>-variable is equal to zero.</w:t>
      </w:r>
    </w:p>
    <w:p w14:paraId="020AE017" w14:textId="77777777" w:rsidR="009818AA" w:rsidRPr="00F331B0" w:rsidRDefault="009818AA" w:rsidP="00E74983">
      <w:pPr>
        <w:pStyle w:val="alphalist"/>
      </w:pPr>
      <w:r w:rsidRPr="00F331B0">
        <w:t xml:space="preserve">The slope indicates the change in </w:t>
      </w:r>
      <w:r w:rsidRPr="00F331B0">
        <w:rPr>
          <w:i/>
        </w:rPr>
        <w:t>y</w:t>
      </w:r>
      <w:r w:rsidRPr="00F331B0">
        <w:t xml:space="preserve"> for every unit increase in </w:t>
      </w:r>
      <w:r w:rsidRPr="00F331B0">
        <w:rPr>
          <w:i/>
        </w:rPr>
        <w:t>x</w:t>
      </w:r>
      <w:r w:rsidRPr="00F331B0">
        <w:t>.</w:t>
      </w:r>
    </w:p>
    <w:p w14:paraId="76438A19" w14:textId="77777777" w:rsidR="009818AA" w:rsidRPr="00F331B0" w:rsidRDefault="009818AA" w:rsidP="00E74983">
      <w:pPr>
        <w:pStyle w:val="alphalist"/>
      </w:pPr>
      <w:r w:rsidRPr="00F331B0">
        <w:t xml:space="preserve">The slope indicates the strength of the linear relationship between </w:t>
      </w:r>
      <w:r w:rsidRPr="00F331B0">
        <w:rPr>
          <w:i/>
        </w:rPr>
        <w:t>x</w:t>
      </w:r>
      <w:r w:rsidRPr="00F331B0">
        <w:t xml:space="preserve"> and </w:t>
      </w:r>
      <w:r w:rsidRPr="00F331B0">
        <w:rPr>
          <w:i/>
        </w:rPr>
        <w:t>y</w:t>
      </w:r>
      <w:r w:rsidRPr="00F331B0">
        <w:t>.</w:t>
      </w:r>
    </w:p>
    <w:p w14:paraId="1815E6AF" w14:textId="77777777" w:rsidR="009818AA" w:rsidRPr="00F331B0" w:rsidRDefault="009818AA" w:rsidP="00E74983">
      <w:pPr>
        <w:pStyle w:val="alphalist"/>
      </w:pPr>
      <w:r w:rsidRPr="00F331B0">
        <w:t xml:space="preserve">The slope indicates the direction of the linear relationship between </w:t>
      </w:r>
      <w:r w:rsidRPr="00F331B0">
        <w:rPr>
          <w:i/>
        </w:rPr>
        <w:t>x</w:t>
      </w:r>
      <w:r w:rsidRPr="00F331B0">
        <w:t xml:space="preserve"> and </w:t>
      </w:r>
      <w:r w:rsidRPr="00F331B0">
        <w:rPr>
          <w:i/>
        </w:rPr>
        <w:t>y</w:t>
      </w:r>
      <w:r w:rsidRPr="00F331B0">
        <w:t>.</w:t>
      </w:r>
    </w:p>
    <w:p w14:paraId="1B3F8CE3" w14:textId="77777777" w:rsidR="009818AA" w:rsidRPr="00626B69" w:rsidRDefault="009818AA" w:rsidP="009818AA">
      <w:pPr>
        <w:pStyle w:val="Para1"/>
      </w:pPr>
      <w:r w:rsidRPr="009818AA">
        <w:t>Solution: B</w:t>
      </w:r>
    </w:p>
    <w:p w14:paraId="7FF25612" w14:textId="77777777" w:rsidR="009818AA" w:rsidRPr="00626B69" w:rsidRDefault="009818AA" w:rsidP="00626B69">
      <w:pPr>
        <w:pStyle w:val="Para2"/>
      </w:pPr>
      <w:r w:rsidRPr="00626B69">
        <w:t>Section 14.3 LO 2 Moderate</w:t>
      </w:r>
    </w:p>
    <w:p w14:paraId="0F365B31" w14:textId="02A56785" w:rsidR="009818AA" w:rsidRPr="00506111" w:rsidRDefault="009818AA" w:rsidP="000B478D">
      <w:pPr>
        <w:pStyle w:val="NumberList"/>
      </w:pPr>
      <w:r w:rsidRPr="00506111">
        <w:t xml:space="preserve">A linear model is developed for the relationship between the annual salary of finance professionals and years of experience, and the following is the linear model: </w:t>
      </w:r>
      <m:oMath>
        <m:acc>
          <m:accPr>
            <m:ctrlPr>
              <w:rPr>
                <w:rFonts w:ascii="Cambria Math" w:hAnsi="Cambria Math"/>
                <w:i/>
              </w:rPr>
            </m:ctrlPr>
          </m:accPr>
          <m:e>
            <m:r>
              <w:rPr>
                <w:rFonts w:ascii="Cambria Math" w:hAnsi="Cambria Math"/>
              </w:rPr>
              <m:t>y</m:t>
            </m:r>
          </m:e>
        </m:acc>
        <m:r>
          <w:rPr>
            <w:rFonts w:ascii="Cambria Math" w:hAnsi="Cambria Math"/>
          </w:rPr>
          <m:t>=55,000+1,000x</m:t>
        </m:r>
      </m:oMath>
      <w:r w:rsidRPr="00506111">
        <w:t>. Which is the correct interpretation of this linear model?</w:t>
      </w:r>
    </w:p>
    <w:p w14:paraId="33551901" w14:textId="77777777" w:rsidR="009818AA" w:rsidRPr="00F331B0" w:rsidRDefault="009818AA" w:rsidP="0037035F">
      <w:pPr>
        <w:pStyle w:val="alphalist"/>
        <w:numPr>
          <w:ilvl w:val="0"/>
          <w:numId w:val="13"/>
        </w:numPr>
      </w:pPr>
      <m:oMath>
        <m:r>
          <w:rPr>
            <w:rFonts w:ascii="Cambria Math" w:hAnsi="Cambria Math"/>
          </w:rPr>
          <m:t>slope</m:t>
        </m:r>
        <m:r>
          <m:rPr>
            <m:sty m:val="p"/>
          </m:rPr>
          <w:rPr>
            <w:rFonts w:ascii="Cambria Math" w:hAnsi="Cambria Math"/>
          </w:rPr>
          <m:t xml:space="preserve"> = 55,000</m:t>
        </m:r>
      </m:oMath>
      <w:r w:rsidRPr="00F331B0">
        <w:t xml:space="preserve">, </w:t>
      </w:r>
      <m:oMath>
        <m:r>
          <w:rPr>
            <w:rFonts w:ascii="Cambria Math" w:hAnsi="Cambria Math"/>
          </w:rPr>
          <m:t>y</m:t>
        </m:r>
        <m:r>
          <m:rPr>
            <m:sty m:val="p"/>
          </m:rPr>
          <w:rPr>
            <w:rFonts w:ascii="Cambria Math" w:hAnsi="Cambria Math"/>
          </w:rPr>
          <m:t>-</m:t>
        </m:r>
        <m:r>
          <w:rPr>
            <w:rFonts w:ascii="Cambria Math" w:hAnsi="Cambria Math"/>
          </w:rPr>
          <m:t>intercept</m:t>
        </m:r>
        <m:r>
          <m:rPr>
            <m:sty m:val="p"/>
          </m:rPr>
          <w:rPr>
            <w:rFonts w:ascii="Cambria Math" w:hAnsi="Cambria Math"/>
          </w:rPr>
          <m:t xml:space="preserve"> = 1,000</m:t>
        </m:r>
      </m:oMath>
    </w:p>
    <w:p w14:paraId="62AD09A9" w14:textId="77777777" w:rsidR="009818AA" w:rsidRPr="00F331B0" w:rsidRDefault="009818AA" w:rsidP="00E74983">
      <w:pPr>
        <w:pStyle w:val="alphalist"/>
      </w:pPr>
      <m:oMath>
        <m:r>
          <w:rPr>
            <w:rFonts w:ascii="Cambria Math" w:hAnsi="Cambria Math"/>
          </w:rPr>
          <m:t>slope</m:t>
        </m:r>
        <m:r>
          <m:rPr>
            <m:sty m:val="p"/>
          </m:rPr>
          <w:rPr>
            <w:rFonts w:ascii="Cambria Math" w:hAnsi="Cambria Math"/>
          </w:rPr>
          <m:t xml:space="preserve"> = 55</m:t>
        </m:r>
      </m:oMath>
      <w:r w:rsidRPr="00F331B0">
        <w:t xml:space="preserve">, </w:t>
      </w:r>
      <m:oMath>
        <m:r>
          <w:rPr>
            <w:rFonts w:ascii="Cambria Math" w:hAnsi="Cambria Math"/>
          </w:rPr>
          <m:t>y</m:t>
        </m:r>
        <m:r>
          <m:rPr>
            <m:sty m:val="p"/>
          </m:rPr>
          <w:rPr>
            <w:rFonts w:ascii="Cambria Math" w:hAnsi="Cambria Math"/>
          </w:rPr>
          <m:t>-</m:t>
        </m:r>
        <m:r>
          <w:rPr>
            <w:rFonts w:ascii="Cambria Math" w:hAnsi="Cambria Math"/>
          </w:rPr>
          <m:t>intercept</m:t>
        </m:r>
        <m:r>
          <m:rPr>
            <m:sty m:val="p"/>
          </m:rPr>
          <w:rPr>
            <w:rFonts w:ascii="Cambria Math" w:hAnsi="Cambria Math"/>
          </w:rPr>
          <m:t xml:space="preserve"> = 1,000</m:t>
        </m:r>
      </m:oMath>
    </w:p>
    <w:p w14:paraId="2358917B" w14:textId="77777777" w:rsidR="009818AA" w:rsidRPr="00F331B0" w:rsidRDefault="009818AA" w:rsidP="00E74983">
      <w:pPr>
        <w:pStyle w:val="alphalist"/>
      </w:pPr>
      <w:r w:rsidRPr="00F331B0">
        <w:t>s</w:t>
      </w:r>
      <m:oMath>
        <m:r>
          <w:rPr>
            <w:rFonts w:ascii="Cambria Math" w:hAnsi="Cambria Math"/>
          </w:rPr>
          <m:t>lope</m:t>
        </m:r>
        <m:r>
          <m:rPr>
            <m:sty m:val="p"/>
          </m:rPr>
          <w:rPr>
            <w:rFonts w:ascii="Cambria Math" w:hAnsi="Cambria Math"/>
          </w:rPr>
          <m:t xml:space="preserve"> = 1,000</m:t>
        </m:r>
      </m:oMath>
      <w:r w:rsidRPr="00F331B0">
        <w:t xml:space="preserve">, </w:t>
      </w:r>
      <m:oMath>
        <m:r>
          <w:rPr>
            <w:rFonts w:ascii="Cambria Math" w:hAnsi="Cambria Math"/>
          </w:rPr>
          <m:t>y</m:t>
        </m:r>
        <m:r>
          <m:rPr>
            <m:sty m:val="p"/>
          </m:rPr>
          <w:rPr>
            <w:rFonts w:ascii="Cambria Math" w:hAnsi="Cambria Math"/>
          </w:rPr>
          <m:t>-</m:t>
        </m:r>
        <m:r>
          <w:rPr>
            <w:rFonts w:ascii="Cambria Math" w:hAnsi="Cambria Math"/>
          </w:rPr>
          <m:t>intercept</m:t>
        </m:r>
        <m:r>
          <m:rPr>
            <m:sty m:val="p"/>
          </m:rPr>
          <w:rPr>
            <w:rFonts w:ascii="Cambria Math" w:hAnsi="Cambria Math"/>
          </w:rPr>
          <m:t xml:space="preserve"> = 55</m:t>
        </m:r>
      </m:oMath>
    </w:p>
    <w:p w14:paraId="17D1E38B" w14:textId="77777777" w:rsidR="009818AA" w:rsidRPr="00F331B0" w:rsidRDefault="009818AA" w:rsidP="00E74983">
      <w:pPr>
        <w:pStyle w:val="alphalist"/>
      </w:pPr>
      <w:r w:rsidRPr="00F331B0">
        <w:t>s</w:t>
      </w:r>
      <m:oMath>
        <m:r>
          <w:rPr>
            <w:rFonts w:ascii="Cambria Math" w:hAnsi="Cambria Math"/>
          </w:rPr>
          <m:t>lope</m:t>
        </m:r>
        <m:r>
          <m:rPr>
            <m:sty m:val="p"/>
          </m:rPr>
          <w:rPr>
            <w:rFonts w:ascii="Cambria Math" w:hAnsi="Cambria Math"/>
          </w:rPr>
          <m:t xml:space="preserve"> = 1,000</m:t>
        </m:r>
      </m:oMath>
      <w:r w:rsidRPr="00F331B0">
        <w:t xml:space="preserve">, </w:t>
      </w:r>
      <m:oMath>
        <m:r>
          <w:rPr>
            <w:rFonts w:ascii="Cambria Math" w:hAnsi="Cambria Math"/>
          </w:rPr>
          <m:t>y</m:t>
        </m:r>
        <m:r>
          <m:rPr>
            <m:sty m:val="p"/>
          </m:rPr>
          <w:rPr>
            <w:rFonts w:ascii="Cambria Math" w:hAnsi="Cambria Math"/>
          </w:rPr>
          <m:t>-</m:t>
        </m:r>
        <m:r>
          <w:rPr>
            <w:rFonts w:ascii="Cambria Math" w:hAnsi="Cambria Math"/>
          </w:rPr>
          <m:t>intercept</m:t>
        </m:r>
        <m:r>
          <m:rPr>
            <m:sty m:val="p"/>
          </m:rPr>
          <w:rPr>
            <w:rFonts w:ascii="Cambria Math" w:hAnsi="Cambria Math"/>
          </w:rPr>
          <m:t xml:space="preserve"> = 55,000</m:t>
        </m:r>
      </m:oMath>
    </w:p>
    <w:p w14:paraId="6A130663" w14:textId="77777777" w:rsidR="009818AA" w:rsidRPr="00626B69" w:rsidRDefault="009818AA" w:rsidP="009818AA">
      <w:pPr>
        <w:pStyle w:val="Para1"/>
      </w:pPr>
      <w:r w:rsidRPr="009818AA">
        <w:t>Solution: D</w:t>
      </w:r>
    </w:p>
    <w:p w14:paraId="4EB8C76D" w14:textId="77777777" w:rsidR="009818AA" w:rsidRPr="00626B69" w:rsidRDefault="009818AA" w:rsidP="00626B69">
      <w:pPr>
        <w:pStyle w:val="Para2"/>
      </w:pPr>
      <w:r w:rsidRPr="00626B69">
        <w:t>Section 14.3 LO 2 Easy</w:t>
      </w:r>
    </w:p>
    <w:p w14:paraId="597CC289" w14:textId="1E8109B9" w:rsidR="009818AA" w:rsidRPr="00506111" w:rsidRDefault="009818AA" w:rsidP="000B478D">
      <w:pPr>
        <w:pStyle w:val="NumberList"/>
      </w:pPr>
      <w:r w:rsidRPr="00506111">
        <w:t>Which of the following is the correct sequence of steps needed to create a linear regression model?</w:t>
      </w:r>
    </w:p>
    <w:p w14:paraId="223FF084" w14:textId="77777777" w:rsidR="009818AA" w:rsidRPr="00F331B0" w:rsidRDefault="009818AA" w:rsidP="0037035F">
      <w:pPr>
        <w:pStyle w:val="alphalist"/>
        <w:numPr>
          <w:ilvl w:val="0"/>
          <w:numId w:val="14"/>
        </w:numPr>
      </w:pPr>
      <w:r w:rsidRPr="00F331B0">
        <w:t>create scatter plot, calculate correlation coefficient, check for significance, create linear model</w:t>
      </w:r>
    </w:p>
    <w:p w14:paraId="09FABD44" w14:textId="77777777" w:rsidR="009818AA" w:rsidRPr="00F331B0" w:rsidRDefault="009818AA" w:rsidP="00E74983">
      <w:pPr>
        <w:pStyle w:val="alphalist"/>
      </w:pPr>
      <w:r w:rsidRPr="00F331B0">
        <w:t>create linear model, calculate correlation coefficient, check for significance, create scatter plot</w:t>
      </w:r>
    </w:p>
    <w:p w14:paraId="733B8DDA" w14:textId="77777777" w:rsidR="009818AA" w:rsidRPr="00F331B0" w:rsidRDefault="009818AA" w:rsidP="00E74983">
      <w:pPr>
        <w:pStyle w:val="alphalist"/>
      </w:pPr>
      <w:r w:rsidRPr="00F331B0">
        <w:t>check for significance, create linear model, calculate correlation coefficient, create scatter plot</w:t>
      </w:r>
    </w:p>
    <w:p w14:paraId="4EBDCE38" w14:textId="77777777" w:rsidR="009818AA" w:rsidRPr="00F331B0" w:rsidRDefault="009818AA" w:rsidP="00E74983">
      <w:pPr>
        <w:pStyle w:val="alphalist"/>
      </w:pPr>
      <w:r w:rsidRPr="00F331B0">
        <w:t>create scatter plot, check for significance, create linear model, calculate correlation coefficient</w:t>
      </w:r>
    </w:p>
    <w:p w14:paraId="629D1515" w14:textId="77777777" w:rsidR="009818AA" w:rsidRPr="00626B69" w:rsidRDefault="009818AA" w:rsidP="009818AA">
      <w:pPr>
        <w:pStyle w:val="Para1"/>
      </w:pPr>
      <w:r w:rsidRPr="009818AA">
        <w:t>Solution: A</w:t>
      </w:r>
    </w:p>
    <w:p w14:paraId="7C970D85" w14:textId="77777777" w:rsidR="009818AA" w:rsidRPr="00626B69" w:rsidRDefault="009818AA" w:rsidP="00626B69">
      <w:pPr>
        <w:pStyle w:val="Para2"/>
      </w:pPr>
      <w:r w:rsidRPr="00626B69">
        <w:t>Section 14.4 LO 1 Easy</w:t>
      </w:r>
    </w:p>
    <w:p w14:paraId="62FCA186" w14:textId="575EBEB9" w:rsidR="00626B69" w:rsidRDefault="009818AA" w:rsidP="000B478D">
      <w:pPr>
        <w:pStyle w:val="NumberList"/>
      </w:pPr>
      <w:r w:rsidRPr="00506111">
        <w:lastRenderedPageBreak/>
        <w:t xml:space="preserve">A linear model is developed for the relationship between the annual salary of finance professionals and years of experience, and the linear model is: </w:t>
      </w:r>
      <m:oMath>
        <m:acc>
          <m:accPr>
            <m:ctrlPr>
              <w:rPr>
                <w:rFonts w:ascii="Cambria Math" w:hAnsi="Cambria Math"/>
                <w:i/>
              </w:rPr>
            </m:ctrlPr>
          </m:accPr>
          <m:e>
            <m:r>
              <w:rPr>
                <w:rFonts w:ascii="Cambria Math" w:hAnsi="Cambria Math"/>
              </w:rPr>
              <m:t>y</m:t>
            </m:r>
          </m:e>
        </m:acc>
        <m:r>
          <w:rPr>
            <w:rFonts w:ascii="Cambria Math" w:hAnsi="Cambria Math"/>
          </w:rPr>
          <m:t>=55,000+1,000x</m:t>
        </m:r>
      </m:oMath>
      <w:r w:rsidRPr="00506111">
        <w:t>. The correlation is determined to be significant. Predict the salary for a finance professional with 7 years of experience.</w:t>
      </w:r>
    </w:p>
    <w:p w14:paraId="2A9ACA80" w14:textId="618268D5" w:rsidR="009818AA" w:rsidRPr="00F331B0" w:rsidRDefault="009818AA" w:rsidP="0037035F">
      <w:pPr>
        <w:pStyle w:val="alphalist"/>
        <w:numPr>
          <w:ilvl w:val="0"/>
          <w:numId w:val="15"/>
        </w:numPr>
      </w:pPr>
      <w:r w:rsidRPr="00F331B0">
        <w:t>$55,010</w:t>
      </w:r>
    </w:p>
    <w:p w14:paraId="0F574B79" w14:textId="77777777" w:rsidR="009818AA" w:rsidRPr="00F331B0" w:rsidRDefault="009818AA" w:rsidP="00E74983">
      <w:pPr>
        <w:pStyle w:val="alphalist"/>
      </w:pPr>
      <w:r w:rsidRPr="00F331B0">
        <w:t>$60,000</w:t>
      </w:r>
    </w:p>
    <w:p w14:paraId="22F71290" w14:textId="77777777" w:rsidR="009818AA" w:rsidRPr="00F331B0" w:rsidRDefault="009818AA" w:rsidP="00E74983">
      <w:pPr>
        <w:pStyle w:val="alphalist"/>
      </w:pPr>
      <w:r w:rsidRPr="00F331B0">
        <w:t>$62,000</w:t>
      </w:r>
    </w:p>
    <w:p w14:paraId="7B8FDB3A" w14:textId="77777777" w:rsidR="009818AA" w:rsidRPr="00F331B0" w:rsidRDefault="009818AA" w:rsidP="00E74983">
      <w:pPr>
        <w:pStyle w:val="alphalist"/>
      </w:pPr>
      <w:r w:rsidRPr="00F331B0">
        <w:t>$125,000</w:t>
      </w:r>
    </w:p>
    <w:p w14:paraId="58DA33C2" w14:textId="77777777" w:rsidR="009818AA" w:rsidRPr="00626B69" w:rsidRDefault="009818AA" w:rsidP="009818AA">
      <w:pPr>
        <w:pStyle w:val="Para1"/>
      </w:pPr>
      <w:r w:rsidRPr="009818AA">
        <w:t>Solution: C</w:t>
      </w:r>
    </w:p>
    <w:p w14:paraId="635B4DF6" w14:textId="77777777" w:rsidR="009818AA" w:rsidRPr="00626B69" w:rsidRDefault="009818AA" w:rsidP="00626B69">
      <w:pPr>
        <w:pStyle w:val="Para2"/>
      </w:pPr>
      <w:r w:rsidRPr="00626B69">
        <w:t>Section 14.5 LO 1 Easy</w:t>
      </w:r>
    </w:p>
    <w:p w14:paraId="2F90DB1B" w14:textId="68C798BF" w:rsidR="009818AA" w:rsidRPr="00F331B0" w:rsidRDefault="009818AA" w:rsidP="000B478D">
      <w:pPr>
        <w:pStyle w:val="NumberList"/>
      </w:pPr>
      <w:r w:rsidRPr="00F331B0">
        <w:t xml:space="preserve">As predictions are made for </w:t>
      </w:r>
      <w:r w:rsidRPr="00F331B0">
        <w:rPr>
          <w:i/>
        </w:rPr>
        <w:t>x</w:t>
      </w:r>
      <w:r w:rsidRPr="00F331B0">
        <w:t xml:space="preserve">-values that are further and further away from the mean of </w:t>
      </w:r>
      <w:r w:rsidRPr="00F331B0">
        <w:rPr>
          <w:i/>
        </w:rPr>
        <w:t>x</w:t>
      </w:r>
      <w:r w:rsidRPr="00F331B0">
        <w:t xml:space="preserve">, which is true about the prediction intervals for these </w:t>
      </w:r>
      <w:r w:rsidRPr="00F331B0">
        <w:rPr>
          <w:i/>
        </w:rPr>
        <w:t>x</w:t>
      </w:r>
      <w:r w:rsidRPr="00F331B0">
        <w:t>-values?</w:t>
      </w:r>
    </w:p>
    <w:p w14:paraId="63327339" w14:textId="77777777" w:rsidR="009818AA" w:rsidRPr="00F331B0" w:rsidRDefault="009818AA" w:rsidP="0037035F">
      <w:pPr>
        <w:pStyle w:val="alphalist"/>
        <w:numPr>
          <w:ilvl w:val="0"/>
          <w:numId w:val="16"/>
        </w:numPr>
      </w:pPr>
      <w:r w:rsidRPr="00F331B0">
        <w:t>The prediction intervals will become smaller.</w:t>
      </w:r>
    </w:p>
    <w:p w14:paraId="217B3870" w14:textId="77777777" w:rsidR="009818AA" w:rsidRPr="00F331B0" w:rsidRDefault="009818AA" w:rsidP="00E74983">
      <w:pPr>
        <w:pStyle w:val="alphalist"/>
      </w:pPr>
      <w:r w:rsidRPr="00F331B0">
        <w:t>The prediction intervals will become larger.</w:t>
      </w:r>
    </w:p>
    <w:p w14:paraId="0F30D54A" w14:textId="77777777" w:rsidR="009818AA" w:rsidRPr="00F331B0" w:rsidRDefault="009818AA" w:rsidP="00E74983">
      <w:pPr>
        <w:pStyle w:val="alphalist"/>
      </w:pPr>
      <w:r w:rsidRPr="00F331B0">
        <w:t>The prediction intervals will remain the same.</w:t>
      </w:r>
    </w:p>
    <w:p w14:paraId="5F733EFD" w14:textId="77777777" w:rsidR="009818AA" w:rsidRPr="00F331B0" w:rsidRDefault="009818AA" w:rsidP="00E74983">
      <w:pPr>
        <w:pStyle w:val="alphalist"/>
      </w:pPr>
      <w:r w:rsidRPr="00F331B0">
        <w:t>There is not enough information to determine the answer.</w:t>
      </w:r>
    </w:p>
    <w:p w14:paraId="63445835" w14:textId="77777777" w:rsidR="009818AA" w:rsidRPr="00626B69" w:rsidRDefault="009818AA" w:rsidP="009818AA">
      <w:pPr>
        <w:pStyle w:val="Para1"/>
      </w:pPr>
      <w:r w:rsidRPr="009818AA">
        <w:t>Solution: B</w:t>
      </w:r>
    </w:p>
    <w:p w14:paraId="3D7A3489" w14:textId="77777777" w:rsidR="009818AA" w:rsidRPr="00626B69" w:rsidRDefault="009818AA" w:rsidP="00626B69">
      <w:pPr>
        <w:pStyle w:val="Para2"/>
      </w:pPr>
      <w:r w:rsidRPr="00626B69">
        <w:t>Section 14.5 LO 2 Difficult</w:t>
      </w:r>
    </w:p>
    <w:p w14:paraId="5D882613" w14:textId="4C3BB38C" w:rsidR="00626B69" w:rsidRDefault="009818AA" w:rsidP="000B478D">
      <w:pPr>
        <w:pStyle w:val="NumberList"/>
      </w:pPr>
      <w:r w:rsidRPr="00F331B0">
        <w:t xml:space="preserve">Which of the following is the R command to calculate the correlation coefficient </w:t>
      </w:r>
      <w:r w:rsidRPr="00F331B0">
        <w:rPr>
          <w:i/>
        </w:rPr>
        <w:t>r</w:t>
      </w:r>
      <w:r w:rsidRPr="00F331B0">
        <w:t>?</w:t>
      </w:r>
    </w:p>
    <w:p w14:paraId="3C0322AA" w14:textId="41A7CD9F" w:rsidR="009818AA" w:rsidRPr="00F557E2" w:rsidRDefault="009818AA" w:rsidP="0037035F">
      <w:pPr>
        <w:pStyle w:val="alphalist"/>
        <w:numPr>
          <w:ilvl w:val="0"/>
          <w:numId w:val="17"/>
        </w:numPr>
        <w:rPr>
          <w:i/>
          <w:iCs/>
        </w:rPr>
      </w:pPr>
      <w:r w:rsidRPr="00F557E2">
        <w:rPr>
          <w:i/>
          <w:iCs/>
        </w:rPr>
        <w:t>correl</w:t>
      </w:r>
    </w:p>
    <w:p w14:paraId="5F55ACB2" w14:textId="77777777" w:rsidR="009818AA" w:rsidRPr="00E74983" w:rsidRDefault="009818AA" w:rsidP="00E74983">
      <w:pPr>
        <w:pStyle w:val="alphalist"/>
        <w:rPr>
          <w:i/>
          <w:iCs/>
        </w:rPr>
      </w:pPr>
      <w:r w:rsidRPr="00E74983">
        <w:rPr>
          <w:i/>
          <w:iCs/>
        </w:rPr>
        <w:t>cor</w:t>
      </w:r>
    </w:p>
    <w:p w14:paraId="74CF19CE" w14:textId="77777777" w:rsidR="009818AA" w:rsidRPr="00E74983" w:rsidRDefault="009818AA" w:rsidP="00E74983">
      <w:pPr>
        <w:pStyle w:val="alphalist"/>
        <w:rPr>
          <w:i/>
          <w:iCs/>
        </w:rPr>
      </w:pPr>
      <w:r w:rsidRPr="00E74983">
        <w:rPr>
          <w:i/>
          <w:iCs/>
        </w:rPr>
        <w:t>slope</w:t>
      </w:r>
    </w:p>
    <w:p w14:paraId="481DD851" w14:textId="77777777" w:rsidR="009818AA" w:rsidRPr="00E74983" w:rsidRDefault="009818AA" w:rsidP="00E74983">
      <w:pPr>
        <w:pStyle w:val="alphalist"/>
        <w:rPr>
          <w:i/>
          <w:iCs/>
        </w:rPr>
      </w:pPr>
      <w:r w:rsidRPr="00E74983">
        <w:rPr>
          <w:i/>
          <w:iCs/>
        </w:rPr>
        <w:t>lm</w:t>
      </w:r>
    </w:p>
    <w:p w14:paraId="3C00653B" w14:textId="77777777" w:rsidR="009818AA" w:rsidRPr="00626B69" w:rsidRDefault="009818AA" w:rsidP="009818AA">
      <w:pPr>
        <w:pStyle w:val="Para1"/>
      </w:pPr>
      <w:r w:rsidRPr="009818AA">
        <w:t>Solution: B</w:t>
      </w:r>
    </w:p>
    <w:p w14:paraId="3288B449" w14:textId="77777777" w:rsidR="009818AA" w:rsidRPr="00626B69" w:rsidRDefault="009818AA" w:rsidP="00626B69">
      <w:pPr>
        <w:pStyle w:val="Para2"/>
      </w:pPr>
      <w:r w:rsidRPr="00626B69">
        <w:t>Section 14.6 LO 1 Easy</w:t>
      </w:r>
    </w:p>
    <w:p w14:paraId="1533A88E" w14:textId="2963EBBC" w:rsidR="00626B69" w:rsidRDefault="009818AA" w:rsidP="000B478D">
      <w:pPr>
        <w:pStyle w:val="NumberList"/>
      </w:pPr>
      <w:r w:rsidRPr="00F331B0">
        <w:t xml:space="preserve">Which of the following is the R command to calculate the slope and </w:t>
      </w:r>
      <w:r w:rsidRPr="00F331B0">
        <w:rPr>
          <w:i/>
        </w:rPr>
        <w:t>y</w:t>
      </w:r>
      <w:r w:rsidRPr="00F331B0">
        <w:t>-intercept for a linear regression model?</w:t>
      </w:r>
    </w:p>
    <w:p w14:paraId="6BF13E31" w14:textId="4B299486" w:rsidR="009818AA" w:rsidRPr="00F557E2" w:rsidRDefault="009818AA" w:rsidP="0037035F">
      <w:pPr>
        <w:pStyle w:val="alphalist"/>
        <w:numPr>
          <w:ilvl w:val="0"/>
          <w:numId w:val="18"/>
        </w:numPr>
        <w:rPr>
          <w:i/>
          <w:iCs/>
        </w:rPr>
      </w:pPr>
      <w:r w:rsidRPr="00F557E2">
        <w:rPr>
          <w:i/>
          <w:iCs/>
        </w:rPr>
        <w:t>cor</w:t>
      </w:r>
    </w:p>
    <w:p w14:paraId="20EBD0D1" w14:textId="77777777" w:rsidR="009818AA" w:rsidRPr="00E74983" w:rsidRDefault="009818AA" w:rsidP="00E74983">
      <w:pPr>
        <w:pStyle w:val="alphalist"/>
        <w:rPr>
          <w:i/>
          <w:iCs/>
        </w:rPr>
      </w:pPr>
      <w:r w:rsidRPr="00E74983">
        <w:rPr>
          <w:i/>
          <w:iCs/>
        </w:rPr>
        <w:t>slope</w:t>
      </w:r>
    </w:p>
    <w:p w14:paraId="11B6B4E0" w14:textId="77777777" w:rsidR="009818AA" w:rsidRPr="00E74983" w:rsidRDefault="009818AA" w:rsidP="00E74983">
      <w:pPr>
        <w:pStyle w:val="alphalist"/>
        <w:rPr>
          <w:i/>
          <w:iCs/>
        </w:rPr>
      </w:pPr>
      <w:r w:rsidRPr="00E74983">
        <w:rPr>
          <w:i/>
          <w:iCs/>
        </w:rPr>
        <w:t>lm</w:t>
      </w:r>
    </w:p>
    <w:p w14:paraId="2945ABC6" w14:textId="77777777" w:rsidR="009818AA" w:rsidRPr="00F331B0" w:rsidRDefault="009818AA" w:rsidP="00E74983">
      <w:pPr>
        <w:pStyle w:val="alphalist"/>
      </w:pPr>
      <w:r w:rsidRPr="00E74983">
        <w:rPr>
          <w:i/>
          <w:iCs/>
        </w:rPr>
        <w:t>inte</w:t>
      </w:r>
      <w:r w:rsidRPr="00F331B0">
        <w:t>rcept</w:t>
      </w:r>
    </w:p>
    <w:p w14:paraId="70DB9FD2" w14:textId="77777777" w:rsidR="009818AA" w:rsidRPr="00626B69" w:rsidRDefault="009818AA" w:rsidP="009818AA">
      <w:pPr>
        <w:pStyle w:val="Para1"/>
      </w:pPr>
      <w:r w:rsidRPr="009818AA">
        <w:t>Solution C</w:t>
      </w:r>
    </w:p>
    <w:p w14:paraId="348F33C6" w14:textId="77777777" w:rsidR="009818AA" w:rsidRPr="00626B69" w:rsidRDefault="009818AA" w:rsidP="00626B69">
      <w:pPr>
        <w:pStyle w:val="Para2"/>
      </w:pPr>
      <w:r w:rsidRPr="00626B69">
        <w:t>Section 14.6 LO 2 Easy</w:t>
      </w:r>
    </w:p>
    <w:p w14:paraId="74C20FC3" w14:textId="77777777" w:rsidR="009818AA" w:rsidRPr="00753C3F" w:rsidRDefault="009818AA" w:rsidP="002D2A7B">
      <w:pPr>
        <w:pStyle w:val="Heading1"/>
      </w:pPr>
      <w:r w:rsidRPr="00753C3F">
        <w:lastRenderedPageBreak/>
        <w:t>Review Questions</w:t>
      </w:r>
    </w:p>
    <w:p w14:paraId="53E3AE10" w14:textId="79575805" w:rsidR="009818AA" w:rsidRPr="00AA6043" w:rsidRDefault="009818AA" w:rsidP="0037035F">
      <w:pPr>
        <w:pStyle w:val="NumberList"/>
        <w:keepNext/>
        <w:keepLines/>
        <w:numPr>
          <w:ilvl w:val="0"/>
          <w:numId w:val="4"/>
        </w:numPr>
        <w:ind w:left="360"/>
      </w:pPr>
      <w:r w:rsidRPr="00AA6043">
        <w:t>A correlation coefficient is calculated as -0.92. Provide an interpretation for this correlation coefficient.</w:t>
      </w:r>
    </w:p>
    <w:p w14:paraId="60999053" w14:textId="77777777" w:rsidR="009818AA" w:rsidRPr="00CD30EC" w:rsidRDefault="009818AA" w:rsidP="009818AA">
      <w:pPr>
        <w:pStyle w:val="Para1"/>
      </w:pPr>
      <w:r w:rsidRPr="009818AA">
        <w:t>Solution: A negative correlation coefficient indicates that when x increases, y tends to decrease and when x decreases, y tends to increase (negative correlation). A correlation coefficient close to -1 indicates a strong negative correlation.</w:t>
      </w:r>
    </w:p>
    <w:p w14:paraId="614D6D15" w14:textId="77777777" w:rsidR="009818AA" w:rsidRDefault="009818AA" w:rsidP="00626B69">
      <w:pPr>
        <w:pStyle w:val="Para2"/>
        <w:rPr>
          <w:rFonts w:cstheme="minorHAnsi"/>
          <w:b w:val="0"/>
          <w:bCs/>
          <w:color w:val="000000" w:themeColor="text1"/>
        </w:rPr>
      </w:pPr>
      <w:r w:rsidRPr="00626B69">
        <w:t>Section 14.1 LO 2 Moderate</w:t>
      </w:r>
    </w:p>
    <w:p w14:paraId="7FDB881E" w14:textId="26D8B805" w:rsidR="009818AA" w:rsidRPr="00AA6043" w:rsidRDefault="009818AA" w:rsidP="000B478D">
      <w:pPr>
        <w:pStyle w:val="NumberList"/>
      </w:pPr>
      <w:r w:rsidRPr="00AA6043">
        <w:t>Explain what a residual is and how this relates to the best-fit regression model.</w:t>
      </w:r>
    </w:p>
    <w:p w14:paraId="2401EC46" w14:textId="77777777" w:rsidR="009818AA" w:rsidRPr="00CD30EC" w:rsidRDefault="009818AA" w:rsidP="009818AA">
      <w:pPr>
        <w:pStyle w:val="Para1"/>
      </w:pPr>
      <w:r w:rsidRPr="009818AA">
        <w:t>Solution: A residual is the difference between an observed y-value and the predicted y-value obtained from the linear regression equation. When formulating the linear regression line of best fit to the points on the scatter plot, the mathematical analysis generates a linear equation where the sum of the squared residuals is minimized.</w:t>
      </w:r>
    </w:p>
    <w:p w14:paraId="35D4B9AF" w14:textId="77777777" w:rsidR="009818AA" w:rsidRPr="00626B69" w:rsidRDefault="009818AA" w:rsidP="00626B69">
      <w:pPr>
        <w:pStyle w:val="Para2"/>
      </w:pPr>
      <w:r w:rsidRPr="00626B69">
        <w:t>Section 14.2 LO 1 Moderate</w:t>
      </w:r>
    </w:p>
    <w:p w14:paraId="1CC2AD40" w14:textId="63186990" w:rsidR="009818AA" w:rsidRPr="00AA6043" w:rsidRDefault="009818AA" w:rsidP="000B478D">
      <w:pPr>
        <w:pStyle w:val="NumberList"/>
      </w:pPr>
      <w:r w:rsidRPr="00AA6043">
        <w:t>Explain how to interpret the slope of the best-fit line.</w:t>
      </w:r>
    </w:p>
    <w:p w14:paraId="737D3D20" w14:textId="77777777" w:rsidR="009818AA" w:rsidRPr="00CD30EC" w:rsidRDefault="009818AA" w:rsidP="009818AA">
      <w:pPr>
        <w:pStyle w:val="Para1"/>
      </w:pPr>
      <w:r w:rsidRPr="009818AA">
        <w:t>Solution: The slope of the best-fit line tells us how the dependent variable (y) changes for every one unit increase in the independent (x) variable, on average.</w:t>
      </w:r>
    </w:p>
    <w:p w14:paraId="1B846A26" w14:textId="77777777" w:rsidR="009818AA" w:rsidRPr="00626B69" w:rsidRDefault="009818AA" w:rsidP="00626B69">
      <w:pPr>
        <w:pStyle w:val="Para2"/>
      </w:pPr>
      <w:r w:rsidRPr="00626B69">
        <w:t>Section 14.3 LO 2 Moderate</w:t>
      </w:r>
    </w:p>
    <w:p w14:paraId="63E752D7" w14:textId="3A9699AC" w:rsidR="009818AA" w:rsidRPr="00AA6043" w:rsidRDefault="009818AA" w:rsidP="000B478D">
      <w:pPr>
        <w:pStyle w:val="NumberList"/>
      </w:pPr>
      <w:r w:rsidRPr="00AA6043">
        <w:t>Explain how to generate a prediction using a linear regression model.</w:t>
      </w:r>
    </w:p>
    <w:p w14:paraId="3C61EB88" w14:textId="77777777" w:rsidR="009818AA" w:rsidRPr="00CD30EC" w:rsidRDefault="009818AA" w:rsidP="009818AA">
      <w:pPr>
        <w:pStyle w:val="Para1"/>
        <w:rPr>
          <w:rStyle w:val="eop"/>
        </w:rPr>
      </w:pPr>
      <w:r w:rsidRPr="009818AA">
        <w:t>Solution: To generate predictions or forecasts using the linear regression model, substitute the value of the independent variable (x) in the regression equation and solve the equation for the dependent variable (y).</w:t>
      </w:r>
    </w:p>
    <w:p w14:paraId="22619FC6" w14:textId="77777777" w:rsidR="009818AA" w:rsidRPr="00626B69" w:rsidRDefault="009818AA" w:rsidP="00626B69">
      <w:pPr>
        <w:pStyle w:val="Para2"/>
      </w:pPr>
      <w:r w:rsidRPr="00626B69">
        <w:t>Section 14.5 LO 1 Easy</w:t>
      </w:r>
    </w:p>
    <w:p w14:paraId="4662C181" w14:textId="3E922597" w:rsidR="009818AA" w:rsidRPr="00AA6043" w:rsidRDefault="009818AA" w:rsidP="000B478D">
      <w:pPr>
        <w:pStyle w:val="NumberList"/>
      </w:pPr>
      <w:r w:rsidRPr="00AA6043">
        <w:t>Will the sign of the correlation coefficient always be the same as the sign of the slope of the best-fit linear regression model?</w:t>
      </w:r>
    </w:p>
    <w:p w14:paraId="25DDE4D8" w14:textId="77777777" w:rsidR="00626B69" w:rsidRDefault="009818AA" w:rsidP="009818AA">
      <w:pPr>
        <w:pStyle w:val="Para1"/>
      </w:pPr>
      <w:r w:rsidRPr="009818AA">
        <w:t>Solution: Yes. If the correlation is positive, then the slope of the regression line will be positive,</w:t>
      </w:r>
    </w:p>
    <w:p w14:paraId="650CA895" w14:textId="79D61B2F" w:rsidR="009818AA" w:rsidRPr="00CD30EC" w:rsidRDefault="009818AA" w:rsidP="009818AA">
      <w:pPr>
        <w:pStyle w:val="Para1"/>
      </w:pPr>
      <w:r w:rsidRPr="009818AA">
        <w:t>and if the correlation is negative, then the slope of the regression line will be negative.</w:t>
      </w:r>
    </w:p>
    <w:p w14:paraId="31AC4302" w14:textId="77777777" w:rsidR="009818AA" w:rsidRPr="00626B69" w:rsidRDefault="009818AA" w:rsidP="00626B69">
      <w:pPr>
        <w:pStyle w:val="Para2"/>
      </w:pPr>
      <w:r w:rsidRPr="00626B69">
        <w:t>Section 14.5 LO 2 Moderate</w:t>
      </w:r>
    </w:p>
    <w:p w14:paraId="38936643" w14:textId="77777777" w:rsidR="009818AA" w:rsidRPr="00F331B0" w:rsidRDefault="009818AA" w:rsidP="002D2A7B">
      <w:pPr>
        <w:pStyle w:val="Heading1"/>
        <w:spacing w:before="0"/>
        <w:rPr>
          <w:color w:val="000000" w:themeColor="text1"/>
        </w:rPr>
      </w:pPr>
      <w:r w:rsidRPr="00F331B0">
        <w:lastRenderedPageBreak/>
        <w:t>Problems</w:t>
      </w:r>
    </w:p>
    <w:p w14:paraId="09C6FD92" w14:textId="07B8DDFD" w:rsidR="009818AA" w:rsidRPr="00F80462" w:rsidRDefault="009818AA" w:rsidP="0037035F">
      <w:pPr>
        <w:pStyle w:val="NumberList"/>
        <w:keepNext/>
        <w:keepLines/>
        <w:numPr>
          <w:ilvl w:val="0"/>
          <w:numId w:val="5"/>
        </w:numPr>
        <w:spacing w:before="80" w:after="80"/>
        <w:ind w:left="360"/>
      </w:pPr>
      <w:r w:rsidRPr="00AA6043">
        <w:t>A Fortune 500 company is tracking revenues versus cash flow for recent years, and the data is shown in the table below. Consider cash flow to be the dependent variable. Create a scatter plot of the data set, comment on the correlation between these two variables, and comment on the correlation for this data (all dollar amounts are in thousands).</w:t>
      </w:r>
    </w:p>
    <w:tbl>
      <w:tblPr>
        <w:tblW w:w="3690" w:type="dxa"/>
        <w:jc w:val="center"/>
        <w:tblLook w:val="04A0" w:firstRow="1" w:lastRow="0" w:firstColumn="1" w:lastColumn="0" w:noHBand="0" w:noVBand="1"/>
      </w:tblPr>
      <w:tblGrid>
        <w:gridCol w:w="1800"/>
        <w:gridCol w:w="1890"/>
      </w:tblGrid>
      <w:tr w:rsidR="009818AA" w:rsidRPr="00F331B0" w14:paraId="43706857" w14:textId="77777777" w:rsidTr="002E6FA4">
        <w:trPr>
          <w:trHeight w:val="540"/>
          <w:jc w:val="center"/>
        </w:trPr>
        <w:tc>
          <w:tcPr>
            <w:tcW w:w="1800" w:type="dxa"/>
            <w:tcBorders>
              <w:top w:val="single" w:sz="8" w:space="0" w:color="auto"/>
              <w:left w:val="single" w:sz="8" w:space="0" w:color="auto"/>
              <w:bottom w:val="nil"/>
              <w:right w:val="single" w:sz="8" w:space="0" w:color="auto"/>
            </w:tcBorders>
            <w:shd w:val="clear" w:color="auto" w:fill="auto"/>
            <w:vAlign w:val="center"/>
            <w:hideMark/>
          </w:tcPr>
          <w:p w14:paraId="73F5885E" w14:textId="77777777" w:rsidR="009818AA" w:rsidRPr="00F331B0" w:rsidRDefault="009818AA" w:rsidP="002D2A7B">
            <w:pPr>
              <w:keepNext/>
              <w:keepLines/>
              <w:jc w:val="center"/>
              <w:rPr>
                <w:rFonts w:eastAsia="Times New Roman" w:cstheme="minorHAnsi"/>
                <w:b/>
                <w:bCs/>
                <w:color w:val="000000"/>
              </w:rPr>
            </w:pPr>
            <w:r w:rsidRPr="00F331B0">
              <w:rPr>
                <w:rFonts w:eastAsia="Times New Roman" w:cstheme="minorHAnsi"/>
                <w:b/>
                <w:bCs/>
                <w:color w:val="000000"/>
              </w:rPr>
              <w:t>Revenues ($000s)</w:t>
            </w:r>
          </w:p>
        </w:tc>
        <w:tc>
          <w:tcPr>
            <w:tcW w:w="1890" w:type="dxa"/>
            <w:tcBorders>
              <w:top w:val="single" w:sz="8" w:space="0" w:color="auto"/>
              <w:left w:val="nil"/>
              <w:bottom w:val="nil"/>
              <w:right w:val="single" w:sz="8" w:space="0" w:color="auto"/>
            </w:tcBorders>
            <w:shd w:val="clear" w:color="auto" w:fill="auto"/>
            <w:vAlign w:val="center"/>
            <w:hideMark/>
          </w:tcPr>
          <w:p w14:paraId="2D7D8552" w14:textId="77777777" w:rsidR="009818AA" w:rsidRPr="00F331B0" w:rsidRDefault="009818AA" w:rsidP="002D2A7B">
            <w:pPr>
              <w:keepNext/>
              <w:keepLines/>
              <w:jc w:val="center"/>
              <w:rPr>
                <w:rFonts w:eastAsia="Times New Roman" w:cstheme="minorHAnsi"/>
                <w:b/>
                <w:bCs/>
                <w:color w:val="000000"/>
              </w:rPr>
            </w:pPr>
            <w:r w:rsidRPr="00F331B0">
              <w:rPr>
                <w:rFonts w:eastAsia="Times New Roman" w:cstheme="minorHAnsi"/>
                <w:b/>
                <w:bCs/>
                <w:color w:val="000000"/>
              </w:rPr>
              <w:t>Cash Flow ($000s)</w:t>
            </w:r>
          </w:p>
        </w:tc>
      </w:tr>
      <w:tr w:rsidR="009818AA" w:rsidRPr="00F331B0" w14:paraId="124CE97E" w14:textId="77777777" w:rsidTr="002E6FA4">
        <w:trPr>
          <w:trHeight w:val="330"/>
          <w:jc w:val="center"/>
        </w:trPr>
        <w:tc>
          <w:tcPr>
            <w:tcW w:w="180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4A5FAB5F" w14:textId="77777777" w:rsidR="009818AA" w:rsidRPr="00F331B0" w:rsidRDefault="009818AA" w:rsidP="002D2A7B">
            <w:pPr>
              <w:keepNext/>
              <w:keepLines/>
              <w:jc w:val="right"/>
              <w:rPr>
                <w:rFonts w:eastAsia="Times New Roman" w:cstheme="minorHAnsi"/>
                <w:color w:val="000000"/>
              </w:rPr>
            </w:pPr>
            <w:r w:rsidRPr="00F331B0">
              <w:rPr>
                <w:rFonts w:eastAsia="Times New Roman" w:cstheme="minorHAnsi"/>
                <w:color w:val="000000"/>
              </w:rPr>
              <w:t>237</w:t>
            </w:r>
          </w:p>
        </w:tc>
        <w:tc>
          <w:tcPr>
            <w:tcW w:w="1890" w:type="dxa"/>
            <w:tcBorders>
              <w:top w:val="single" w:sz="8" w:space="0" w:color="auto"/>
              <w:left w:val="nil"/>
              <w:bottom w:val="single" w:sz="8" w:space="0" w:color="auto"/>
              <w:right w:val="single" w:sz="8" w:space="0" w:color="auto"/>
            </w:tcBorders>
            <w:shd w:val="clear" w:color="auto" w:fill="auto"/>
            <w:vAlign w:val="center"/>
            <w:hideMark/>
          </w:tcPr>
          <w:p w14:paraId="533E2637" w14:textId="77777777" w:rsidR="009818AA" w:rsidRPr="00F331B0" w:rsidRDefault="009818AA" w:rsidP="002D2A7B">
            <w:pPr>
              <w:keepNext/>
              <w:keepLines/>
              <w:jc w:val="right"/>
              <w:rPr>
                <w:rFonts w:eastAsia="Times New Roman" w:cstheme="minorHAnsi"/>
                <w:color w:val="000000"/>
              </w:rPr>
            </w:pPr>
            <w:r w:rsidRPr="00F331B0">
              <w:rPr>
                <w:rFonts w:eastAsia="Times New Roman" w:cstheme="minorHAnsi"/>
                <w:color w:val="000000"/>
              </w:rPr>
              <w:t>82</w:t>
            </w:r>
          </w:p>
        </w:tc>
      </w:tr>
      <w:tr w:rsidR="009818AA" w:rsidRPr="00F331B0" w14:paraId="2AEB22A4" w14:textId="77777777" w:rsidTr="002E6FA4">
        <w:trPr>
          <w:trHeight w:val="330"/>
          <w:jc w:val="center"/>
        </w:trPr>
        <w:tc>
          <w:tcPr>
            <w:tcW w:w="1800" w:type="dxa"/>
            <w:tcBorders>
              <w:top w:val="nil"/>
              <w:left w:val="single" w:sz="8" w:space="0" w:color="auto"/>
              <w:bottom w:val="single" w:sz="8" w:space="0" w:color="auto"/>
              <w:right w:val="single" w:sz="8" w:space="0" w:color="auto"/>
            </w:tcBorders>
            <w:shd w:val="clear" w:color="auto" w:fill="auto"/>
            <w:vAlign w:val="center"/>
            <w:hideMark/>
          </w:tcPr>
          <w:p w14:paraId="2BA654A0" w14:textId="77777777" w:rsidR="009818AA" w:rsidRPr="00F331B0" w:rsidRDefault="009818AA" w:rsidP="002E6FA4">
            <w:pPr>
              <w:jc w:val="right"/>
              <w:rPr>
                <w:rFonts w:eastAsia="Times New Roman" w:cstheme="minorHAnsi"/>
                <w:color w:val="000000"/>
              </w:rPr>
            </w:pPr>
            <w:r w:rsidRPr="00F331B0">
              <w:rPr>
                <w:rFonts w:eastAsia="Times New Roman" w:cstheme="minorHAnsi"/>
                <w:color w:val="000000"/>
              </w:rPr>
              <w:t>241</w:t>
            </w:r>
          </w:p>
        </w:tc>
        <w:tc>
          <w:tcPr>
            <w:tcW w:w="1890" w:type="dxa"/>
            <w:tcBorders>
              <w:top w:val="nil"/>
              <w:left w:val="nil"/>
              <w:bottom w:val="single" w:sz="8" w:space="0" w:color="auto"/>
              <w:right w:val="single" w:sz="8" w:space="0" w:color="auto"/>
            </w:tcBorders>
            <w:shd w:val="clear" w:color="auto" w:fill="auto"/>
            <w:vAlign w:val="center"/>
            <w:hideMark/>
          </w:tcPr>
          <w:p w14:paraId="27094D67" w14:textId="77777777" w:rsidR="009818AA" w:rsidRPr="00F331B0" w:rsidRDefault="009818AA" w:rsidP="002E6FA4">
            <w:pPr>
              <w:jc w:val="right"/>
              <w:rPr>
                <w:rFonts w:eastAsia="Times New Roman" w:cstheme="minorHAnsi"/>
                <w:color w:val="000000"/>
              </w:rPr>
            </w:pPr>
            <w:r w:rsidRPr="00F331B0">
              <w:rPr>
                <w:rFonts w:eastAsia="Times New Roman" w:cstheme="minorHAnsi"/>
                <w:color w:val="000000"/>
              </w:rPr>
              <w:t>86</w:t>
            </w:r>
          </w:p>
        </w:tc>
      </w:tr>
      <w:tr w:rsidR="009818AA" w:rsidRPr="00F331B0" w14:paraId="3D22E153" w14:textId="77777777" w:rsidTr="002E6FA4">
        <w:trPr>
          <w:trHeight w:val="330"/>
          <w:jc w:val="center"/>
        </w:trPr>
        <w:tc>
          <w:tcPr>
            <w:tcW w:w="1800" w:type="dxa"/>
            <w:tcBorders>
              <w:top w:val="nil"/>
              <w:left w:val="single" w:sz="8" w:space="0" w:color="auto"/>
              <w:bottom w:val="single" w:sz="8" w:space="0" w:color="auto"/>
              <w:right w:val="single" w:sz="8" w:space="0" w:color="auto"/>
            </w:tcBorders>
            <w:shd w:val="clear" w:color="auto" w:fill="auto"/>
            <w:vAlign w:val="center"/>
            <w:hideMark/>
          </w:tcPr>
          <w:p w14:paraId="199CA63A" w14:textId="77777777" w:rsidR="009818AA" w:rsidRPr="00F331B0" w:rsidRDefault="009818AA" w:rsidP="002E6FA4">
            <w:pPr>
              <w:jc w:val="right"/>
              <w:rPr>
                <w:rFonts w:eastAsia="Times New Roman" w:cstheme="minorHAnsi"/>
                <w:color w:val="000000"/>
              </w:rPr>
            </w:pPr>
            <w:r w:rsidRPr="00F331B0">
              <w:rPr>
                <w:rFonts w:eastAsia="Times New Roman" w:cstheme="minorHAnsi"/>
                <w:color w:val="000000"/>
              </w:rPr>
              <w:t>229</w:t>
            </w:r>
          </w:p>
        </w:tc>
        <w:tc>
          <w:tcPr>
            <w:tcW w:w="1890" w:type="dxa"/>
            <w:tcBorders>
              <w:top w:val="nil"/>
              <w:left w:val="nil"/>
              <w:bottom w:val="single" w:sz="8" w:space="0" w:color="auto"/>
              <w:right w:val="single" w:sz="8" w:space="0" w:color="auto"/>
            </w:tcBorders>
            <w:shd w:val="clear" w:color="auto" w:fill="auto"/>
            <w:vAlign w:val="center"/>
            <w:hideMark/>
          </w:tcPr>
          <w:p w14:paraId="29A1BED6" w14:textId="77777777" w:rsidR="009818AA" w:rsidRPr="00F331B0" w:rsidRDefault="009818AA" w:rsidP="002E6FA4">
            <w:pPr>
              <w:jc w:val="right"/>
              <w:rPr>
                <w:rFonts w:eastAsia="Times New Roman" w:cstheme="minorHAnsi"/>
                <w:color w:val="000000"/>
              </w:rPr>
            </w:pPr>
            <w:r w:rsidRPr="00F331B0">
              <w:rPr>
                <w:rFonts w:eastAsia="Times New Roman" w:cstheme="minorHAnsi"/>
                <w:color w:val="000000"/>
              </w:rPr>
              <w:t>77</w:t>
            </w:r>
          </w:p>
        </w:tc>
      </w:tr>
      <w:tr w:rsidR="009818AA" w:rsidRPr="00F331B0" w14:paraId="22B75F83" w14:textId="77777777" w:rsidTr="002E6FA4">
        <w:trPr>
          <w:trHeight w:val="330"/>
          <w:jc w:val="center"/>
        </w:trPr>
        <w:tc>
          <w:tcPr>
            <w:tcW w:w="1800" w:type="dxa"/>
            <w:tcBorders>
              <w:top w:val="nil"/>
              <w:left w:val="single" w:sz="8" w:space="0" w:color="auto"/>
              <w:bottom w:val="single" w:sz="8" w:space="0" w:color="auto"/>
              <w:right w:val="single" w:sz="8" w:space="0" w:color="auto"/>
            </w:tcBorders>
            <w:shd w:val="clear" w:color="auto" w:fill="auto"/>
            <w:vAlign w:val="center"/>
            <w:hideMark/>
          </w:tcPr>
          <w:p w14:paraId="7E2AEEDC" w14:textId="77777777" w:rsidR="009818AA" w:rsidRPr="00F331B0" w:rsidRDefault="009818AA" w:rsidP="002E6FA4">
            <w:pPr>
              <w:jc w:val="right"/>
              <w:rPr>
                <w:rFonts w:eastAsia="Times New Roman" w:cstheme="minorHAnsi"/>
                <w:color w:val="000000"/>
              </w:rPr>
            </w:pPr>
            <w:r w:rsidRPr="00F331B0">
              <w:rPr>
                <w:rFonts w:eastAsia="Times New Roman" w:cstheme="minorHAnsi"/>
                <w:color w:val="000000"/>
              </w:rPr>
              <w:t>284</w:t>
            </w:r>
          </w:p>
        </w:tc>
        <w:tc>
          <w:tcPr>
            <w:tcW w:w="1890" w:type="dxa"/>
            <w:tcBorders>
              <w:top w:val="nil"/>
              <w:left w:val="nil"/>
              <w:bottom w:val="single" w:sz="8" w:space="0" w:color="auto"/>
              <w:right w:val="single" w:sz="8" w:space="0" w:color="auto"/>
            </w:tcBorders>
            <w:shd w:val="clear" w:color="auto" w:fill="auto"/>
            <w:vAlign w:val="center"/>
            <w:hideMark/>
          </w:tcPr>
          <w:p w14:paraId="501A7996" w14:textId="77777777" w:rsidR="009818AA" w:rsidRPr="00F331B0" w:rsidRDefault="009818AA" w:rsidP="002E6FA4">
            <w:pPr>
              <w:jc w:val="right"/>
              <w:rPr>
                <w:rFonts w:eastAsia="Times New Roman" w:cstheme="minorHAnsi"/>
                <w:color w:val="000000"/>
              </w:rPr>
            </w:pPr>
            <w:r w:rsidRPr="00F331B0">
              <w:rPr>
                <w:rFonts w:eastAsia="Times New Roman" w:cstheme="minorHAnsi"/>
                <w:color w:val="000000"/>
              </w:rPr>
              <w:t>94</w:t>
            </w:r>
          </w:p>
        </w:tc>
      </w:tr>
      <w:tr w:rsidR="009818AA" w:rsidRPr="00F331B0" w14:paraId="7257CE5A" w14:textId="77777777" w:rsidTr="002E6FA4">
        <w:trPr>
          <w:trHeight w:val="330"/>
          <w:jc w:val="center"/>
        </w:trPr>
        <w:tc>
          <w:tcPr>
            <w:tcW w:w="1800" w:type="dxa"/>
            <w:tcBorders>
              <w:top w:val="nil"/>
              <w:left w:val="single" w:sz="8" w:space="0" w:color="auto"/>
              <w:bottom w:val="single" w:sz="8" w:space="0" w:color="auto"/>
              <w:right w:val="single" w:sz="8" w:space="0" w:color="auto"/>
            </w:tcBorders>
            <w:shd w:val="clear" w:color="auto" w:fill="auto"/>
            <w:vAlign w:val="center"/>
            <w:hideMark/>
          </w:tcPr>
          <w:p w14:paraId="6FD7ED45" w14:textId="77777777" w:rsidR="009818AA" w:rsidRPr="00F331B0" w:rsidRDefault="009818AA" w:rsidP="002E6FA4">
            <w:pPr>
              <w:jc w:val="right"/>
              <w:rPr>
                <w:rFonts w:eastAsia="Times New Roman" w:cstheme="minorHAnsi"/>
                <w:color w:val="000000"/>
              </w:rPr>
            </w:pPr>
            <w:r w:rsidRPr="00F331B0">
              <w:rPr>
                <w:rFonts w:eastAsia="Times New Roman" w:cstheme="minorHAnsi"/>
                <w:color w:val="000000"/>
              </w:rPr>
              <w:t>307</w:t>
            </w:r>
          </w:p>
        </w:tc>
        <w:tc>
          <w:tcPr>
            <w:tcW w:w="1890" w:type="dxa"/>
            <w:tcBorders>
              <w:top w:val="nil"/>
              <w:left w:val="nil"/>
              <w:bottom w:val="single" w:sz="8" w:space="0" w:color="auto"/>
              <w:right w:val="single" w:sz="8" w:space="0" w:color="auto"/>
            </w:tcBorders>
            <w:shd w:val="clear" w:color="auto" w:fill="auto"/>
            <w:vAlign w:val="center"/>
            <w:hideMark/>
          </w:tcPr>
          <w:p w14:paraId="49B65140" w14:textId="77777777" w:rsidR="009818AA" w:rsidRPr="00F331B0" w:rsidRDefault="009818AA" w:rsidP="002E6FA4">
            <w:pPr>
              <w:jc w:val="right"/>
              <w:rPr>
                <w:rFonts w:eastAsia="Times New Roman" w:cstheme="minorHAnsi"/>
                <w:color w:val="000000"/>
              </w:rPr>
            </w:pPr>
            <w:r w:rsidRPr="00F331B0">
              <w:rPr>
                <w:rFonts w:eastAsia="Times New Roman" w:cstheme="minorHAnsi"/>
                <w:color w:val="000000"/>
              </w:rPr>
              <w:t>93</w:t>
            </w:r>
          </w:p>
        </w:tc>
      </w:tr>
    </w:tbl>
    <w:p w14:paraId="2D944530" w14:textId="120B7729" w:rsidR="009818AA" w:rsidRPr="00AF5F4E" w:rsidRDefault="009818AA" w:rsidP="00AF5F4E">
      <w:pPr>
        <w:pStyle w:val="Para1"/>
        <w:rPr>
          <w:b/>
          <w:bCs/>
        </w:rPr>
      </w:pPr>
      <w:r w:rsidRPr="00AF5F4E">
        <w:rPr>
          <w:b/>
          <w:bCs/>
        </w:rPr>
        <w:t>Table 14.9</w:t>
      </w:r>
    </w:p>
    <w:p w14:paraId="212D3A23" w14:textId="77777777" w:rsidR="009818AA" w:rsidRDefault="009818AA" w:rsidP="0037035F">
      <w:pPr>
        <w:pStyle w:val="Para1"/>
        <w:spacing w:before="40"/>
      </w:pPr>
      <w:r w:rsidRPr="009818AA">
        <w:t>Solution: The scatter plot can be created using Excel or R, and the scatter plot is shown below:</w:t>
      </w:r>
    </w:p>
    <w:p w14:paraId="3EF3EFCD" w14:textId="77777777" w:rsidR="00626B69" w:rsidRDefault="009818AA" w:rsidP="00626B69">
      <w:pPr>
        <w:rPr>
          <w:rFonts w:cstheme="minorHAnsi"/>
          <w:color w:val="000000" w:themeColor="text1"/>
        </w:rPr>
      </w:pPr>
      <w:r w:rsidRPr="00F331B0">
        <w:rPr>
          <w:rFonts w:cstheme="minorHAnsi"/>
          <w:b/>
          <w:bCs/>
          <w:i/>
          <w:iCs/>
          <w:noProof/>
          <w:color w:val="000000" w:themeColor="text1"/>
        </w:rPr>
        <w:drawing>
          <wp:inline distT="0" distB="0" distL="0" distR="0" wp14:anchorId="192D707C" wp14:editId="7F410B53">
            <wp:extent cx="4175768" cy="2426212"/>
            <wp:effectExtent l="0" t="0" r="0" b="12700"/>
            <wp:docPr id="1" name="Picture 1" descr="A scatter plot of revenue versus cash flow model that shows a strong positive correlation. The diagram shows that the cash flow increases gradually from approximately $80,000 to over $90,000, as the revenue increases from approximately $230,000 to $310,000. A dashed line is drawn through the scatter poi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A scatter plot of revenue versus cash flow model that shows a strong positive correlation. The diagram shows that the cash flow increases gradually from approximately $80,000 to over $90,000, as the revenue increases from approximately $230,000 to $310,000. A dashed line is drawn through the scatter points."/>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175768" cy="2426212"/>
                    </a:xfrm>
                    <a:prstGeom prst="rect">
                      <a:avLst/>
                    </a:prstGeom>
                  </pic:spPr>
                </pic:pic>
              </a:graphicData>
            </a:graphic>
          </wp:inline>
        </w:drawing>
      </w:r>
    </w:p>
    <w:p w14:paraId="2D931626" w14:textId="30D38DCE" w:rsidR="009818AA" w:rsidRPr="0002409E" w:rsidRDefault="009818AA" w:rsidP="00F632FF">
      <w:pPr>
        <w:pStyle w:val="Para1"/>
        <w:spacing w:before="0"/>
      </w:pPr>
      <w:r w:rsidRPr="009818AA">
        <w:t>From the scatter plot, the correlation is categorized as strong positive linear correlation.</w:t>
      </w:r>
    </w:p>
    <w:p w14:paraId="682E11C6" w14:textId="77777777" w:rsidR="009818AA" w:rsidRPr="00626B69" w:rsidRDefault="009818AA" w:rsidP="002D2A7B">
      <w:pPr>
        <w:pStyle w:val="Para2"/>
        <w:spacing w:before="40"/>
      </w:pPr>
      <w:r w:rsidRPr="00626B69">
        <w:t>Section 14.1 LO 1 Moderate</w:t>
      </w:r>
    </w:p>
    <w:p w14:paraId="496046BA" w14:textId="5A28D500" w:rsidR="009818AA" w:rsidRDefault="009818AA" w:rsidP="002D2A7B">
      <w:pPr>
        <w:pStyle w:val="NumberList"/>
        <w:spacing w:before="80" w:after="80"/>
      </w:pPr>
      <w:r w:rsidRPr="00F331B0">
        <w:t>A Fortune 500 company is tracking revenues versus cash flow for recent years, and the data is shown in the table below. Consider cash flow to be the dependent variable. Calculate the correlation coefficient for this data (all dollar amounts are in thousands).</w:t>
      </w:r>
    </w:p>
    <w:tbl>
      <w:tblPr>
        <w:tblW w:w="3680" w:type="dxa"/>
        <w:jc w:val="center"/>
        <w:tblLook w:val="04A0" w:firstRow="1" w:lastRow="0" w:firstColumn="1" w:lastColumn="0" w:noHBand="0" w:noVBand="1"/>
      </w:tblPr>
      <w:tblGrid>
        <w:gridCol w:w="1790"/>
        <w:gridCol w:w="1890"/>
      </w:tblGrid>
      <w:tr w:rsidR="009818AA" w:rsidRPr="00F331B0" w14:paraId="7E41792A" w14:textId="77777777" w:rsidTr="002E6FA4">
        <w:trPr>
          <w:trHeight w:val="540"/>
          <w:jc w:val="center"/>
        </w:trPr>
        <w:tc>
          <w:tcPr>
            <w:tcW w:w="1790" w:type="dxa"/>
            <w:tcBorders>
              <w:top w:val="single" w:sz="8" w:space="0" w:color="auto"/>
              <w:left w:val="single" w:sz="8" w:space="0" w:color="auto"/>
              <w:bottom w:val="nil"/>
              <w:right w:val="single" w:sz="8" w:space="0" w:color="auto"/>
            </w:tcBorders>
            <w:shd w:val="clear" w:color="auto" w:fill="auto"/>
            <w:vAlign w:val="center"/>
            <w:hideMark/>
          </w:tcPr>
          <w:p w14:paraId="0260B8FA" w14:textId="77777777" w:rsidR="009818AA" w:rsidRPr="00F331B0" w:rsidRDefault="009818AA" w:rsidP="002E6FA4">
            <w:pPr>
              <w:jc w:val="center"/>
              <w:rPr>
                <w:rFonts w:eastAsia="Times New Roman" w:cstheme="minorHAnsi"/>
                <w:b/>
                <w:bCs/>
                <w:color w:val="000000"/>
              </w:rPr>
            </w:pPr>
            <w:r w:rsidRPr="00F331B0">
              <w:rPr>
                <w:rFonts w:eastAsia="Times New Roman" w:cstheme="minorHAnsi"/>
                <w:b/>
                <w:bCs/>
                <w:color w:val="000000"/>
              </w:rPr>
              <w:t>Revenues ($000s)</w:t>
            </w:r>
          </w:p>
        </w:tc>
        <w:tc>
          <w:tcPr>
            <w:tcW w:w="1890" w:type="dxa"/>
            <w:tcBorders>
              <w:top w:val="single" w:sz="8" w:space="0" w:color="auto"/>
              <w:left w:val="nil"/>
              <w:bottom w:val="nil"/>
              <w:right w:val="single" w:sz="8" w:space="0" w:color="auto"/>
            </w:tcBorders>
            <w:shd w:val="clear" w:color="auto" w:fill="auto"/>
            <w:vAlign w:val="center"/>
            <w:hideMark/>
          </w:tcPr>
          <w:p w14:paraId="53A50F1C" w14:textId="77777777" w:rsidR="009818AA" w:rsidRPr="00F331B0" w:rsidRDefault="009818AA" w:rsidP="002E6FA4">
            <w:pPr>
              <w:jc w:val="center"/>
              <w:rPr>
                <w:rFonts w:eastAsia="Times New Roman" w:cstheme="minorHAnsi"/>
                <w:b/>
                <w:bCs/>
                <w:color w:val="000000"/>
              </w:rPr>
            </w:pPr>
            <w:r w:rsidRPr="00F331B0">
              <w:rPr>
                <w:rFonts w:eastAsia="Times New Roman" w:cstheme="minorHAnsi"/>
                <w:b/>
                <w:bCs/>
                <w:color w:val="000000"/>
              </w:rPr>
              <w:t>Cash Flow ($000s)</w:t>
            </w:r>
          </w:p>
        </w:tc>
      </w:tr>
      <w:tr w:rsidR="009818AA" w:rsidRPr="00F331B0" w14:paraId="095B7B27" w14:textId="77777777" w:rsidTr="002E6FA4">
        <w:trPr>
          <w:trHeight w:val="330"/>
          <w:jc w:val="center"/>
        </w:trPr>
        <w:tc>
          <w:tcPr>
            <w:tcW w:w="179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30D248DA" w14:textId="77777777" w:rsidR="009818AA" w:rsidRPr="00F331B0" w:rsidRDefault="009818AA" w:rsidP="002E6FA4">
            <w:pPr>
              <w:jc w:val="right"/>
              <w:rPr>
                <w:rFonts w:eastAsia="Times New Roman" w:cstheme="minorHAnsi"/>
                <w:color w:val="000000"/>
              </w:rPr>
            </w:pPr>
            <w:r w:rsidRPr="00F331B0">
              <w:rPr>
                <w:rFonts w:eastAsia="Times New Roman" w:cstheme="minorHAnsi"/>
                <w:color w:val="000000"/>
              </w:rPr>
              <w:t>237</w:t>
            </w:r>
          </w:p>
        </w:tc>
        <w:tc>
          <w:tcPr>
            <w:tcW w:w="1890" w:type="dxa"/>
            <w:tcBorders>
              <w:top w:val="single" w:sz="8" w:space="0" w:color="auto"/>
              <w:left w:val="nil"/>
              <w:bottom w:val="single" w:sz="8" w:space="0" w:color="auto"/>
              <w:right w:val="single" w:sz="8" w:space="0" w:color="auto"/>
            </w:tcBorders>
            <w:shd w:val="clear" w:color="auto" w:fill="auto"/>
            <w:vAlign w:val="center"/>
            <w:hideMark/>
          </w:tcPr>
          <w:p w14:paraId="0E41B222" w14:textId="77777777" w:rsidR="009818AA" w:rsidRPr="00F331B0" w:rsidRDefault="009818AA" w:rsidP="002E6FA4">
            <w:pPr>
              <w:jc w:val="right"/>
              <w:rPr>
                <w:rFonts w:eastAsia="Times New Roman" w:cstheme="minorHAnsi"/>
                <w:color w:val="000000"/>
              </w:rPr>
            </w:pPr>
            <w:r w:rsidRPr="00F331B0">
              <w:rPr>
                <w:rFonts w:eastAsia="Times New Roman" w:cstheme="minorHAnsi"/>
                <w:color w:val="000000"/>
              </w:rPr>
              <w:t>82</w:t>
            </w:r>
          </w:p>
        </w:tc>
      </w:tr>
      <w:tr w:rsidR="009818AA" w:rsidRPr="00F331B0" w14:paraId="70EA6722" w14:textId="77777777" w:rsidTr="002E6FA4">
        <w:trPr>
          <w:trHeight w:val="330"/>
          <w:jc w:val="center"/>
        </w:trPr>
        <w:tc>
          <w:tcPr>
            <w:tcW w:w="1790" w:type="dxa"/>
            <w:tcBorders>
              <w:top w:val="nil"/>
              <w:left w:val="single" w:sz="8" w:space="0" w:color="auto"/>
              <w:bottom w:val="single" w:sz="8" w:space="0" w:color="auto"/>
              <w:right w:val="single" w:sz="8" w:space="0" w:color="auto"/>
            </w:tcBorders>
            <w:shd w:val="clear" w:color="auto" w:fill="auto"/>
            <w:vAlign w:val="center"/>
            <w:hideMark/>
          </w:tcPr>
          <w:p w14:paraId="15902E82" w14:textId="77777777" w:rsidR="009818AA" w:rsidRPr="00F331B0" w:rsidRDefault="009818AA" w:rsidP="002E6FA4">
            <w:pPr>
              <w:jc w:val="right"/>
              <w:rPr>
                <w:rFonts w:eastAsia="Times New Roman" w:cstheme="minorHAnsi"/>
                <w:color w:val="000000"/>
              </w:rPr>
            </w:pPr>
            <w:r w:rsidRPr="00F331B0">
              <w:rPr>
                <w:rFonts w:eastAsia="Times New Roman" w:cstheme="minorHAnsi"/>
                <w:color w:val="000000"/>
              </w:rPr>
              <w:t>241</w:t>
            </w:r>
          </w:p>
        </w:tc>
        <w:tc>
          <w:tcPr>
            <w:tcW w:w="1890" w:type="dxa"/>
            <w:tcBorders>
              <w:top w:val="nil"/>
              <w:left w:val="nil"/>
              <w:bottom w:val="single" w:sz="8" w:space="0" w:color="auto"/>
              <w:right w:val="single" w:sz="8" w:space="0" w:color="auto"/>
            </w:tcBorders>
            <w:shd w:val="clear" w:color="auto" w:fill="auto"/>
            <w:vAlign w:val="center"/>
            <w:hideMark/>
          </w:tcPr>
          <w:p w14:paraId="5754F290" w14:textId="77777777" w:rsidR="009818AA" w:rsidRPr="00F331B0" w:rsidRDefault="009818AA" w:rsidP="002E6FA4">
            <w:pPr>
              <w:jc w:val="right"/>
              <w:rPr>
                <w:rFonts w:eastAsia="Times New Roman" w:cstheme="minorHAnsi"/>
                <w:color w:val="000000"/>
              </w:rPr>
            </w:pPr>
            <w:r w:rsidRPr="00F331B0">
              <w:rPr>
                <w:rFonts w:eastAsia="Times New Roman" w:cstheme="minorHAnsi"/>
                <w:color w:val="000000"/>
              </w:rPr>
              <w:t>86</w:t>
            </w:r>
          </w:p>
        </w:tc>
      </w:tr>
      <w:tr w:rsidR="009818AA" w:rsidRPr="00F331B0" w14:paraId="2F68D4BC" w14:textId="77777777" w:rsidTr="002E6FA4">
        <w:trPr>
          <w:trHeight w:val="330"/>
          <w:jc w:val="center"/>
        </w:trPr>
        <w:tc>
          <w:tcPr>
            <w:tcW w:w="1790" w:type="dxa"/>
            <w:tcBorders>
              <w:top w:val="nil"/>
              <w:left w:val="single" w:sz="8" w:space="0" w:color="auto"/>
              <w:bottom w:val="single" w:sz="8" w:space="0" w:color="auto"/>
              <w:right w:val="single" w:sz="8" w:space="0" w:color="auto"/>
            </w:tcBorders>
            <w:shd w:val="clear" w:color="auto" w:fill="auto"/>
            <w:vAlign w:val="center"/>
            <w:hideMark/>
          </w:tcPr>
          <w:p w14:paraId="6B8387F9" w14:textId="77777777" w:rsidR="009818AA" w:rsidRPr="00F331B0" w:rsidRDefault="009818AA" w:rsidP="002E6FA4">
            <w:pPr>
              <w:jc w:val="right"/>
              <w:rPr>
                <w:rFonts w:eastAsia="Times New Roman" w:cstheme="minorHAnsi"/>
                <w:color w:val="000000"/>
              </w:rPr>
            </w:pPr>
            <w:r w:rsidRPr="00F331B0">
              <w:rPr>
                <w:rFonts w:eastAsia="Times New Roman" w:cstheme="minorHAnsi"/>
                <w:color w:val="000000"/>
              </w:rPr>
              <w:t>229</w:t>
            </w:r>
          </w:p>
        </w:tc>
        <w:tc>
          <w:tcPr>
            <w:tcW w:w="1890" w:type="dxa"/>
            <w:tcBorders>
              <w:top w:val="nil"/>
              <w:left w:val="nil"/>
              <w:bottom w:val="single" w:sz="8" w:space="0" w:color="auto"/>
              <w:right w:val="single" w:sz="8" w:space="0" w:color="auto"/>
            </w:tcBorders>
            <w:shd w:val="clear" w:color="auto" w:fill="auto"/>
            <w:vAlign w:val="center"/>
            <w:hideMark/>
          </w:tcPr>
          <w:p w14:paraId="300448C7" w14:textId="77777777" w:rsidR="009818AA" w:rsidRPr="00F331B0" w:rsidRDefault="009818AA" w:rsidP="002E6FA4">
            <w:pPr>
              <w:jc w:val="right"/>
              <w:rPr>
                <w:rFonts w:eastAsia="Times New Roman" w:cstheme="minorHAnsi"/>
                <w:color w:val="000000"/>
              </w:rPr>
            </w:pPr>
            <w:r w:rsidRPr="00F331B0">
              <w:rPr>
                <w:rFonts w:eastAsia="Times New Roman" w:cstheme="minorHAnsi"/>
                <w:color w:val="000000"/>
              </w:rPr>
              <w:t>77</w:t>
            </w:r>
          </w:p>
        </w:tc>
      </w:tr>
      <w:tr w:rsidR="009818AA" w:rsidRPr="00F331B0" w14:paraId="335C71E3" w14:textId="77777777" w:rsidTr="002E6FA4">
        <w:trPr>
          <w:trHeight w:val="330"/>
          <w:jc w:val="center"/>
        </w:trPr>
        <w:tc>
          <w:tcPr>
            <w:tcW w:w="1790" w:type="dxa"/>
            <w:tcBorders>
              <w:top w:val="nil"/>
              <w:left w:val="single" w:sz="8" w:space="0" w:color="auto"/>
              <w:bottom w:val="single" w:sz="8" w:space="0" w:color="auto"/>
              <w:right w:val="single" w:sz="8" w:space="0" w:color="auto"/>
            </w:tcBorders>
            <w:shd w:val="clear" w:color="auto" w:fill="auto"/>
            <w:vAlign w:val="center"/>
            <w:hideMark/>
          </w:tcPr>
          <w:p w14:paraId="63B5ECFD" w14:textId="77777777" w:rsidR="009818AA" w:rsidRPr="00F331B0" w:rsidRDefault="009818AA" w:rsidP="002E6FA4">
            <w:pPr>
              <w:jc w:val="right"/>
              <w:rPr>
                <w:rFonts w:eastAsia="Times New Roman" w:cstheme="minorHAnsi"/>
                <w:color w:val="000000"/>
              </w:rPr>
            </w:pPr>
            <w:r w:rsidRPr="00F331B0">
              <w:rPr>
                <w:rFonts w:eastAsia="Times New Roman" w:cstheme="minorHAnsi"/>
                <w:color w:val="000000"/>
              </w:rPr>
              <w:t>284</w:t>
            </w:r>
          </w:p>
        </w:tc>
        <w:tc>
          <w:tcPr>
            <w:tcW w:w="1890" w:type="dxa"/>
            <w:tcBorders>
              <w:top w:val="nil"/>
              <w:left w:val="nil"/>
              <w:bottom w:val="single" w:sz="8" w:space="0" w:color="auto"/>
              <w:right w:val="single" w:sz="8" w:space="0" w:color="auto"/>
            </w:tcBorders>
            <w:shd w:val="clear" w:color="auto" w:fill="auto"/>
            <w:vAlign w:val="center"/>
            <w:hideMark/>
          </w:tcPr>
          <w:p w14:paraId="555184B2" w14:textId="77777777" w:rsidR="009818AA" w:rsidRPr="00F331B0" w:rsidRDefault="009818AA" w:rsidP="002E6FA4">
            <w:pPr>
              <w:jc w:val="right"/>
              <w:rPr>
                <w:rFonts w:eastAsia="Times New Roman" w:cstheme="minorHAnsi"/>
                <w:color w:val="000000"/>
              </w:rPr>
            </w:pPr>
            <w:r w:rsidRPr="00F331B0">
              <w:rPr>
                <w:rFonts w:eastAsia="Times New Roman" w:cstheme="minorHAnsi"/>
                <w:color w:val="000000"/>
              </w:rPr>
              <w:t>94</w:t>
            </w:r>
          </w:p>
        </w:tc>
      </w:tr>
      <w:tr w:rsidR="009818AA" w:rsidRPr="00F331B0" w14:paraId="1FBB60F4" w14:textId="77777777" w:rsidTr="002E6FA4">
        <w:trPr>
          <w:trHeight w:val="330"/>
          <w:jc w:val="center"/>
        </w:trPr>
        <w:tc>
          <w:tcPr>
            <w:tcW w:w="1790" w:type="dxa"/>
            <w:tcBorders>
              <w:top w:val="nil"/>
              <w:left w:val="single" w:sz="8" w:space="0" w:color="auto"/>
              <w:bottom w:val="single" w:sz="8" w:space="0" w:color="auto"/>
              <w:right w:val="single" w:sz="8" w:space="0" w:color="auto"/>
            </w:tcBorders>
            <w:shd w:val="clear" w:color="auto" w:fill="auto"/>
            <w:vAlign w:val="center"/>
            <w:hideMark/>
          </w:tcPr>
          <w:p w14:paraId="7C89E767" w14:textId="77777777" w:rsidR="009818AA" w:rsidRPr="00F331B0" w:rsidRDefault="009818AA" w:rsidP="002E6FA4">
            <w:pPr>
              <w:jc w:val="right"/>
              <w:rPr>
                <w:rFonts w:eastAsia="Times New Roman" w:cstheme="minorHAnsi"/>
                <w:color w:val="000000"/>
              </w:rPr>
            </w:pPr>
            <w:r w:rsidRPr="00F331B0">
              <w:rPr>
                <w:rFonts w:eastAsia="Times New Roman" w:cstheme="minorHAnsi"/>
                <w:color w:val="000000"/>
              </w:rPr>
              <w:t>307</w:t>
            </w:r>
          </w:p>
        </w:tc>
        <w:tc>
          <w:tcPr>
            <w:tcW w:w="1890" w:type="dxa"/>
            <w:tcBorders>
              <w:top w:val="nil"/>
              <w:left w:val="nil"/>
              <w:bottom w:val="single" w:sz="8" w:space="0" w:color="auto"/>
              <w:right w:val="single" w:sz="8" w:space="0" w:color="auto"/>
            </w:tcBorders>
            <w:shd w:val="clear" w:color="auto" w:fill="auto"/>
            <w:vAlign w:val="center"/>
            <w:hideMark/>
          </w:tcPr>
          <w:p w14:paraId="517F67BB" w14:textId="77777777" w:rsidR="009818AA" w:rsidRPr="00F331B0" w:rsidRDefault="009818AA" w:rsidP="002E6FA4">
            <w:pPr>
              <w:jc w:val="right"/>
              <w:rPr>
                <w:rFonts w:eastAsia="Times New Roman" w:cstheme="minorHAnsi"/>
                <w:color w:val="000000"/>
              </w:rPr>
            </w:pPr>
            <w:r w:rsidRPr="00F331B0">
              <w:rPr>
                <w:rFonts w:eastAsia="Times New Roman" w:cstheme="minorHAnsi"/>
                <w:color w:val="000000"/>
              </w:rPr>
              <w:t>93</w:t>
            </w:r>
          </w:p>
        </w:tc>
      </w:tr>
    </w:tbl>
    <w:p w14:paraId="6E71DB03" w14:textId="54B438AE" w:rsidR="009818AA" w:rsidRPr="00E74983" w:rsidRDefault="009818AA" w:rsidP="0037035F">
      <w:pPr>
        <w:pStyle w:val="Para1"/>
        <w:spacing w:before="0"/>
        <w:rPr>
          <w:b/>
          <w:bCs/>
        </w:rPr>
      </w:pPr>
      <w:r w:rsidRPr="00E74983">
        <w:rPr>
          <w:b/>
          <w:bCs/>
        </w:rPr>
        <w:t>Table 14.10</w:t>
      </w:r>
    </w:p>
    <w:p w14:paraId="36DA3EF5" w14:textId="77777777" w:rsidR="00715056" w:rsidRPr="00F632FF" w:rsidRDefault="009818AA" w:rsidP="00F632FF">
      <w:pPr>
        <w:pStyle w:val="Para1"/>
      </w:pPr>
      <w:r w:rsidRPr="009818AA">
        <w:lastRenderedPageBreak/>
        <w:t>Solution: Using the CORREL command in Excel, the cor command in R, or a calculator, the correlation coefficient is 0.907. This correlation coefficient indicates strong positive correlation.</w:t>
      </w:r>
    </w:p>
    <w:p w14:paraId="180FB535" w14:textId="70423438" w:rsidR="009818AA" w:rsidRPr="00626B69" w:rsidRDefault="009818AA" w:rsidP="009818AA">
      <w:pPr>
        <w:pStyle w:val="CommentText"/>
        <w:rPr>
          <w:rFonts w:eastAsia="Times New Roman" w:cs="Times New Roman"/>
          <w:b/>
          <w:color w:val="4472C4"/>
          <w:sz w:val="24"/>
          <w:szCs w:val="24"/>
        </w:rPr>
      </w:pPr>
      <w:r w:rsidRPr="00626B69">
        <w:rPr>
          <w:rFonts w:eastAsia="Times New Roman" w:cs="Times New Roman"/>
          <w:b/>
          <w:color w:val="4472C4"/>
          <w:sz w:val="24"/>
          <w:szCs w:val="24"/>
        </w:rPr>
        <w:t>Section 14.1 LO 1 Moderate</w:t>
      </w:r>
    </w:p>
    <w:p w14:paraId="05C15C83" w14:textId="6B8053A3" w:rsidR="009818AA" w:rsidRPr="00F331B0" w:rsidRDefault="009818AA" w:rsidP="000B478D">
      <w:pPr>
        <w:pStyle w:val="NumberList"/>
      </w:pPr>
      <w:r w:rsidRPr="00E80A1A">
        <w:t>A chief financial officer calculates the correlation coefficient for bond prices versus interest rate as -0.71. The data set contained nine (</w:t>
      </w:r>
      <w:r w:rsidRPr="00E80A1A">
        <w:rPr>
          <w:i/>
          <w:iCs/>
        </w:rPr>
        <w:t>x, y</w:t>
      </w:r>
      <w:r w:rsidRPr="00E80A1A">
        <w:t>) data points. Determine if the correlation is signi</w:t>
      </w:r>
      <w:r w:rsidRPr="00F331B0">
        <w:t>ficant or not significant at the 0.05 level of significance.</w:t>
      </w:r>
    </w:p>
    <w:p w14:paraId="6606BEF7" w14:textId="77777777" w:rsidR="009818AA" w:rsidRPr="00711827" w:rsidRDefault="009818AA" w:rsidP="00711827">
      <w:pPr>
        <w:pStyle w:val="Para1"/>
      </w:pPr>
      <w:r w:rsidRPr="00711827">
        <w:t>Solution:</w:t>
      </w:r>
    </w:p>
    <w:p w14:paraId="55ECAC34" w14:textId="77777777" w:rsidR="00626B69" w:rsidRDefault="009818AA" w:rsidP="00711827">
      <w:pPr>
        <w:pStyle w:val="Para1"/>
        <w:rPr>
          <w:rFonts w:eastAsia="Times New Roman"/>
        </w:rPr>
      </w:pPr>
      <w:r w:rsidRPr="00711827">
        <w:t>Using the guideline</w:t>
      </w:r>
      <m:oMath>
        <m:r>
          <m:rPr>
            <m:sty m:val="p"/>
          </m:rPr>
          <w:rPr>
            <w:rFonts w:ascii="Cambria Math" w:hAnsi="Cambria Math"/>
          </w:rPr>
          <m:t xml:space="preserve"> </m:t>
        </m:r>
        <m:d>
          <m:dPr>
            <m:begChr m:val="|"/>
            <m:endChr m:val="|"/>
            <m:ctrlPr>
              <w:rPr>
                <w:rFonts w:ascii="Cambria Math" w:hAnsi="Cambria Math"/>
              </w:rPr>
            </m:ctrlPr>
          </m:dPr>
          <m:e>
            <m:r>
              <m:rPr>
                <m:sty m:val="p"/>
              </m:rPr>
              <w:rPr>
                <w:rFonts w:ascii="Cambria Math" w:hAnsi="Cambria Math"/>
              </w:rPr>
              <m:t xml:space="preserve"> </m:t>
            </m:r>
            <m:r>
              <w:rPr>
                <w:rFonts w:ascii="Cambria Math" w:hAnsi="Cambria Math"/>
              </w:rPr>
              <m:t>r</m:t>
            </m:r>
            <m:r>
              <m:rPr>
                <m:sty m:val="p"/>
              </m:rPr>
              <w:rPr>
                <w:rFonts w:ascii="Cambria Math" w:hAnsi="Cambria Math"/>
              </w:rPr>
              <m:t xml:space="preserve"> </m:t>
            </m:r>
          </m:e>
        </m:d>
        <m:r>
          <m:rPr>
            <m:sty m:val="p"/>
          </m:rPr>
          <w:rPr>
            <w:rFonts w:ascii="Cambria Math" w:hAnsi="Cambria Math"/>
          </w:rPr>
          <m:t xml:space="preserve">≥ </m:t>
        </m:r>
        <m:f>
          <m:fPr>
            <m:ctrlPr>
              <w:rPr>
                <w:rFonts w:ascii="Cambria Math" w:hAnsi="Cambria Math"/>
              </w:rPr>
            </m:ctrlPr>
          </m:fPr>
          <m:num>
            <m:r>
              <m:rPr>
                <m:sty m:val="p"/>
              </m:rPr>
              <w:rPr>
                <w:rFonts w:ascii="Cambria Math" w:hAnsi="Cambria Math"/>
              </w:rPr>
              <m:t>2</m:t>
            </m:r>
          </m:num>
          <m:den>
            <m:rad>
              <m:radPr>
                <m:degHide m:val="1"/>
                <m:ctrlPr>
                  <w:rPr>
                    <w:rFonts w:ascii="Cambria Math" w:hAnsi="Cambria Math"/>
                  </w:rPr>
                </m:ctrlPr>
              </m:radPr>
              <m:deg/>
              <m:e>
                <m:r>
                  <w:rPr>
                    <w:rFonts w:ascii="Cambria Math" w:hAnsi="Cambria Math"/>
                  </w:rPr>
                  <m:t>n</m:t>
                </m:r>
              </m:e>
            </m:rad>
          </m:den>
        </m:f>
      </m:oMath>
      <w:r w:rsidRPr="00711827">
        <w:t xml:space="preserve"> , the absolute value of r is 0.71 and the calculation for </w:t>
      </w:r>
      <m:oMath>
        <m:f>
          <m:fPr>
            <m:ctrlPr>
              <w:rPr>
                <w:rFonts w:ascii="Cambria Math" w:hAnsi="Cambria Math"/>
              </w:rPr>
            </m:ctrlPr>
          </m:fPr>
          <m:num>
            <m:r>
              <m:rPr>
                <m:sty m:val="p"/>
              </m:rPr>
              <w:rPr>
                <w:rFonts w:ascii="Cambria Math" w:hAnsi="Cambria Math"/>
              </w:rPr>
              <m:t>2</m:t>
            </m:r>
          </m:num>
          <m:den>
            <m:rad>
              <m:radPr>
                <m:degHide m:val="1"/>
                <m:ctrlPr>
                  <w:rPr>
                    <w:rFonts w:ascii="Cambria Math" w:hAnsi="Cambria Math"/>
                  </w:rPr>
                </m:ctrlPr>
              </m:radPr>
              <m:deg/>
              <m:e>
                <m:r>
                  <w:rPr>
                    <w:rFonts w:ascii="Cambria Math" w:hAnsi="Cambria Math"/>
                  </w:rPr>
                  <m:t>n</m:t>
                </m:r>
              </m:e>
            </m:rad>
          </m:den>
        </m:f>
        <m:r>
          <m:rPr>
            <m:sty m:val="p"/>
          </m:rPr>
          <w:rPr>
            <w:rFonts w:ascii="Cambria Math" w:hAnsi="Cambria Math"/>
          </w:rPr>
          <m:t xml:space="preserve"> r</m:t>
        </m:r>
      </m:oMath>
      <w:r w:rsidRPr="00711827">
        <w:t xml:space="preserve">esults in 0.667. Since the absolute value of r is greater than the value of </w:t>
      </w:r>
      <m:oMath>
        <m:f>
          <m:fPr>
            <m:ctrlPr>
              <w:rPr>
                <w:rFonts w:ascii="Cambria Math" w:hAnsi="Cambria Math"/>
              </w:rPr>
            </m:ctrlPr>
          </m:fPr>
          <m:num>
            <m:r>
              <m:rPr>
                <m:sty m:val="p"/>
              </m:rPr>
              <w:rPr>
                <w:rFonts w:ascii="Cambria Math" w:hAnsi="Cambria Math"/>
              </w:rPr>
              <m:t>2</m:t>
            </m:r>
          </m:num>
          <m:den>
            <m:rad>
              <m:radPr>
                <m:degHide m:val="1"/>
                <m:ctrlPr>
                  <w:rPr>
                    <w:rFonts w:ascii="Cambria Math" w:hAnsi="Cambria Math"/>
                  </w:rPr>
                </m:ctrlPr>
              </m:radPr>
              <m:deg/>
              <m:e>
                <m:r>
                  <w:rPr>
                    <w:rFonts w:ascii="Cambria Math" w:hAnsi="Cambria Math"/>
                  </w:rPr>
                  <m:t>n</m:t>
                </m:r>
              </m:e>
            </m:rad>
          </m:den>
        </m:f>
      </m:oMath>
      <w:r w:rsidRPr="00711827">
        <w:t>, the conclusion is that the correlation is significant.</w:t>
      </w:r>
    </w:p>
    <w:p w14:paraId="0B131BCE" w14:textId="4CA0F53B" w:rsidR="009818AA" w:rsidRPr="00626B69" w:rsidRDefault="009818AA" w:rsidP="00626B69">
      <w:pPr>
        <w:pStyle w:val="Para2"/>
      </w:pPr>
      <w:r w:rsidRPr="00626B69">
        <w:t>Section 14.1 LO 3 Difficult</w:t>
      </w:r>
    </w:p>
    <w:p w14:paraId="2C8E363F" w14:textId="351590F9" w:rsidR="009818AA" w:rsidRPr="00F80462" w:rsidRDefault="009818AA" w:rsidP="000B478D">
      <w:pPr>
        <w:pStyle w:val="NumberList"/>
      </w:pPr>
      <w:r w:rsidRPr="00F331B0">
        <w:t>A Fortune 500 company is tracking revenues versus cash flow for recent years, and the data is shown in the table below. Consider cash flow to be the dependent variable. Determine the best-fit linear regression equation for this data set (all dollar amounts are in thousands).</w:t>
      </w:r>
    </w:p>
    <w:tbl>
      <w:tblPr>
        <w:tblW w:w="3860" w:type="dxa"/>
        <w:jc w:val="center"/>
        <w:tblLook w:val="04A0" w:firstRow="1" w:lastRow="0" w:firstColumn="1" w:lastColumn="0" w:noHBand="0" w:noVBand="1"/>
      </w:tblPr>
      <w:tblGrid>
        <w:gridCol w:w="1890"/>
        <w:gridCol w:w="1970"/>
      </w:tblGrid>
      <w:tr w:rsidR="009818AA" w:rsidRPr="00F331B0" w14:paraId="59DB58F4" w14:textId="77777777" w:rsidTr="002E6FA4">
        <w:trPr>
          <w:trHeight w:val="540"/>
          <w:jc w:val="center"/>
        </w:trPr>
        <w:tc>
          <w:tcPr>
            <w:tcW w:w="1890" w:type="dxa"/>
            <w:tcBorders>
              <w:top w:val="single" w:sz="8" w:space="0" w:color="auto"/>
              <w:left w:val="single" w:sz="8" w:space="0" w:color="auto"/>
              <w:bottom w:val="nil"/>
              <w:right w:val="single" w:sz="8" w:space="0" w:color="auto"/>
            </w:tcBorders>
            <w:shd w:val="clear" w:color="auto" w:fill="auto"/>
            <w:vAlign w:val="center"/>
            <w:hideMark/>
          </w:tcPr>
          <w:p w14:paraId="66C3DC5C" w14:textId="77777777" w:rsidR="009818AA" w:rsidRPr="00F331B0" w:rsidRDefault="009818AA" w:rsidP="002E6FA4">
            <w:pPr>
              <w:jc w:val="center"/>
              <w:rPr>
                <w:rFonts w:eastAsia="Times New Roman" w:cstheme="minorHAnsi"/>
                <w:b/>
                <w:bCs/>
                <w:color w:val="000000"/>
              </w:rPr>
            </w:pPr>
            <w:r w:rsidRPr="00F331B0">
              <w:rPr>
                <w:rFonts w:eastAsia="Times New Roman" w:cstheme="minorHAnsi"/>
                <w:b/>
                <w:bCs/>
                <w:color w:val="000000"/>
              </w:rPr>
              <w:t>Revenues ($000s)</w:t>
            </w:r>
          </w:p>
        </w:tc>
        <w:tc>
          <w:tcPr>
            <w:tcW w:w="1970" w:type="dxa"/>
            <w:tcBorders>
              <w:top w:val="single" w:sz="8" w:space="0" w:color="auto"/>
              <w:left w:val="nil"/>
              <w:bottom w:val="nil"/>
              <w:right w:val="single" w:sz="8" w:space="0" w:color="auto"/>
            </w:tcBorders>
            <w:shd w:val="clear" w:color="auto" w:fill="auto"/>
            <w:vAlign w:val="center"/>
            <w:hideMark/>
          </w:tcPr>
          <w:p w14:paraId="02E9AE96" w14:textId="77777777" w:rsidR="009818AA" w:rsidRPr="00F331B0" w:rsidRDefault="009818AA" w:rsidP="002E6FA4">
            <w:pPr>
              <w:jc w:val="center"/>
              <w:rPr>
                <w:rFonts w:eastAsia="Times New Roman" w:cstheme="minorHAnsi"/>
                <w:b/>
                <w:bCs/>
                <w:color w:val="000000"/>
              </w:rPr>
            </w:pPr>
            <w:r w:rsidRPr="00F331B0">
              <w:rPr>
                <w:rFonts w:eastAsia="Times New Roman" w:cstheme="minorHAnsi"/>
                <w:b/>
                <w:bCs/>
                <w:color w:val="000000"/>
              </w:rPr>
              <w:t>Cash Flow ($000s)</w:t>
            </w:r>
          </w:p>
        </w:tc>
      </w:tr>
      <w:tr w:rsidR="009818AA" w:rsidRPr="00F331B0" w14:paraId="219859F0" w14:textId="77777777" w:rsidTr="002E6FA4">
        <w:trPr>
          <w:trHeight w:val="330"/>
          <w:jc w:val="center"/>
        </w:trPr>
        <w:tc>
          <w:tcPr>
            <w:tcW w:w="189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4EF065C7" w14:textId="77777777" w:rsidR="009818AA" w:rsidRPr="00F331B0" w:rsidRDefault="009818AA" w:rsidP="002E6FA4">
            <w:pPr>
              <w:jc w:val="right"/>
              <w:rPr>
                <w:rFonts w:eastAsia="Times New Roman" w:cstheme="minorHAnsi"/>
                <w:color w:val="000000"/>
              </w:rPr>
            </w:pPr>
            <w:r w:rsidRPr="00F331B0">
              <w:rPr>
                <w:rFonts w:eastAsia="Times New Roman" w:cstheme="minorHAnsi"/>
                <w:color w:val="000000"/>
              </w:rPr>
              <w:t>237</w:t>
            </w:r>
          </w:p>
        </w:tc>
        <w:tc>
          <w:tcPr>
            <w:tcW w:w="1970" w:type="dxa"/>
            <w:tcBorders>
              <w:top w:val="single" w:sz="8" w:space="0" w:color="auto"/>
              <w:left w:val="nil"/>
              <w:bottom w:val="single" w:sz="8" w:space="0" w:color="auto"/>
              <w:right w:val="single" w:sz="8" w:space="0" w:color="auto"/>
            </w:tcBorders>
            <w:shd w:val="clear" w:color="auto" w:fill="auto"/>
            <w:vAlign w:val="center"/>
            <w:hideMark/>
          </w:tcPr>
          <w:p w14:paraId="777D6BAA" w14:textId="77777777" w:rsidR="009818AA" w:rsidRPr="00F331B0" w:rsidRDefault="009818AA" w:rsidP="002E6FA4">
            <w:pPr>
              <w:jc w:val="right"/>
              <w:rPr>
                <w:rFonts w:eastAsia="Times New Roman" w:cstheme="minorHAnsi"/>
                <w:color w:val="000000"/>
              </w:rPr>
            </w:pPr>
            <w:r w:rsidRPr="00F331B0">
              <w:rPr>
                <w:rFonts w:eastAsia="Times New Roman" w:cstheme="minorHAnsi"/>
                <w:color w:val="000000"/>
              </w:rPr>
              <w:t>82</w:t>
            </w:r>
          </w:p>
        </w:tc>
      </w:tr>
      <w:tr w:rsidR="009818AA" w:rsidRPr="00F331B0" w14:paraId="09493B32" w14:textId="77777777" w:rsidTr="002E6FA4">
        <w:trPr>
          <w:trHeight w:val="330"/>
          <w:jc w:val="center"/>
        </w:trPr>
        <w:tc>
          <w:tcPr>
            <w:tcW w:w="1890" w:type="dxa"/>
            <w:tcBorders>
              <w:top w:val="nil"/>
              <w:left w:val="single" w:sz="8" w:space="0" w:color="auto"/>
              <w:bottom w:val="single" w:sz="8" w:space="0" w:color="auto"/>
              <w:right w:val="single" w:sz="8" w:space="0" w:color="auto"/>
            </w:tcBorders>
            <w:shd w:val="clear" w:color="auto" w:fill="auto"/>
            <w:vAlign w:val="center"/>
            <w:hideMark/>
          </w:tcPr>
          <w:p w14:paraId="6CBF055B" w14:textId="77777777" w:rsidR="009818AA" w:rsidRPr="00F331B0" w:rsidRDefault="009818AA" w:rsidP="002E6FA4">
            <w:pPr>
              <w:jc w:val="right"/>
              <w:rPr>
                <w:rFonts w:eastAsia="Times New Roman" w:cstheme="minorHAnsi"/>
                <w:color w:val="000000"/>
              </w:rPr>
            </w:pPr>
            <w:r w:rsidRPr="00F331B0">
              <w:rPr>
                <w:rFonts w:eastAsia="Times New Roman" w:cstheme="minorHAnsi"/>
                <w:color w:val="000000"/>
              </w:rPr>
              <w:t>241</w:t>
            </w:r>
          </w:p>
        </w:tc>
        <w:tc>
          <w:tcPr>
            <w:tcW w:w="1970" w:type="dxa"/>
            <w:tcBorders>
              <w:top w:val="nil"/>
              <w:left w:val="nil"/>
              <w:bottom w:val="single" w:sz="8" w:space="0" w:color="auto"/>
              <w:right w:val="single" w:sz="8" w:space="0" w:color="auto"/>
            </w:tcBorders>
            <w:shd w:val="clear" w:color="auto" w:fill="auto"/>
            <w:vAlign w:val="center"/>
            <w:hideMark/>
          </w:tcPr>
          <w:p w14:paraId="773D6499" w14:textId="77777777" w:rsidR="009818AA" w:rsidRPr="00F331B0" w:rsidRDefault="009818AA" w:rsidP="002E6FA4">
            <w:pPr>
              <w:jc w:val="right"/>
              <w:rPr>
                <w:rFonts w:eastAsia="Times New Roman" w:cstheme="minorHAnsi"/>
                <w:color w:val="000000"/>
              </w:rPr>
            </w:pPr>
            <w:r w:rsidRPr="00F331B0">
              <w:rPr>
                <w:rFonts w:eastAsia="Times New Roman" w:cstheme="minorHAnsi"/>
                <w:color w:val="000000"/>
              </w:rPr>
              <w:t>86</w:t>
            </w:r>
          </w:p>
        </w:tc>
      </w:tr>
      <w:tr w:rsidR="009818AA" w:rsidRPr="00F331B0" w14:paraId="30B66493" w14:textId="77777777" w:rsidTr="002E6FA4">
        <w:trPr>
          <w:trHeight w:val="330"/>
          <w:jc w:val="center"/>
        </w:trPr>
        <w:tc>
          <w:tcPr>
            <w:tcW w:w="1890" w:type="dxa"/>
            <w:tcBorders>
              <w:top w:val="nil"/>
              <w:left w:val="single" w:sz="8" w:space="0" w:color="auto"/>
              <w:bottom w:val="single" w:sz="8" w:space="0" w:color="auto"/>
              <w:right w:val="single" w:sz="8" w:space="0" w:color="auto"/>
            </w:tcBorders>
            <w:shd w:val="clear" w:color="auto" w:fill="auto"/>
            <w:vAlign w:val="center"/>
            <w:hideMark/>
          </w:tcPr>
          <w:p w14:paraId="59709925" w14:textId="77777777" w:rsidR="009818AA" w:rsidRPr="00F331B0" w:rsidRDefault="009818AA" w:rsidP="002E6FA4">
            <w:pPr>
              <w:jc w:val="right"/>
              <w:rPr>
                <w:rFonts w:eastAsia="Times New Roman" w:cstheme="minorHAnsi"/>
                <w:color w:val="000000"/>
              </w:rPr>
            </w:pPr>
            <w:r w:rsidRPr="00F331B0">
              <w:rPr>
                <w:rFonts w:eastAsia="Times New Roman" w:cstheme="minorHAnsi"/>
                <w:color w:val="000000"/>
              </w:rPr>
              <w:t>229</w:t>
            </w:r>
          </w:p>
        </w:tc>
        <w:tc>
          <w:tcPr>
            <w:tcW w:w="1970" w:type="dxa"/>
            <w:tcBorders>
              <w:top w:val="nil"/>
              <w:left w:val="nil"/>
              <w:bottom w:val="single" w:sz="8" w:space="0" w:color="auto"/>
              <w:right w:val="single" w:sz="8" w:space="0" w:color="auto"/>
            </w:tcBorders>
            <w:shd w:val="clear" w:color="auto" w:fill="auto"/>
            <w:vAlign w:val="center"/>
            <w:hideMark/>
          </w:tcPr>
          <w:p w14:paraId="4FB0122F" w14:textId="77777777" w:rsidR="009818AA" w:rsidRPr="00F331B0" w:rsidRDefault="009818AA" w:rsidP="002E6FA4">
            <w:pPr>
              <w:jc w:val="right"/>
              <w:rPr>
                <w:rFonts w:eastAsia="Times New Roman" w:cstheme="minorHAnsi"/>
                <w:color w:val="000000"/>
              </w:rPr>
            </w:pPr>
            <w:r w:rsidRPr="00F331B0">
              <w:rPr>
                <w:rFonts w:eastAsia="Times New Roman" w:cstheme="minorHAnsi"/>
                <w:color w:val="000000"/>
              </w:rPr>
              <w:t>77</w:t>
            </w:r>
          </w:p>
        </w:tc>
      </w:tr>
      <w:tr w:rsidR="009818AA" w:rsidRPr="00F331B0" w14:paraId="6C1EFA30" w14:textId="77777777" w:rsidTr="002E6FA4">
        <w:trPr>
          <w:trHeight w:val="330"/>
          <w:jc w:val="center"/>
        </w:trPr>
        <w:tc>
          <w:tcPr>
            <w:tcW w:w="1890" w:type="dxa"/>
            <w:tcBorders>
              <w:top w:val="nil"/>
              <w:left w:val="single" w:sz="8" w:space="0" w:color="auto"/>
              <w:bottom w:val="single" w:sz="8" w:space="0" w:color="auto"/>
              <w:right w:val="single" w:sz="8" w:space="0" w:color="auto"/>
            </w:tcBorders>
            <w:shd w:val="clear" w:color="auto" w:fill="auto"/>
            <w:vAlign w:val="center"/>
            <w:hideMark/>
          </w:tcPr>
          <w:p w14:paraId="603D2A86" w14:textId="77777777" w:rsidR="009818AA" w:rsidRPr="00F331B0" w:rsidRDefault="009818AA" w:rsidP="002E6FA4">
            <w:pPr>
              <w:jc w:val="right"/>
              <w:rPr>
                <w:rFonts w:eastAsia="Times New Roman" w:cstheme="minorHAnsi"/>
                <w:color w:val="000000"/>
              </w:rPr>
            </w:pPr>
            <w:r w:rsidRPr="00F331B0">
              <w:rPr>
                <w:rFonts w:eastAsia="Times New Roman" w:cstheme="minorHAnsi"/>
                <w:color w:val="000000"/>
              </w:rPr>
              <w:t>284</w:t>
            </w:r>
          </w:p>
        </w:tc>
        <w:tc>
          <w:tcPr>
            <w:tcW w:w="1970" w:type="dxa"/>
            <w:tcBorders>
              <w:top w:val="nil"/>
              <w:left w:val="nil"/>
              <w:bottom w:val="single" w:sz="8" w:space="0" w:color="auto"/>
              <w:right w:val="single" w:sz="8" w:space="0" w:color="auto"/>
            </w:tcBorders>
            <w:shd w:val="clear" w:color="auto" w:fill="auto"/>
            <w:vAlign w:val="center"/>
            <w:hideMark/>
          </w:tcPr>
          <w:p w14:paraId="25954FB1" w14:textId="77777777" w:rsidR="009818AA" w:rsidRPr="00F331B0" w:rsidRDefault="009818AA" w:rsidP="002E6FA4">
            <w:pPr>
              <w:jc w:val="right"/>
              <w:rPr>
                <w:rFonts w:eastAsia="Times New Roman" w:cstheme="minorHAnsi"/>
                <w:color w:val="000000"/>
              </w:rPr>
            </w:pPr>
            <w:r w:rsidRPr="00F331B0">
              <w:rPr>
                <w:rFonts w:eastAsia="Times New Roman" w:cstheme="minorHAnsi"/>
                <w:color w:val="000000"/>
              </w:rPr>
              <w:t>94</w:t>
            </w:r>
          </w:p>
        </w:tc>
      </w:tr>
      <w:tr w:rsidR="009818AA" w:rsidRPr="00F331B0" w14:paraId="662747BA" w14:textId="77777777" w:rsidTr="002E6FA4">
        <w:trPr>
          <w:trHeight w:val="330"/>
          <w:jc w:val="center"/>
        </w:trPr>
        <w:tc>
          <w:tcPr>
            <w:tcW w:w="1890" w:type="dxa"/>
            <w:tcBorders>
              <w:top w:val="nil"/>
              <w:left w:val="single" w:sz="8" w:space="0" w:color="auto"/>
              <w:bottom w:val="single" w:sz="8" w:space="0" w:color="auto"/>
              <w:right w:val="single" w:sz="8" w:space="0" w:color="auto"/>
            </w:tcBorders>
            <w:shd w:val="clear" w:color="auto" w:fill="auto"/>
            <w:vAlign w:val="center"/>
            <w:hideMark/>
          </w:tcPr>
          <w:p w14:paraId="7B70E8D0" w14:textId="77777777" w:rsidR="009818AA" w:rsidRPr="00F331B0" w:rsidRDefault="009818AA" w:rsidP="002E6FA4">
            <w:pPr>
              <w:jc w:val="right"/>
              <w:rPr>
                <w:rFonts w:eastAsia="Times New Roman" w:cstheme="minorHAnsi"/>
                <w:color w:val="000000"/>
              </w:rPr>
            </w:pPr>
            <w:r w:rsidRPr="00F331B0">
              <w:rPr>
                <w:rFonts w:eastAsia="Times New Roman" w:cstheme="minorHAnsi"/>
                <w:color w:val="000000"/>
              </w:rPr>
              <w:t>307</w:t>
            </w:r>
          </w:p>
        </w:tc>
        <w:tc>
          <w:tcPr>
            <w:tcW w:w="1970" w:type="dxa"/>
            <w:tcBorders>
              <w:top w:val="nil"/>
              <w:left w:val="nil"/>
              <w:bottom w:val="single" w:sz="8" w:space="0" w:color="auto"/>
              <w:right w:val="single" w:sz="8" w:space="0" w:color="auto"/>
            </w:tcBorders>
            <w:shd w:val="clear" w:color="auto" w:fill="auto"/>
            <w:vAlign w:val="center"/>
            <w:hideMark/>
          </w:tcPr>
          <w:p w14:paraId="35A06AA0" w14:textId="77777777" w:rsidR="009818AA" w:rsidRPr="00F331B0" w:rsidRDefault="009818AA" w:rsidP="002E6FA4">
            <w:pPr>
              <w:jc w:val="right"/>
              <w:rPr>
                <w:rFonts w:eastAsia="Times New Roman" w:cstheme="minorHAnsi"/>
                <w:color w:val="000000"/>
              </w:rPr>
            </w:pPr>
            <w:r w:rsidRPr="00F331B0">
              <w:rPr>
                <w:rFonts w:eastAsia="Times New Roman" w:cstheme="minorHAnsi"/>
                <w:color w:val="000000"/>
              </w:rPr>
              <w:t>93</w:t>
            </w:r>
          </w:p>
        </w:tc>
      </w:tr>
    </w:tbl>
    <w:p w14:paraId="65905453" w14:textId="77777777" w:rsidR="009818AA" w:rsidRDefault="009818AA" w:rsidP="00FE3F25">
      <w:pPr>
        <w:widowControl w:val="0"/>
        <w:jc w:val="both"/>
        <w:rPr>
          <w:rFonts w:cstheme="minorHAnsi"/>
          <w:color w:val="000000" w:themeColor="text1"/>
        </w:rPr>
      </w:pPr>
      <w:r w:rsidRPr="00F80462">
        <w:rPr>
          <w:b/>
          <w:bCs/>
          <w:color w:val="000000" w:themeColor="text1"/>
        </w:rPr>
        <w:t>Table 14.</w:t>
      </w:r>
      <w:r>
        <w:rPr>
          <w:b/>
          <w:bCs/>
          <w:color w:val="000000" w:themeColor="text1"/>
        </w:rPr>
        <w:t>11</w:t>
      </w:r>
    </w:p>
    <w:p w14:paraId="0C0C5AE7" w14:textId="771E6EDF" w:rsidR="009818AA" w:rsidRPr="00711827" w:rsidRDefault="009818AA" w:rsidP="00711827">
      <w:pPr>
        <w:pStyle w:val="Para1"/>
      </w:pPr>
      <w:r w:rsidRPr="00711827">
        <w:t>Solution: Using the SLOPE command in Excel, the lm command in R, or a calculator, the slope of the best-fit line is calculated as 0.193. Using the INTERCEPT command in Excel, the lm command in R, or a calculator, the y-intercept of the best-fit line is calculated as 36.400. The equation of the best-fit line is as follows:</w:t>
      </w:r>
    </w:p>
    <w:p w14:paraId="5108063E" w14:textId="77777777" w:rsidR="009818AA" w:rsidRPr="00715056" w:rsidRDefault="00383825" w:rsidP="00715056">
      <w:pPr>
        <w:pStyle w:val="Para3"/>
        <w:rPr>
          <w:rFonts w:ascii="Cambria Math" w:hAnsi="Cambria Math"/>
          <w:i/>
        </w:rPr>
      </w:pPr>
      <m:oMathPara>
        <m:oMath>
          <m:acc>
            <m:accPr>
              <m:ctrlPr>
                <w:rPr>
                  <w:rFonts w:ascii="Cambria Math" w:hAnsi="Cambria Math"/>
                  <w:i/>
                </w:rPr>
              </m:ctrlPr>
            </m:accPr>
            <m:e>
              <m:r>
                <w:rPr>
                  <w:rFonts w:ascii="Cambria Math" w:hAnsi="Cambria Math"/>
                </w:rPr>
                <m:t>y</m:t>
              </m:r>
            </m:e>
          </m:acc>
          <m:r>
            <w:rPr>
              <w:rFonts w:ascii="Cambria Math" w:hAnsi="Cambria Math"/>
            </w:rPr>
            <m:t>=a+bx</m:t>
          </m:r>
        </m:oMath>
      </m:oMathPara>
    </w:p>
    <w:p w14:paraId="3BE44673" w14:textId="77777777" w:rsidR="009818AA" w:rsidRPr="00483B7A" w:rsidRDefault="00383825" w:rsidP="00715056">
      <w:pPr>
        <w:pStyle w:val="Para3"/>
        <w:rPr>
          <w:rFonts w:eastAsia="Times New Roman"/>
          <w:shd w:val="clear" w:color="auto" w:fill="FFFFFF"/>
        </w:rPr>
      </w:pPr>
      <m:oMathPara>
        <m:oMath>
          <m:acc>
            <m:accPr>
              <m:ctrlPr>
                <w:rPr>
                  <w:rFonts w:ascii="Cambria Math" w:hAnsi="Cambria Math"/>
                  <w:i/>
                </w:rPr>
              </m:ctrlPr>
            </m:accPr>
            <m:e>
              <m:r>
                <w:rPr>
                  <w:rFonts w:ascii="Cambria Math" w:hAnsi="Cambria Math"/>
                </w:rPr>
                <m:t>y</m:t>
              </m:r>
            </m:e>
          </m:acc>
          <m:r>
            <w:rPr>
              <w:rFonts w:ascii="Cambria Math" w:hAnsi="Cambria Math"/>
            </w:rPr>
            <m:t>=36.400+0193x</m:t>
          </m:r>
        </m:oMath>
      </m:oMathPara>
    </w:p>
    <w:p w14:paraId="2FB336BC" w14:textId="77777777" w:rsidR="009818AA" w:rsidRDefault="009818AA" w:rsidP="00626B69">
      <w:pPr>
        <w:pStyle w:val="Para2"/>
        <w:rPr>
          <w:rFonts w:cstheme="minorHAnsi"/>
        </w:rPr>
      </w:pPr>
      <w:r w:rsidRPr="00626B69">
        <w:t>Section 14.3 LO 1 Moderate</w:t>
      </w:r>
    </w:p>
    <w:p w14:paraId="143CAF2E" w14:textId="17676492" w:rsidR="009818AA" w:rsidRPr="00F80462" w:rsidRDefault="009818AA" w:rsidP="00F632FF">
      <w:pPr>
        <w:pStyle w:val="NumberList"/>
        <w:keepNext/>
        <w:keepLines/>
      </w:pPr>
      <w:r w:rsidRPr="00F331B0">
        <w:lastRenderedPageBreak/>
        <w:t>A Fortune 500 company is tracking revenues versus cash flow for recent years, and the data is shown in the table below. Consider cash flow to be the dependent variable. Assume the correlation is significant. Predict the cash flow for company revenues of $250,000 (all dollar amounts are in thousands).</w:t>
      </w:r>
    </w:p>
    <w:tbl>
      <w:tblPr>
        <w:tblW w:w="3500" w:type="dxa"/>
        <w:jc w:val="center"/>
        <w:tblLook w:val="04A0" w:firstRow="1" w:lastRow="0" w:firstColumn="1" w:lastColumn="0" w:noHBand="0" w:noVBand="1"/>
      </w:tblPr>
      <w:tblGrid>
        <w:gridCol w:w="1690"/>
        <w:gridCol w:w="1810"/>
      </w:tblGrid>
      <w:tr w:rsidR="009818AA" w:rsidRPr="00F331B0" w14:paraId="7C784AD7" w14:textId="77777777" w:rsidTr="002E6FA4">
        <w:trPr>
          <w:trHeight w:val="540"/>
          <w:jc w:val="center"/>
        </w:trPr>
        <w:tc>
          <w:tcPr>
            <w:tcW w:w="1690" w:type="dxa"/>
            <w:tcBorders>
              <w:top w:val="single" w:sz="8" w:space="0" w:color="auto"/>
              <w:left w:val="single" w:sz="8" w:space="0" w:color="auto"/>
              <w:bottom w:val="nil"/>
              <w:right w:val="single" w:sz="8" w:space="0" w:color="auto"/>
            </w:tcBorders>
            <w:shd w:val="clear" w:color="auto" w:fill="auto"/>
            <w:vAlign w:val="center"/>
            <w:hideMark/>
          </w:tcPr>
          <w:p w14:paraId="771933F3" w14:textId="77777777" w:rsidR="009818AA" w:rsidRPr="00F331B0" w:rsidRDefault="009818AA" w:rsidP="00F632FF">
            <w:pPr>
              <w:keepNext/>
              <w:keepLines/>
              <w:jc w:val="center"/>
              <w:rPr>
                <w:rFonts w:eastAsia="Times New Roman" w:cstheme="minorHAnsi"/>
                <w:b/>
                <w:bCs/>
                <w:color w:val="000000"/>
              </w:rPr>
            </w:pPr>
            <w:r w:rsidRPr="00F331B0">
              <w:rPr>
                <w:rFonts w:eastAsia="Times New Roman" w:cstheme="minorHAnsi"/>
                <w:b/>
                <w:bCs/>
                <w:color w:val="000000"/>
              </w:rPr>
              <w:t>Revenues ($000s)</w:t>
            </w:r>
          </w:p>
        </w:tc>
        <w:tc>
          <w:tcPr>
            <w:tcW w:w="1810" w:type="dxa"/>
            <w:tcBorders>
              <w:top w:val="single" w:sz="8" w:space="0" w:color="auto"/>
              <w:left w:val="nil"/>
              <w:bottom w:val="nil"/>
              <w:right w:val="single" w:sz="8" w:space="0" w:color="auto"/>
            </w:tcBorders>
            <w:shd w:val="clear" w:color="auto" w:fill="auto"/>
            <w:vAlign w:val="center"/>
            <w:hideMark/>
          </w:tcPr>
          <w:p w14:paraId="1CEAF2FB" w14:textId="77777777" w:rsidR="009818AA" w:rsidRPr="00F331B0" w:rsidRDefault="009818AA" w:rsidP="00F632FF">
            <w:pPr>
              <w:keepNext/>
              <w:keepLines/>
              <w:jc w:val="center"/>
              <w:rPr>
                <w:rFonts w:eastAsia="Times New Roman" w:cstheme="minorHAnsi"/>
                <w:b/>
                <w:bCs/>
                <w:color w:val="000000"/>
              </w:rPr>
            </w:pPr>
            <w:r w:rsidRPr="00F331B0">
              <w:rPr>
                <w:rFonts w:eastAsia="Times New Roman" w:cstheme="minorHAnsi"/>
                <w:b/>
                <w:bCs/>
                <w:color w:val="000000"/>
              </w:rPr>
              <w:t>Cash Flow ($000s)</w:t>
            </w:r>
          </w:p>
        </w:tc>
      </w:tr>
      <w:tr w:rsidR="009818AA" w:rsidRPr="00F331B0" w14:paraId="400ED471" w14:textId="77777777" w:rsidTr="002E6FA4">
        <w:trPr>
          <w:trHeight w:val="330"/>
          <w:jc w:val="center"/>
        </w:trPr>
        <w:tc>
          <w:tcPr>
            <w:tcW w:w="169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2DDC1B22" w14:textId="77777777" w:rsidR="009818AA" w:rsidRPr="00F331B0" w:rsidRDefault="009818AA" w:rsidP="00F632FF">
            <w:pPr>
              <w:keepNext/>
              <w:keepLines/>
              <w:jc w:val="right"/>
              <w:rPr>
                <w:rFonts w:eastAsia="Times New Roman" w:cstheme="minorHAnsi"/>
                <w:color w:val="000000"/>
              </w:rPr>
            </w:pPr>
            <w:r w:rsidRPr="00F331B0">
              <w:rPr>
                <w:rFonts w:eastAsia="Times New Roman" w:cstheme="minorHAnsi"/>
                <w:color w:val="000000"/>
              </w:rPr>
              <w:t>237</w:t>
            </w:r>
          </w:p>
        </w:tc>
        <w:tc>
          <w:tcPr>
            <w:tcW w:w="1810" w:type="dxa"/>
            <w:tcBorders>
              <w:top w:val="single" w:sz="8" w:space="0" w:color="auto"/>
              <w:left w:val="nil"/>
              <w:bottom w:val="single" w:sz="8" w:space="0" w:color="auto"/>
              <w:right w:val="single" w:sz="8" w:space="0" w:color="auto"/>
            </w:tcBorders>
            <w:shd w:val="clear" w:color="auto" w:fill="auto"/>
            <w:vAlign w:val="center"/>
            <w:hideMark/>
          </w:tcPr>
          <w:p w14:paraId="7009B919" w14:textId="77777777" w:rsidR="009818AA" w:rsidRPr="00F331B0" w:rsidRDefault="009818AA" w:rsidP="00F632FF">
            <w:pPr>
              <w:keepNext/>
              <w:keepLines/>
              <w:jc w:val="right"/>
              <w:rPr>
                <w:rFonts w:eastAsia="Times New Roman" w:cstheme="minorHAnsi"/>
                <w:color w:val="000000"/>
              </w:rPr>
            </w:pPr>
            <w:r w:rsidRPr="00F331B0">
              <w:rPr>
                <w:rFonts w:eastAsia="Times New Roman" w:cstheme="minorHAnsi"/>
                <w:color w:val="000000"/>
              </w:rPr>
              <w:t>82</w:t>
            </w:r>
          </w:p>
        </w:tc>
      </w:tr>
      <w:tr w:rsidR="009818AA" w:rsidRPr="00F331B0" w14:paraId="6C57B6A1" w14:textId="77777777" w:rsidTr="002E6FA4">
        <w:trPr>
          <w:trHeight w:val="330"/>
          <w:jc w:val="center"/>
        </w:trPr>
        <w:tc>
          <w:tcPr>
            <w:tcW w:w="1690" w:type="dxa"/>
            <w:tcBorders>
              <w:top w:val="nil"/>
              <w:left w:val="single" w:sz="8" w:space="0" w:color="auto"/>
              <w:bottom w:val="single" w:sz="8" w:space="0" w:color="auto"/>
              <w:right w:val="single" w:sz="8" w:space="0" w:color="auto"/>
            </w:tcBorders>
            <w:shd w:val="clear" w:color="auto" w:fill="auto"/>
            <w:vAlign w:val="center"/>
            <w:hideMark/>
          </w:tcPr>
          <w:p w14:paraId="13F8BD4F" w14:textId="77777777" w:rsidR="009818AA" w:rsidRPr="00F331B0" w:rsidRDefault="009818AA" w:rsidP="00F632FF">
            <w:pPr>
              <w:keepNext/>
              <w:keepLines/>
              <w:jc w:val="right"/>
              <w:rPr>
                <w:rFonts w:eastAsia="Times New Roman" w:cstheme="minorHAnsi"/>
                <w:color w:val="000000"/>
              </w:rPr>
            </w:pPr>
            <w:r w:rsidRPr="00F331B0">
              <w:rPr>
                <w:rFonts w:eastAsia="Times New Roman" w:cstheme="minorHAnsi"/>
                <w:color w:val="000000"/>
              </w:rPr>
              <w:t>241</w:t>
            </w:r>
          </w:p>
        </w:tc>
        <w:tc>
          <w:tcPr>
            <w:tcW w:w="1810" w:type="dxa"/>
            <w:tcBorders>
              <w:top w:val="nil"/>
              <w:left w:val="nil"/>
              <w:bottom w:val="single" w:sz="8" w:space="0" w:color="auto"/>
              <w:right w:val="single" w:sz="8" w:space="0" w:color="auto"/>
            </w:tcBorders>
            <w:shd w:val="clear" w:color="auto" w:fill="auto"/>
            <w:vAlign w:val="center"/>
            <w:hideMark/>
          </w:tcPr>
          <w:p w14:paraId="48833366" w14:textId="77777777" w:rsidR="009818AA" w:rsidRPr="00F331B0" w:rsidRDefault="009818AA" w:rsidP="00F632FF">
            <w:pPr>
              <w:keepNext/>
              <w:keepLines/>
              <w:jc w:val="right"/>
              <w:rPr>
                <w:rFonts w:eastAsia="Times New Roman" w:cstheme="minorHAnsi"/>
                <w:color w:val="000000"/>
              </w:rPr>
            </w:pPr>
            <w:r w:rsidRPr="00F331B0">
              <w:rPr>
                <w:rFonts w:eastAsia="Times New Roman" w:cstheme="minorHAnsi"/>
                <w:color w:val="000000"/>
              </w:rPr>
              <w:t>86</w:t>
            </w:r>
          </w:p>
        </w:tc>
      </w:tr>
      <w:tr w:rsidR="009818AA" w:rsidRPr="00F331B0" w14:paraId="650AB79E" w14:textId="77777777" w:rsidTr="002E6FA4">
        <w:trPr>
          <w:trHeight w:val="330"/>
          <w:jc w:val="center"/>
        </w:trPr>
        <w:tc>
          <w:tcPr>
            <w:tcW w:w="1690" w:type="dxa"/>
            <w:tcBorders>
              <w:top w:val="nil"/>
              <w:left w:val="single" w:sz="8" w:space="0" w:color="auto"/>
              <w:bottom w:val="single" w:sz="8" w:space="0" w:color="auto"/>
              <w:right w:val="single" w:sz="8" w:space="0" w:color="auto"/>
            </w:tcBorders>
            <w:shd w:val="clear" w:color="auto" w:fill="auto"/>
            <w:vAlign w:val="center"/>
            <w:hideMark/>
          </w:tcPr>
          <w:p w14:paraId="7C0631E0" w14:textId="77777777" w:rsidR="009818AA" w:rsidRPr="00F331B0" w:rsidRDefault="009818AA" w:rsidP="002E6FA4">
            <w:pPr>
              <w:jc w:val="right"/>
              <w:rPr>
                <w:rFonts w:eastAsia="Times New Roman" w:cstheme="minorHAnsi"/>
                <w:color w:val="000000"/>
              </w:rPr>
            </w:pPr>
            <w:r w:rsidRPr="00F331B0">
              <w:rPr>
                <w:rFonts w:eastAsia="Times New Roman" w:cstheme="minorHAnsi"/>
                <w:color w:val="000000"/>
              </w:rPr>
              <w:t>229</w:t>
            </w:r>
          </w:p>
        </w:tc>
        <w:tc>
          <w:tcPr>
            <w:tcW w:w="1810" w:type="dxa"/>
            <w:tcBorders>
              <w:top w:val="nil"/>
              <w:left w:val="nil"/>
              <w:bottom w:val="single" w:sz="8" w:space="0" w:color="auto"/>
              <w:right w:val="single" w:sz="8" w:space="0" w:color="auto"/>
            </w:tcBorders>
            <w:shd w:val="clear" w:color="auto" w:fill="auto"/>
            <w:vAlign w:val="center"/>
            <w:hideMark/>
          </w:tcPr>
          <w:p w14:paraId="14B45417" w14:textId="77777777" w:rsidR="009818AA" w:rsidRPr="00F331B0" w:rsidRDefault="009818AA" w:rsidP="002E6FA4">
            <w:pPr>
              <w:jc w:val="right"/>
              <w:rPr>
                <w:rFonts w:eastAsia="Times New Roman" w:cstheme="minorHAnsi"/>
                <w:color w:val="000000"/>
              </w:rPr>
            </w:pPr>
            <w:r w:rsidRPr="00F331B0">
              <w:rPr>
                <w:rFonts w:eastAsia="Times New Roman" w:cstheme="minorHAnsi"/>
                <w:color w:val="000000"/>
              </w:rPr>
              <w:t>77</w:t>
            </w:r>
          </w:p>
        </w:tc>
      </w:tr>
      <w:tr w:rsidR="009818AA" w:rsidRPr="00F331B0" w14:paraId="79799A11" w14:textId="77777777" w:rsidTr="002E6FA4">
        <w:trPr>
          <w:trHeight w:val="330"/>
          <w:jc w:val="center"/>
        </w:trPr>
        <w:tc>
          <w:tcPr>
            <w:tcW w:w="1690" w:type="dxa"/>
            <w:tcBorders>
              <w:top w:val="nil"/>
              <w:left w:val="single" w:sz="8" w:space="0" w:color="auto"/>
              <w:bottom w:val="single" w:sz="8" w:space="0" w:color="auto"/>
              <w:right w:val="single" w:sz="8" w:space="0" w:color="auto"/>
            </w:tcBorders>
            <w:shd w:val="clear" w:color="auto" w:fill="auto"/>
            <w:vAlign w:val="center"/>
            <w:hideMark/>
          </w:tcPr>
          <w:p w14:paraId="67330A41" w14:textId="77777777" w:rsidR="009818AA" w:rsidRPr="00F331B0" w:rsidRDefault="009818AA" w:rsidP="002E6FA4">
            <w:pPr>
              <w:jc w:val="right"/>
              <w:rPr>
                <w:rFonts w:eastAsia="Times New Roman" w:cstheme="minorHAnsi"/>
                <w:color w:val="000000"/>
              </w:rPr>
            </w:pPr>
            <w:r w:rsidRPr="00F331B0">
              <w:rPr>
                <w:rFonts w:eastAsia="Times New Roman" w:cstheme="minorHAnsi"/>
                <w:color w:val="000000"/>
              </w:rPr>
              <w:t>284</w:t>
            </w:r>
          </w:p>
        </w:tc>
        <w:tc>
          <w:tcPr>
            <w:tcW w:w="1810" w:type="dxa"/>
            <w:tcBorders>
              <w:top w:val="nil"/>
              <w:left w:val="nil"/>
              <w:bottom w:val="single" w:sz="8" w:space="0" w:color="auto"/>
              <w:right w:val="single" w:sz="8" w:space="0" w:color="auto"/>
            </w:tcBorders>
            <w:shd w:val="clear" w:color="auto" w:fill="auto"/>
            <w:vAlign w:val="center"/>
            <w:hideMark/>
          </w:tcPr>
          <w:p w14:paraId="2C1D41FF" w14:textId="77777777" w:rsidR="009818AA" w:rsidRPr="00F331B0" w:rsidRDefault="009818AA" w:rsidP="002E6FA4">
            <w:pPr>
              <w:jc w:val="right"/>
              <w:rPr>
                <w:rFonts w:eastAsia="Times New Roman" w:cstheme="minorHAnsi"/>
                <w:color w:val="000000"/>
              </w:rPr>
            </w:pPr>
            <w:r w:rsidRPr="00F331B0">
              <w:rPr>
                <w:rFonts w:eastAsia="Times New Roman" w:cstheme="minorHAnsi"/>
                <w:color w:val="000000"/>
              </w:rPr>
              <w:t>94</w:t>
            </w:r>
          </w:p>
        </w:tc>
      </w:tr>
      <w:tr w:rsidR="009818AA" w:rsidRPr="00F331B0" w14:paraId="2270AA57" w14:textId="77777777" w:rsidTr="002E6FA4">
        <w:trPr>
          <w:trHeight w:val="330"/>
          <w:jc w:val="center"/>
        </w:trPr>
        <w:tc>
          <w:tcPr>
            <w:tcW w:w="1690" w:type="dxa"/>
            <w:tcBorders>
              <w:top w:val="nil"/>
              <w:left w:val="single" w:sz="8" w:space="0" w:color="auto"/>
              <w:bottom w:val="single" w:sz="8" w:space="0" w:color="auto"/>
              <w:right w:val="single" w:sz="8" w:space="0" w:color="auto"/>
            </w:tcBorders>
            <w:shd w:val="clear" w:color="auto" w:fill="auto"/>
            <w:vAlign w:val="center"/>
            <w:hideMark/>
          </w:tcPr>
          <w:p w14:paraId="4918747D" w14:textId="77777777" w:rsidR="009818AA" w:rsidRPr="00F331B0" w:rsidRDefault="009818AA" w:rsidP="002E6FA4">
            <w:pPr>
              <w:jc w:val="right"/>
              <w:rPr>
                <w:rFonts w:eastAsia="Times New Roman" w:cstheme="minorHAnsi"/>
                <w:color w:val="000000"/>
              </w:rPr>
            </w:pPr>
            <w:r w:rsidRPr="00F331B0">
              <w:rPr>
                <w:rFonts w:eastAsia="Times New Roman" w:cstheme="minorHAnsi"/>
                <w:color w:val="000000"/>
              </w:rPr>
              <w:t>307</w:t>
            </w:r>
          </w:p>
        </w:tc>
        <w:tc>
          <w:tcPr>
            <w:tcW w:w="1810" w:type="dxa"/>
            <w:tcBorders>
              <w:top w:val="nil"/>
              <w:left w:val="nil"/>
              <w:bottom w:val="single" w:sz="8" w:space="0" w:color="auto"/>
              <w:right w:val="single" w:sz="8" w:space="0" w:color="auto"/>
            </w:tcBorders>
            <w:shd w:val="clear" w:color="auto" w:fill="auto"/>
            <w:vAlign w:val="center"/>
            <w:hideMark/>
          </w:tcPr>
          <w:p w14:paraId="4A39B20E" w14:textId="77777777" w:rsidR="009818AA" w:rsidRPr="00F331B0" w:rsidRDefault="009818AA" w:rsidP="002E6FA4">
            <w:pPr>
              <w:jc w:val="right"/>
              <w:rPr>
                <w:rFonts w:eastAsia="Times New Roman" w:cstheme="minorHAnsi"/>
                <w:color w:val="000000"/>
              </w:rPr>
            </w:pPr>
            <w:r w:rsidRPr="00F331B0">
              <w:rPr>
                <w:rFonts w:eastAsia="Times New Roman" w:cstheme="minorHAnsi"/>
                <w:color w:val="000000"/>
              </w:rPr>
              <w:t>93</w:t>
            </w:r>
          </w:p>
        </w:tc>
      </w:tr>
    </w:tbl>
    <w:p w14:paraId="1BF22A14" w14:textId="255D672C" w:rsidR="009818AA" w:rsidRPr="00AF5F4E" w:rsidRDefault="009818AA" w:rsidP="00FE3F25">
      <w:pPr>
        <w:pStyle w:val="Para1"/>
        <w:jc w:val="both"/>
        <w:rPr>
          <w:b/>
          <w:bCs/>
        </w:rPr>
      </w:pPr>
      <w:r w:rsidRPr="00AF5F4E">
        <w:rPr>
          <w:b/>
          <w:bCs/>
        </w:rPr>
        <w:t>Table 14.12</w:t>
      </w:r>
    </w:p>
    <w:p w14:paraId="3EAC8886" w14:textId="0947A0D8" w:rsidR="009818AA" w:rsidRPr="00711827" w:rsidRDefault="009818AA" w:rsidP="00711827">
      <w:pPr>
        <w:pStyle w:val="Para1"/>
      </w:pPr>
      <w:r w:rsidRPr="00711827">
        <w:t>Solution: The equation of the best-fit line is as follows:</w:t>
      </w:r>
    </w:p>
    <w:p w14:paraId="7BFE5E3C" w14:textId="77777777" w:rsidR="009818AA" w:rsidRPr="00715056" w:rsidRDefault="00383825" w:rsidP="00715056">
      <w:pPr>
        <w:pStyle w:val="Para3"/>
        <w:rPr>
          <w:rFonts w:ascii="Cambria Math" w:hAnsi="Cambria Math"/>
          <w:i/>
        </w:rPr>
      </w:pPr>
      <m:oMathPara>
        <m:oMath>
          <m:acc>
            <m:accPr>
              <m:ctrlPr>
                <w:rPr>
                  <w:rFonts w:ascii="Cambria Math" w:hAnsi="Cambria Math"/>
                  <w:i/>
                </w:rPr>
              </m:ctrlPr>
            </m:accPr>
            <m:e>
              <m:r>
                <w:rPr>
                  <w:rFonts w:ascii="Cambria Math" w:hAnsi="Cambria Math"/>
                </w:rPr>
                <m:t>y</m:t>
              </m:r>
            </m:e>
          </m:acc>
          <m:r>
            <w:rPr>
              <w:rFonts w:ascii="Cambria Math" w:hAnsi="Cambria Math"/>
            </w:rPr>
            <m:t>=a+bx</m:t>
          </m:r>
        </m:oMath>
      </m:oMathPara>
    </w:p>
    <w:p w14:paraId="5889FF5C" w14:textId="77777777" w:rsidR="009818AA" w:rsidRPr="00715056" w:rsidRDefault="00383825" w:rsidP="00715056">
      <w:pPr>
        <w:pStyle w:val="Para3"/>
        <w:rPr>
          <w:rFonts w:ascii="Cambria Math" w:hAnsi="Cambria Math"/>
          <w:i/>
        </w:rPr>
      </w:pPr>
      <m:oMathPara>
        <m:oMath>
          <m:acc>
            <m:accPr>
              <m:ctrlPr>
                <w:rPr>
                  <w:rFonts w:ascii="Cambria Math" w:hAnsi="Cambria Math"/>
                  <w:i/>
                </w:rPr>
              </m:ctrlPr>
            </m:accPr>
            <m:e>
              <m:r>
                <w:rPr>
                  <w:rFonts w:ascii="Cambria Math" w:hAnsi="Cambria Math"/>
                </w:rPr>
                <m:t>y</m:t>
              </m:r>
            </m:e>
          </m:acc>
          <m:r>
            <w:rPr>
              <w:rFonts w:ascii="Cambria Math" w:hAnsi="Cambria Math"/>
            </w:rPr>
            <m:t>=36.340+0193x</m:t>
          </m:r>
        </m:oMath>
      </m:oMathPara>
    </w:p>
    <w:p w14:paraId="126F1D87" w14:textId="77777777" w:rsidR="009818AA" w:rsidRPr="00711827" w:rsidRDefault="009818AA" w:rsidP="00711827">
      <w:pPr>
        <w:pStyle w:val="Para1"/>
      </w:pPr>
      <w:r w:rsidRPr="00711827">
        <w:t xml:space="preserve">To predict cash flow for revenues of $250,000 replace “x” with 250 in the best-fit linear equation and solve for </w:t>
      </w:r>
      <m:oMath>
        <m:acc>
          <m:accPr>
            <m:ctrlPr>
              <w:rPr>
                <w:rFonts w:ascii="Cambria Math" w:hAnsi="Cambria Math"/>
              </w:rPr>
            </m:ctrlPr>
          </m:accPr>
          <m:e>
            <m:r>
              <w:rPr>
                <w:rFonts w:ascii="Cambria Math" w:hAnsi="Cambria Math"/>
              </w:rPr>
              <m:t>y</m:t>
            </m:r>
          </m:e>
        </m:acc>
        <m:r>
          <m:rPr>
            <m:sty m:val="p"/>
          </m:rPr>
          <w:rPr>
            <w:rFonts w:ascii="Cambria Math" w:hAnsi="Cambria Math"/>
          </w:rPr>
          <m:t>.</m:t>
        </m:r>
      </m:oMath>
    </w:p>
    <w:p w14:paraId="2732F5B4" w14:textId="41166009" w:rsidR="009818AA" w:rsidRPr="00715056" w:rsidRDefault="00383825" w:rsidP="00715056">
      <w:pPr>
        <w:pStyle w:val="Para3"/>
        <w:rPr>
          <w:rFonts w:ascii="Cambria Math" w:hAnsi="Cambria Math"/>
          <w:i/>
        </w:rPr>
      </w:pPr>
      <m:oMathPara>
        <m:oMath>
          <m:acc>
            <m:accPr>
              <m:ctrlPr>
                <w:rPr>
                  <w:rFonts w:ascii="Cambria Math" w:hAnsi="Cambria Math"/>
                  <w:i/>
                </w:rPr>
              </m:ctrlPr>
            </m:accPr>
            <m:e>
              <m:r>
                <w:rPr>
                  <w:rFonts w:ascii="Cambria Math" w:hAnsi="Cambria Math"/>
                </w:rPr>
                <m:t>y</m:t>
              </m:r>
            </m:e>
          </m:acc>
          <m:r>
            <w:rPr>
              <w:rFonts w:ascii="Cambria Math" w:hAnsi="Cambria Math"/>
            </w:rPr>
            <m:t>=36.340+0193(250)</m:t>
          </m:r>
        </m:oMath>
      </m:oMathPara>
    </w:p>
    <w:p w14:paraId="7E45B8A8" w14:textId="77777777" w:rsidR="009818AA" w:rsidRPr="00715056" w:rsidRDefault="00383825" w:rsidP="00715056">
      <w:pPr>
        <w:pStyle w:val="Para3"/>
        <w:rPr>
          <w:rFonts w:ascii="Cambria Math" w:hAnsi="Cambria Math"/>
          <w:i/>
        </w:rPr>
      </w:pPr>
      <m:oMathPara>
        <m:oMath>
          <m:acc>
            <m:accPr>
              <m:ctrlPr>
                <w:rPr>
                  <w:rFonts w:ascii="Cambria Math" w:hAnsi="Cambria Math"/>
                  <w:i/>
                </w:rPr>
              </m:ctrlPr>
            </m:accPr>
            <m:e>
              <m:r>
                <w:rPr>
                  <w:rFonts w:ascii="Cambria Math" w:hAnsi="Cambria Math"/>
                </w:rPr>
                <m:t>y</m:t>
              </m:r>
            </m:e>
          </m:acc>
          <m:r>
            <w:rPr>
              <w:rFonts w:ascii="Cambria Math" w:hAnsi="Cambria Math"/>
            </w:rPr>
            <m:t>=84.65</m:t>
          </m:r>
        </m:oMath>
      </m:oMathPara>
    </w:p>
    <w:p w14:paraId="79B19B65" w14:textId="4BCC78DE" w:rsidR="009818AA" w:rsidRPr="00441440" w:rsidRDefault="009818AA" w:rsidP="00711827">
      <w:pPr>
        <w:pStyle w:val="Para1"/>
      </w:pPr>
      <w:r w:rsidRPr="00711827">
        <w:t>This indicates that the predicted cash flow is $84,650 for revenues of $250,000.</w:t>
      </w:r>
    </w:p>
    <w:p w14:paraId="08881CED" w14:textId="77777777" w:rsidR="009818AA" w:rsidRPr="00626B69" w:rsidRDefault="009818AA" w:rsidP="00626B69">
      <w:pPr>
        <w:pStyle w:val="Para2"/>
      </w:pPr>
      <w:r w:rsidRPr="00626B69">
        <w:t>Section 14.5 LO 1 Moderate</w:t>
      </w:r>
    </w:p>
    <w:p w14:paraId="0DC1E779" w14:textId="7489ECC8" w:rsidR="009818AA" w:rsidRPr="00F80462" w:rsidRDefault="009818AA" w:rsidP="000B478D">
      <w:pPr>
        <w:pStyle w:val="NumberList"/>
      </w:pPr>
      <w:r w:rsidRPr="00483B7A">
        <w:t>A Fortune 500 company is tracking revenues versus cash flow for recent years, and the data is shown in the table below. Consider cash flow to be the dependent variable. Assume the correlation is significant. Predict the cash flow for company revenues of $750,000 (all dollar amounts are</w:t>
      </w:r>
      <w:r w:rsidRPr="00F331B0">
        <w:t xml:space="preserve"> in thousands).</w:t>
      </w:r>
    </w:p>
    <w:tbl>
      <w:tblPr>
        <w:tblW w:w="3770" w:type="dxa"/>
        <w:jc w:val="center"/>
        <w:tblLook w:val="04A0" w:firstRow="1" w:lastRow="0" w:firstColumn="1" w:lastColumn="0" w:noHBand="0" w:noVBand="1"/>
      </w:tblPr>
      <w:tblGrid>
        <w:gridCol w:w="1690"/>
        <w:gridCol w:w="2080"/>
      </w:tblGrid>
      <w:tr w:rsidR="009818AA" w:rsidRPr="00F331B0" w14:paraId="73AF9706" w14:textId="77777777" w:rsidTr="002E6FA4">
        <w:trPr>
          <w:trHeight w:val="540"/>
          <w:jc w:val="center"/>
        </w:trPr>
        <w:tc>
          <w:tcPr>
            <w:tcW w:w="1690" w:type="dxa"/>
            <w:tcBorders>
              <w:top w:val="single" w:sz="8" w:space="0" w:color="auto"/>
              <w:left w:val="single" w:sz="8" w:space="0" w:color="auto"/>
              <w:bottom w:val="nil"/>
              <w:right w:val="single" w:sz="8" w:space="0" w:color="auto"/>
            </w:tcBorders>
            <w:shd w:val="clear" w:color="auto" w:fill="auto"/>
            <w:vAlign w:val="center"/>
            <w:hideMark/>
          </w:tcPr>
          <w:p w14:paraId="62D9C06E" w14:textId="77777777" w:rsidR="009818AA" w:rsidRPr="00F331B0" w:rsidRDefault="009818AA" w:rsidP="002E6FA4">
            <w:pPr>
              <w:jc w:val="center"/>
              <w:rPr>
                <w:rFonts w:eastAsia="Times New Roman" w:cstheme="minorHAnsi"/>
                <w:b/>
                <w:bCs/>
                <w:color w:val="000000"/>
              </w:rPr>
            </w:pPr>
            <w:r w:rsidRPr="00F331B0">
              <w:rPr>
                <w:rFonts w:eastAsia="Times New Roman" w:cstheme="minorHAnsi"/>
                <w:b/>
                <w:bCs/>
                <w:color w:val="000000"/>
              </w:rPr>
              <w:t>Revenues ($000s)</w:t>
            </w:r>
          </w:p>
        </w:tc>
        <w:tc>
          <w:tcPr>
            <w:tcW w:w="2080" w:type="dxa"/>
            <w:tcBorders>
              <w:top w:val="single" w:sz="8" w:space="0" w:color="auto"/>
              <w:left w:val="nil"/>
              <w:bottom w:val="nil"/>
              <w:right w:val="single" w:sz="8" w:space="0" w:color="auto"/>
            </w:tcBorders>
            <w:shd w:val="clear" w:color="auto" w:fill="auto"/>
            <w:vAlign w:val="center"/>
            <w:hideMark/>
          </w:tcPr>
          <w:p w14:paraId="56B833FF" w14:textId="77777777" w:rsidR="009818AA" w:rsidRPr="00F331B0" w:rsidRDefault="009818AA" w:rsidP="002E6FA4">
            <w:pPr>
              <w:jc w:val="center"/>
              <w:rPr>
                <w:rFonts w:eastAsia="Times New Roman" w:cstheme="minorHAnsi"/>
                <w:b/>
                <w:bCs/>
                <w:color w:val="000000"/>
              </w:rPr>
            </w:pPr>
            <w:r w:rsidRPr="00F331B0">
              <w:rPr>
                <w:rFonts w:eastAsia="Times New Roman" w:cstheme="minorHAnsi"/>
                <w:b/>
                <w:bCs/>
                <w:color w:val="000000"/>
              </w:rPr>
              <w:t>Cash Flow ($000s)</w:t>
            </w:r>
          </w:p>
        </w:tc>
      </w:tr>
      <w:tr w:rsidR="009818AA" w:rsidRPr="00F331B0" w14:paraId="44B69FC4" w14:textId="77777777" w:rsidTr="002E6FA4">
        <w:trPr>
          <w:trHeight w:val="330"/>
          <w:jc w:val="center"/>
        </w:trPr>
        <w:tc>
          <w:tcPr>
            <w:tcW w:w="169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3241B5C5" w14:textId="77777777" w:rsidR="009818AA" w:rsidRPr="00F331B0" w:rsidRDefault="009818AA" w:rsidP="002E6FA4">
            <w:pPr>
              <w:jc w:val="right"/>
              <w:rPr>
                <w:rFonts w:eastAsia="Times New Roman" w:cstheme="minorHAnsi"/>
                <w:color w:val="000000"/>
              </w:rPr>
            </w:pPr>
            <w:r w:rsidRPr="00F331B0">
              <w:rPr>
                <w:rFonts w:eastAsia="Times New Roman" w:cstheme="minorHAnsi"/>
                <w:color w:val="000000"/>
              </w:rPr>
              <w:t>237</w:t>
            </w:r>
          </w:p>
        </w:tc>
        <w:tc>
          <w:tcPr>
            <w:tcW w:w="2080" w:type="dxa"/>
            <w:tcBorders>
              <w:top w:val="single" w:sz="8" w:space="0" w:color="auto"/>
              <w:left w:val="nil"/>
              <w:bottom w:val="single" w:sz="8" w:space="0" w:color="auto"/>
              <w:right w:val="single" w:sz="8" w:space="0" w:color="auto"/>
            </w:tcBorders>
            <w:shd w:val="clear" w:color="auto" w:fill="auto"/>
            <w:vAlign w:val="center"/>
            <w:hideMark/>
          </w:tcPr>
          <w:p w14:paraId="1DE71252" w14:textId="77777777" w:rsidR="009818AA" w:rsidRPr="00F331B0" w:rsidRDefault="009818AA" w:rsidP="002E6FA4">
            <w:pPr>
              <w:jc w:val="right"/>
              <w:rPr>
                <w:rFonts w:eastAsia="Times New Roman" w:cstheme="minorHAnsi"/>
                <w:color w:val="000000"/>
              </w:rPr>
            </w:pPr>
            <w:r w:rsidRPr="00F331B0">
              <w:rPr>
                <w:rFonts w:eastAsia="Times New Roman" w:cstheme="minorHAnsi"/>
                <w:color w:val="000000"/>
              </w:rPr>
              <w:t>82</w:t>
            </w:r>
          </w:p>
        </w:tc>
      </w:tr>
      <w:tr w:rsidR="009818AA" w:rsidRPr="00F331B0" w14:paraId="2AF1723C" w14:textId="77777777" w:rsidTr="002E6FA4">
        <w:trPr>
          <w:trHeight w:val="330"/>
          <w:jc w:val="center"/>
        </w:trPr>
        <w:tc>
          <w:tcPr>
            <w:tcW w:w="1690" w:type="dxa"/>
            <w:tcBorders>
              <w:top w:val="nil"/>
              <w:left w:val="single" w:sz="8" w:space="0" w:color="auto"/>
              <w:bottom w:val="single" w:sz="8" w:space="0" w:color="auto"/>
              <w:right w:val="single" w:sz="8" w:space="0" w:color="auto"/>
            </w:tcBorders>
            <w:shd w:val="clear" w:color="auto" w:fill="auto"/>
            <w:vAlign w:val="center"/>
            <w:hideMark/>
          </w:tcPr>
          <w:p w14:paraId="2D1C0316" w14:textId="77777777" w:rsidR="009818AA" w:rsidRPr="00F331B0" w:rsidRDefault="009818AA" w:rsidP="002E6FA4">
            <w:pPr>
              <w:jc w:val="right"/>
              <w:rPr>
                <w:rFonts w:eastAsia="Times New Roman" w:cstheme="minorHAnsi"/>
                <w:color w:val="000000"/>
              </w:rPr>
            </w:pPr>
            <w:r w:rsidRPr="00F331B0">
              <w:rPr>
                <w:rFonts w:eastAsia="Times New Roman" w:cstheme="minorHAnsi"/>
                <w:color w:val="000000"/>
              </w:rPr>
              <w:t>241</w:t>
            </w:r>
          </w:p>
        </w:tc>
        <w:tc>
          <w:tcPr>
            <w:tcW w:w="2080" w:type="dxa"/>
            <w:tcBorders>
              <w:top w:val="nil"/>
              <w:left w:val="nil"/>
              <w:bottom w:val="single" w:sz="8" w:space="0" w:color="auto"/>
              <w:right w:val="single" w:sz="8" w:space="0" w:color="auto"/>
            </w:tcBorders>
            <w:shd w:val="clear" w:color="auto" w:fill="auto"/>
            <w:vAlign w:val="center"/>
            <w:hideMark/>
          </w:tcPr>
          <w:p w14:paraId="26AF3783" w14:textId="77777777" w:rsidR="009818AA" w:rsidRPr="00F331B0" w:rsidRDefault="009818AA" w:rsidP="002E6FA4">
            <w:pPr>
              <w:jc w:val="right"/>
              <w:rPr>
                <w:rFonts w:eastAsia="Times New Roman" w:cstheme="minorHAnsi"/>
                <w:color w:val="000000"/>
              </w:rPr>
            </w:pPr>
            <w:r w:rsidRPr="00F331B0">
              <w:rPr>
                <w:rFonts w:eastAsia="Times New Roman" w:cstheme="minorHAnsi"/>
                <w:color w:val="000000"/>
              </w:rPr>
              <w:t>86</w:t>
            </w:r>
          </w:p>
        </w:tc>
      </w:tr>
      <w:tr w:rsidR="009818AA" w:rsidRPr="00F331B0" w14:paraId="5D62F064" w14:textId="77777777" w:rsidTr="002E6FA4">
        <w:trPr>
          <w:trHeight w:val="330"/>
          <w:jc w:val="center"/>
        </w:trPr>
        <w:tc>
          <w:tcPr>
            <w:tcW w:w="1690" w:type="dxa"/>
            <w:tcBorders>
              <w:top w:val="nil"/>
              <w:left w:val="single" w:sz="8" w:space="0" w:color="auto"/>
              <w:bottom w:val="single" w:sz="8" w:space="0" w:color="auto"/>
              <w:right w:val="single" w:sz="8" w:space="0" w:color="auto"/>
            </w:tcBorders>
            <w:shd w:val="clear" w:color="auto" w:fill="auto"/>
            <w:vAlign w:val="center"/>
            <w:hideMark/>
          </w:tcPr>
          <w:p w14:paraId="0BB832E1" w14:textId="77777777" w:rsidR="009818AA" w:rsidRPr="00F331B0" w:rsidRDefault="009818AA" w:rsidP="002E6FA4">
            <w:pPr>
              <w:jc w:val="right"/>
              <w:rPr>
                <w:rFonts w:eastAsia="Times New Roman" w:cstheme="minorHAnsi"/>
                <w:color w:val="000000"/>
              </w:rPr>
            </w:pPr>
            <w:r w:rsidRPr="00F331B0">
              <w:rPr>
                <w:rFonts w:eastAsia="Times New Roman" w:cstheme="minorHAnsi"/>
                <w:color w:val="000000"/>
              </w:rPr>
              <w:t>229</w:t>
            </w:r>
          </w:p>
        </w:tc>
        <w:tc>
          <w:tcPr>
            <w:tcW w:w="2080" w:type="dxa"/>
            <w:tcBorders>
              <w:top w:val="nil"/>
              <w:left w:val="nil"/>
              <w:bottom w:val="single" w:sz="8" w:space="0" w:color="auto"/>
              <w:right w:val="single" w:sz="8" w:space="0" w:color="auto"/>
            </w:tcBorders>
            <w:shd w:val="clear" w:color="auto" w:fill="auto"/>
            <w:vAlign w:val="center"/>
            <w:hideMark/>
          </w:tcPr>
          <w:p w14:paraId="3484955D" w14:textId="77777777" w:rsidR="009818AA" w:rsidRPr="00F331B0" w:rsidRDefault="009818AA" w:rsidP="002E6FA4">
            <w:pPr>
              <w:jc w:val="right"/>
              <w:rPr>
                <w:rFonts w:eastAsia="Times New Roman" w:cstheme="minorHAnsi"/>
                <w:color w:val="000000"/>
              </w:rPr>
            </w:pPr>
            <w:r w:rsidRPr="00F331B0">
              <w:rPr>
                <w:rFonts w:eastAsia="Times New Roman" w:cstheme="minorHAnsi"/>
                <w:color w:val="000000"/>
              </w:rPr>
              <w:t>77</w:t>
            </w:r>
          </w:p>
        </w:tc>
      </w:tr>
      <w:tr w:rsidR="009818AA" w:rsidRPr="00F331B0" w14:paraId="503CF056" w14:textId="77777777" w:rsidTr="002E6FA4">
        <w:trPr>
          <w:trHeight w:val="330"/>
          <w:jc w:val="center"/>
        </w:trPr>
        <w:tc>
          <w:tcPr>
            <w:tcW w:w="1690" w:type="dxa"/>
            <w:tcBorders>
              <w:top w:val="nil"/>
              <w:left w:val="single" w:sz="8" w:space="0" w:color="auto"/>
              <w:bottom w:val="single" w:sz="8" w:space="0" w:color="auto"/>
              <w:right w:val="single" w:sz="8" w:space="0" w:color="auto"/>
            </w:tcBorders>
            <w:shd w:val="clear" w:color="auto" w:fill="auto"/>
            <w:vAlign w:val="center"/>
            <w:hideMark/>
          </w:tcPr>
          <w:p w14:paraId="37AD23D7" w14:textId="77777777" w:rsidR="009818AA" w:rsidRPr="00F331B0" w:rsidRDefault="009818AA" w:rsidP="002E6FA4">
            <w:pPr>
              <w:jc w:val="right"/>
              <w:rPr>
                <w:rFonts w:eastAsia="Times New Roman" w:cstheme="minorHAnsi"/>
                <w:color w:val="000000"/>
              </w:rPr>
            </w:pPr>
            <w:r w:rsidRPr="00F331B0">
              <w:rPr>
                <w:rFonts w:eastAsia="Times New Roman" w:cstheme="minorHAnsi"/>
                <w:color w:val="000000"/>
              </w:rPr>
              <w:t>284</w:t>
            </w:r>
          </w:p>
        </w:tc>
        <w:tc>
          <w:tcPr>
            <w:tcW w:w="2080" w:type="dxa"/>
            <w:tcBorders>
              <w:top w:val="nil"/>
              <w:left w:val="nil"/>
              <w:bottom w:val="single" w:sz="8" w:space="0" w:color="auto"/>
              <w:right w:val="single" w:sz="8" w:space="0" w:color="auto"/>
            </w:tcBorders>
            <w:shd w:val="clear" w:color="auto" w:fill="auto"/>
            <w:vAlign w:val="center"/>
            <w:hideMark/>
          </w:tcPr>
          <w:p w14:paraId="0844BE15" w14:textId="77777777" w:rsidR="009818AA" w:rsidRPr="00F331B0" w:rsidRDefault="009818AA" w:rsidP="002E6FA4">
            <w:pPr>
              <w:jc w:val="right"/>
              <w:rPr>
                <w:rFonts w:eastAsia="Times New Roman" w:cstheme="minorHAnsi"/>
                <w:color w:val="000000"/>
              </w:rPr>
            </w:pPr>
            <w:r w:rsidRPr="00F331B0">
              <w:rPr>
                <w:rFonts w:eastAsia="Times New Roman" w:cstheme="minorHAnsi"/>
                <w:color w:val="000000"/>
              </w:rPr>
              <w:t>94</w:t>
            </w:r>
          </w:p>
        </w:tc>
      </w:tr>
      <w:tr w:rsidR="009818AA" w:rsidRPr="00F331B0" w14:paraId="137BBDC4" w14:textId="77777777" w:rsidTr="002E6FA4">
        <w:trPr>
          <w:trHeight w:val="330"/>
          <w:jc w:val="center"/>
        </w:trPr>
        <w:tc>
          <w:tcPr>
            <w:tcW w:w="1690" w:type="dxa"/>
            <w:tcBorders>
              <w:top w:val="nil"/>
              <w:left w:val="single" w:sz="8" w:space="0" w:color="auto"/>
              <w:bottom w:val="single" w:sz="8" w:space="0" w:color="auto"/>
              <w:right w:val="single" w:sz="8" w:space="0" w:color="auto"/>
            </w:tcBorders>
            <w:shd w:val="clear" w:color="auto" w:fill="auto"/>
            <w:vAlign w:val="center"/>
            <w:hideMark/>
          </w:tcPr>
          <w:p w14:paraId="4CDD02BC" w14:textId="77777777" w:rsidR="009818AA" w:rsidRPr="00F331B0" w:rsidRDefault="009818AA" w:rsidP="002E6FA4">
            <w:pPr>
              <w:jc w:val="right"/>
              <w:rPr>
                <w:rFonts w:eastAsia="Times New Roman" w:cstheme="minorHAnsi"/>
                <w:color w:val="000000"/>
              </w:rPr>
            </w:pPr>
            <w:r w:rsidRPr="00F331B0">
              <w:rPr>
                <w:rFonts w:eastAsia="Times New Roman" w:cstheme="minorHAnsi"/>
                <w:color w:val="000000"/>
              </w:rPr>
              <w:t>307</w:t>
            </w:r>
          </w:p>
        </w:tc>
        <w:tc>
          <w:tcPr>
            <w:tcW w:w="2080" w:type="dxa"/>
            <w:tcBorders>
              <w:top w:val="nil"/>
              <w:left w:val="nil"/>
              <w:bottom w:val="single" w:sz="8" w:space="0" w:color="auto"/>
              <w:right w:val="single" w:sz="8" w:space="0" w:color="auto"/>
            </w:tcBorders>
            <w:shd w:val="clear" w:color="auto" w:fill="auto"/>
            <w:vAlign w:val="center"/>
            <w:hideMark/>
          </w:tcPr>
          <w:p w14:paraId="55BECAED" w14:textId="77777777" w:rsidR="009818AA" w:rsidRPr="00F331B0" w:rsidRDefault="009818AA" w:rsidP="002E6FA4">
            <w:pPr>
              <w:jc w:val="right"/>
              <w:rPr>
                <w:rFonts w:eastAsia="Times New Roman" w:cstheme="minorHAnsi"/>
                <w:color w:val="000000"/>
              </w:rPr>
            </w:pPr>
            <w:r w:rsidRPr="00F331B0">
              <w:rPr>
                <w:rFonts w:eastAsia="Times New Roman" w:cstheme="minorHAnsi"/>
                <w:color w:val="000000"/>
              </w:rPr>
              <w:t>93</w:t>
            </w:r>
          </w:p>
        </w:tc>
      </w:tr>
    </w:tbl>
    <w:p w14:paraId="38496557" w14:textId="77777777" w:rsidR="009818AA" w:rsidRPr="00FE3F25" w:rsidRDefault="009818AA" w:rsidP="00FE3F25">
      <w:pPr>
        <w:pStyle w:val="Para1"/>
        <w:jc w:val="both"/>
        <w:rPr>
          <w:b/>
          <w:bCs/>
        </w:rPr>
      </w:pPr>
      <w:r w:rsidRPr="00FE3F25">
        <w:rPr>
          <w:b/>
          <w:bCs/>
        </w:rPr>
        <w:t>Table 14.13</w:t>
      </w:r>
    </w:p>
    <w:p w14:paraId="78B66567" w14:textId="68CA69CA" w:rsidR="009818AA" w:rsidRPr="00483B7A" w:rsidRDefault="009818AA" w:rsidP="00711827">
      <w:pPr>
        <w:pStyle w:val="Para1"/>
        <w:rPr>
          <w:b/>
          <w:bCs/>
          <w:i/>
          <w:iCs/>
        </w:rPr>
      </w:pPr>
      <w:r w:rsidRPr="00711827">
        <w:t>Solution: The original data set used revenues between $229,000 and $307,000 to develop the regression model. It is not recommended to use the regression model for predictions for x-values outside of the initial data collection. Since $750,000 is significantly outside of the interval for the original x-values, a prediction is not recommended.</w:t>
      </w:r>
    </w:p>
    <w:p w14:paraId="085D2BF0" w14:textId="77777777" w:rsidR="009818AA" w:rsidRPr="00626B69" w:rsidRDefault="009818AA" w:rsidP="00626B69">
      <w:pPr>
        <w:pStyle w:val="Para2"/>
      </w:pPr>
      <w:r w:rsidRPr="00626B69">
        <w:lastRenderedPageBreak/>
        <w:t>Section 14.5 LO 1 Difficult</w:t>
      </w:r>
    </w:p>
    <w:p w14:paraId="2537C1F2" w14:textId="6A4DBA40" w:rsidR="009818AA" w:rsidRPr="00506111" w:rsidRDefault="009818AA" w:rsidP="000B478D">
      <w:pPr>
        <w:pStyle w:val="NumberList"/>
      </w:pPr>
      <w:r w:rsidRPr="00F331B0">
        <w:t>A Fortune 500 company is tracking revenues versus cash flow for recent years, and the data is shown in the table below. Consider cash flow to be the dependent variable. Calculate the residual for the revenue value of $284,000 (all dollar amounts are in thousands):</w:t>
      </w:r>
    </w:p>
    <w:tbl>
      <w:tblPr>
        <w:tblW w:w="3950" w:type="dxa"/>
        <w:jc w:val="center"/>
        <w:tblLook w:val="04A0" w:firstRow="1" w:lastRow="0" w:firstColumn="1" w:lastColumn="0" w:noHBand="0" w:noVBand="1"/>
      </w:tblPr>
      <w:tblGrid>
        <w:gridCol w:w="1960"/>
        <w:gridCol w:w="1990"/>
      </w:tblGrid>
      <w:tr w:rsidR="009818AA" w:rsidRPr="00F331B0" w14:paraId="28B9E599" w14:textId="77777777" w:rsidTr="002E6FA4">
        <w:trPr>
          <w:trHeight w:val="540"/>
          <w:jc w:val="center"/>
        </w:trPr>
        <w:tc>
          <w:tcPr>
            <w:tcW w:w="1960" w:type="dxa"/>
            <w:tcBorders>
              <w:top w:val="single" w:sz="8" w:space="0" w:color="auto"/>
              <w:left w:val="single" w:sz="8" w:space="0" w:color="auto"/>
              <w:bottom w:val="nil"/>
              <w:right w:val="single" w:sz="8" w:space="0" w:color="auto"/>
            </w:tcBorders>
            <w:shd w:val="clear" w:color="auto" w:fill="auto"/>
            <w:vAlign w:val="center"/>
            <w:hideMark/>
          </w:tcPr>
          <w:p w14:paraId="67183941" w14:textId="77777777" w:rsidR="009818AA" w:rsidRPr="00F331B0" w:rsidRDefault="009818AA" w:rsidP="002E6FA4">
            <w:pPr>
              <w:jc w:val="center"/>
              <w:rPr>
                <w:rFonts w:eastAsia="Times New Roman" w:cstheme="minorHAnsi"/>
                <w:b/>
                <w:bCs/>
                <w:color w:val="000000"/>
              </w:rPr>
            </w:pPr>
            <w:r w:rsidRPr="00F331B0">
              <w:rPr>
                <w:rFonts w:eastAsia="Times New Roman" w:cstheme="minorHAnsi"/>
                <w:b/>
                <w:bCs/>
                <w:color w:val="000000"/>
              </w:rPr>
              <w:t>Revenues ($000s)</w:t>
            </w:r>
          </w:p>
        </w:tc>
        <w:tc>
          <w:tcPr>
            <w:tcW w:w="1990" w:type="dxa"/>
            <w:tcBorders>
              <w:top w:val="single" w:sz="8" w:space="0" w:color="auto"/>
              <w:left w:val="nil"/>
              <w:bottom w:val="nil"/>
              <w:right w:val="single" w:sz="8" w:space="0" w:color="auto"/>
            </w:tcBorders>
            <w:shd w:val="clear" w:color="auto" w:fill="auto"/>
            <w:vAlign w:val="center"/>
            <w:hideMark/>
          </w:tcPr>
          <w:p w14:paraId="27595260" w14:textId="77777777" w:rsidR="009818AA" w:rsidRPr="00F331B0" w:rsidRDefault="009818AA" w:rsidP="002E6FA4">
            <w:pPr>
              <w:jc w:val="center"/>
              <w:rPr>
                <w:rFonts w:eastAsia="Times New Roman" w:cstheme="minorHAnsi"/>
                <w:b/>
                <w:bCs/>
                <w:color w:val="000000"/>
              </w:rPr>
            </w:pPr>
            <w:r w:rsidRPr="00F331B0">
              <w:rPr>
                <w:rFonts w:eastAsia="Times New Roman" w:cstheme="minorHAnsi"/>
                <w:b/>
                <w:bCs/>
                <w:color w:val="000000"/>
              </w:rPr>
              <w:t>Cash Flow ($000s)</w:t>
            </w:r>
          </w:p>
        </w:tc>
      </w:tr>
      <w:tr w:rsidR="009818AA" w:rsidRPr="00F331B0" w14:paraId="6220DBA0" w14:textId="77777777" w:rsidTr="002E6FA4">
        <w:trPr>
          <w:trHeight w:val="330"/>
          <w:jc w:val="center"/>
        </w:trPr>
        <w:tc>
          <w:tcPr>
            <w:tcW w:w="196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7EA9E550" w14:textId="77777777" w:rsidR="009818AA" w:rsidRPr="00F331B0" w:rsidRDefault="009818AA" w:rsidP="002E6FA4">
            <w:pPr>
              <w:jc w:val="right"/>
              <w:rPr>
                <w:rFonts w:eastAsia="Times New Roman" w:cstheme="minorHAnsi"/>
                <w:color w:val="000000"/>
              </w:rPr>
            </w:pPr>
            <w:r w:rsidRPr="00F331B0">
              <w:rPr>
                <w:rFonts w:eastAsia="Times New Roman" w:cstheme="minorHAnsi"/>
                <w:color w:val="000000"/>
              </w:rPr>
              <w:t>237</w:t>
            </w:r>
          </w:p>
        </w:tc>
        <w:tc>
          <w:tcPr>
            <w:tcW w:w="1990" w:type="dxa"/>
            <w:tcBorders>
              <w:top w:val="single" w:sz="8" w:space="0" w:color="auto"/>
              <w:left w:val="nil"/>
              <w:bottom w:val="single" w:sz="8" w:space="0" w:color="auto"/>
              <w:right w:val="single" w:sz="8" w:space="0" w:color="auto"/>
            </w:tcBorders>
            <w:shd w:val="clear" w:color="auto" w:fill="auto"/>
            <w:vAlign w:val="center"/>
            <w:hideMark/>
          </w:tcPr>
          <w:p w14:paraId="56CF19E2" w14:textId="77777777" w:rsidR="009818AA" w:rsidRPr="00F331B0" w:rsidRDefault="009818AA" w:rsidP="002E6FA4">
            <w:pPr>
              <w:jc w:val="right"/>
              <w:rPr>
                <w:rFonts w:eastAsia="Times New Roman" w:cstheme="minorHAnsi"/>
                <w:color w:val="000000"/>
              </w:rPr>
            </w:pPr>
            <w:r w:rsidRPr="00F331B0">
              <w:rPr>
                <w:rFonts w:eastAsia="Times New Roman" w:cstheme="minorHAnsi"/>
                <w:color w:val="000000"/>
              </w:rPr>
              <w:t>82</w:t>
            </w:r>
          </w:p>
        </w:tc>
      </w:tr>
      <w:tr w:rsidR="009818AA" w:rsidRPr="00F331B0" w14:paraId="1DFDEC0D" w14:textId="77777777" w:rsidTr="002E6FA4">
        <w:trPr>
          <w:trHeight w:val="330"/>
          <w:jc w:val="center"/>
        </w:trPr>
        <w:tc>
          <w:tcPr>
            <w:tcW w:w="1960" w:type="dxa"/>
            <w:tcBorders>
              <w:top w:val="nil"/>
              <w:left w:val="single" w:sz="8" w:space="0" w:color="auto"/>
              <w:bottom w:val="single" w:sz="8" w:space="0" w:color="auto"/>
              <w:right w:val="single" w:sz="8" w:space="0" w:color="auto"/>
            </w:tcBorders>
            <w:shd w:val="clear" w:color="auto" w:fill="auto"/>
            <w:vAlign w:val="center"/>
            <w:hideMark/>
          </w:tcPr>
          <w:p w14:paraId="219671E0" w14:textId="77777777" w:rsidR="009818AA" w:rsidRPr="00F331B0" w:rsidRDefault="009818AA" w:rsidP="002E6FA4">
            <w:pPr>
              <w:jc w:val="right"/>
              <w:rPr>
                <w:rFonts w:eastAsia="Times New Roman" w:cstheme="minorHAnsi"/>
                <w:color w:val="000000"/>
              </w:rPr>
            </w:pPr>
            <w:r w:rsidRPr="00F331B0">
              <w:rPr>
                <w:rFonts w:eastAsia="Times New Roman" w:cstheme="minorHAnsi"/>
                <w:color w:val="000000"/>
              </w:rPr>
              <w:t>241</w:t>
            </w:r>
          </w:p>
        </w:tc>
        <w:tc>
          <w:tcPr>
            <w:tcW w:w="1990" w:type="dxa"/>
            <w:tcBorders>
              <w:top w:val="nil"/>
              <w:left w:val="nil"/>
              <w:bottom w:val="single" w:sz="8" w:space="0" w:color="auto"/>
              <w:right w:val="single" w:sz="8" w:space="0" w:color="auto"/>
            </w:tcBorders>
            <w:shd w:val="clear" w:color="auto" w:fill="auto"/>
            <w:vAlign w:val="center"/>
            <w:hideMark/>
          </w:tcPr>
          <w:p w14:paraId="239B75AB" w14:textId="77777777" w:rsidR="009818AA" w:rsidRPr="00F331B0" w:rsidRDefault="009818AA" w:rsidP="002E6FA4">
            <w:pPr>
              <w:jc w:val="right"/>
              <w:rPr>
                <w:rFonts w:eastAsia="Times New Roman" w:cstheme="minorHAnsi"/>
                <w:color w:val="000000"/>
              </w:rPr>
            </w:pPr>
            <w:r w:rsidRPr="00F331B0">
              <w:rPr>
                <w:rFonts w:eastAsia="Times New Roman" w:cstheme="minorHAnsi"/>
                <w:color w:val="000000"/>
              </w:rPr>
              <w:t>86</w:t>
            </w:r>
          </w:p>
        </w:tc>
      </w:tr>
      <w:tr w:rsidR="009818AA" w:rsidRPr="00F331B0" w14:paraId="28A2FA0E" w14:textId="77777777" w:rsidTr="002E6FA4">
        <w:trPr>
          <w:trHeight w:val="330"/>
          <w:jc w:val="center"/>
        </w:trPr>
        <w:tc>
          <w:tcPr>
            <w:tcW w:w="1960" w:type="dxa"/>
            <w:tcBorders>
              <w:top w:val="nil"/>
              <w:left w:val="single" w:sz="8" w:space="0" w:color="auto"/>
              <w:bottom w:val="single" w:sz="8" w:space="0" w:color="auto"/>
              <w:right w:val="single" w:sz="8" w:space="0" w:color="auto"/>
            </w:tcBorders>
            <w:shd w:val="clear" w:color="auto" w:fill="auto"/>
            <w:vAlign w:val="center"/>
            <w:hideMark/>
          </w:tcPr>
          <w:p w14:paraId="31557AC7" w14:textId="77777777" w:rsidR="009818AA" w:rsidRPr="00F331B0" w:rsidRDefault="009818AA" w:rsidP="002E6FA4">
            <w:pPr>
              <w:jc w:val="right"/>
              <w:rPr>
                <w:rFonts w:eastAsia="Times New Roman" w:cstheme="minorHAnsi"/>
                <w:color w:val="000000"/>
              </w:rPr>
            </w:pPr>
            <w:r w:rsidRPr="00F331B0">
              <w:rPr>
                <w:rFonts w:eastAsia="Times New Roman" w:cstheme="minorHAnsi"/>
                <w:color w:val="000000"/>
              </w:rPr>
              <w:t>229</w:t>
            </w:r>
          </w:p>
        </w:tc>
        <w:tc>
          <w:tcPr>
            <w:tcW w:w="1990" w:type="dxa"/>
            <w:tcBorders>
              <w:top w:val="nil"/>
              <w:left w:val="nil"/>
              <w:bottom w:val="single" w:sz="8" w:space="0" w:color="auto"/>
              <w:right w:val="single" w:sz="8" w:space="0" w:color="auto"/>
            </w:tcBorders>
            <w:shd w:val="clear" w:color="auto" w:fill="auto"/>
            <w:vAlign w:val="center"/>
            <w:hideMark/>
          </w:tcPr>
          <w:p w14:paraId="3753E5C8" w14:textId="77777777" w:rsidR="009818AA" w:rsidRPr="00F331B0" w:rsidRDefault="009818AA" w:rsidP="002E6FA4">
            <w:pPr>
              <w:jc w:val="right"/>
              <w:rPr>
                <w:rFonts w:eastAsia="Times New Roman" w:cstheme="minorHAnsi"/>
                <w:color w:val="000000"/>
              </w:rPr>
            </w:pPr>
            <w:r w:rsidRPr="00F331B0">
              <w:rPr>
                <w:rFonts w:eastAsia="Times New Roman" w:cstheme="minorHAnsi"/>
                <w:color w:val="000000"/>
              </w:rPr>
              <w:t>77</w:t>
            </w:r>
          </w:p>
        </w:tc>
      </w:tr>
      <w:tr w:rsidR="009818AA" w:rsidRPr="00F331B0" w14:paraId="32350B89" w14:textId="77777777" w:rsidTr="002E6FA4">
        <w:trPr>
          <w:trHeight w:val="330"/>
          <w:jc w:val="center"/>
        </w:trPr>
        <w:tc>
          <w:tcPr>
            <w:tcW w:w="1960" w:type="dxa"/>
            <w:tcBorders>
              <w:top w:val="nil"/>
              <w:left w:val="single" w:sz="8" w:space="0" w:color="auto"/>
              <w:bottom w:val="single" w:sz="8" w:space="0" w:color="auto"/>
              <w:right w:val="single" w:sz="8" w:space="0" w:color="auto"/>
            </w:tcBorders>
            <w:shd w:val="clear" w:color="auto" w:fill="auto"/>
            <w:vAlign w:val="center"/>
            <w:hideMark/>
          </w:tcPr>
          <w:p w14:paraId="0F5FC11B" w14:textId="77777777" w:rsidR="009818AA" w:rsidRPr="00F331B0" w:rsidRDefault="009818AA" w:rsidP="002E6FA4">
            <w:pPr>
              <w:jc w:val="right"/>
              <w:rPr>
                <w:rFonts w:eastAsia="Times New Roman" w:cstheme="minorHAnsi"/>
                <w:color w:val="000000"/>
              </w:rPr>
            </w:pPr>
            <w:r w:rsidRPr="00F331B0">
              <w:rPr>
                <w:rFonts w:eastAsia="Times New Roman" w:cstheme="minorHAnsi"/>
                <w:color w:val="000000"/>
              </w:rPr>
              <w:t>284</w:t>
            </w:r>
          </w:p>
        </w:tc>
        <w:tc>
          <w:tcPr>
            <w:tcW w:w="1990" w:type="dxa"/>
            <w:tcBorders>
              <w:top w:val="nil"/>
              <w:left w:val="nil"/>
              <w:bottom w:val="single" w:sz="8" w:space="0" w:color="auto"/>
              <w:right w:val="single" w:sz="8" w:space="0" w:color="auto"/>
            </w:tcBorders>
            <w:shd w:val="clear" w:color="auto" w:fill="auto"/>
            <w:vAlign w:val="center"/>
            <w:hideMark/>
          </w:tcPr>
          <w:p w14:paraId="677FF05D" w14:textId="77777777" w:rsidR="009818AA" w:rsidRPr="00F331B0" w:rsidRDefault="009818AA" w:rsidP="002E6FA4">
            <w:pPr>
              <w:jc w:val="right"/>
              <w:rPr>
                <w:rFonts w:eastAsia="Times New Roman" w:cstheme="minorHAnsi"/>
                <w:color w:val="000000"/>
              </w:rPr>
            </w:pPr>
            <w:r w:rsidRPr="00F331B0">
              <w:rPr>
                <w:rFonts w:eastAsia="Times New Roman" w:cstheme="minorHAnsi"/>
                <w:color w:val="000000"/>
              </w:rPr>
              <w:t>94</w:t>
            </w:r>
          </w:p>
        </w:tc>
      </w:tr>
      <w:tr w:rsidR="009818AA" w:rsidRPr="00F331B0" w14:paraId="0759FC31" w14:textId="77777777" w:rsidTr="002E6FA4">
        <w:trPr>
          <w:trHeight w:val="330"/>
          <w:jc w:val="center"/>
        </w:trPr>
        <w:tc>
          <w:tcPr>
            <w:tcW w:w="1960" w:type="dxa"/>
            <w:tcBorders>
              <w:top w:val="nil"/>
              <w:left w:val="single" w:sz="8" w:space="0" w:color="auto"/>
              <w:bottom w:val="single" w:sz="8" w:space="0" w:color="auto"/>
              <w:right w:val="single" w:sz="8" w:space="0" w:color="auto"/>
            </w:tcBorders>
            <w:shd w:val="clear" w:color="auto" w:fill="auto"/>
            <w:vAlign w:val="center"/>
            <w:hideMark/>
          </w:tcPr>
          <w:p w14:paraId="380841E4" w14:textId="77777777" w:rsidR="009818AA" w:rsidRPr="00F331B0" w:rsidRDefault="009818AA" w:rsidP="002E6FA4">
            <w:pPr>
              <w:jc w:val="right"/>
              <w:rPr>
                <w:rFonts w:eastAsia="Times New Roman" w:cstheme="minorHAnsi"/>
                <w:color w:val="000000"/>
              </w:rPr>
            </w:pPr>
            <w:r w:rsidRPr="00F331B0">
              <w:rPr>
                <w:rFonts w:eastAsia="Times New Roman" w:cstheme="minorHAnsi"/>
                <w:color w:val="000000"/>
              </w:rPr>
              <w:t>307</w:t>
            </w:r>
          </w:p>
        </w:tc>
        <w:tc>
          <w:tcPr>
            <w:tcW w:w="1990" w:type="dxa"/>
            <w:tcBorders>
              <w:top w:val="nil"/>
              <w:left w:val="nil"/>
              <w:bottom w:val="single" w:sz="8" w:space="0" w:color="auto"/>
              <w:right w:val="single" w:sz="8" w:space="0" w:color="auto"/>
            </w:tcBorders>
            <w:shd w:val="clear" w:color="auto" w:fill="auto"/>
            <w:vAlign w:val="center"/>
            <w:hideMark/>
          </w:tcPr>
          <w:p w14:paraId="2FD4875E" w14:textId="77777777" w:rsidR="009818AA" w:rsidRPr="00F331B0" w:rsidRDefault="009818AA" w:rsidP="002E6FA4">
            <w:pPr>
              <w:jc w:val="right"/>
              <w:rPr>
                <w:rFonts w:eastAsia="Times New Roman" w:cstheme="minorHAnsi"/>
                <w:color w:val="000000"/>
              </w:rPr>
            </w:pPr>
            <w:r w:rsidRPr="00F331B0">
              <w:rPr>
                <w:rFonts w:eastAsia="Times New Roman" w:cstheme="minorHAnsi"/>
                <w:color w:val="000000"/>
              </w:rPr>
              <w:t>93</w:t>
            </w:r>
          </w:p>
        </w:tc>
      </w:tr>
    </w:tbl>
    <w:p w14:paraId="07D3064E" w14:textId="77777777" w:rsidR="009818AA" w:rsidRPr="00626B69" w:rsidRDefault="009818AA" w:rsidP="0037035F">
      <w:pPr>
        <w:pStyle w:val="Para1"/>
      </w:pPr>
      <w:r w:rsidRPr="00F80462">
        <w:rPr>
          <w:b/>
          <w:bCs/>
        </w:rPr>
        <w:t>Table 14.</w:t>
      </w:r>
      <w:r>
        <w:rPr>
          <w:b/>
          <w:bCs/>
        </w:rPr>
        <w:t>14</w:t>
      </w:r>
    </w:p>
    <w:p w14:paraId="3650CDC9" w14:textId="72C19737" w:rsidR="009818AA" w:rsidRPr="00711827" w:rsidRDefault="009818AA" w:rsidP="00711827">
      <w:pPr>
        <w:pStyle w:val="Para1"/>
      </w:pPr>
      <w:r w:rsidRPr="00711827">
        <w:t>Solution: Using the SLOPE command in Excel, the lm command in R, or a calculator, the slope of the best-fit line is calculated as 0.193. Using the INTERCEPT command in Excel, the lm command in R, or a calculator, the y-intercept of the best-fit line is calculated as 36.400. The equation of the best-fit line is as follows:</w:t>
      </w:r>
    </w:p>
    <w:p w14:paraId="54F37827" w14:textId="77777777" w:rsidR="009818AA" w:rsidRPr="00715056" w:rsidRDefault="00383825" w:rsidP="00715056">
      <w:pPr>
        <w:pStyle w:val="Para3"/>
        <w:rPr>
          <w:rFonts w:ascii="Cambria Math" w:hAnsi="Cambria Math"/>
          <w:i/>
        </w:rPr>
      </w:pPr>
      <m:oMathPara>
        <m:oMath>
          <m:acc>
            <m:accPr>
              <m:ctrlPr>
                <w:rPr>
                  <w:rFonts w:ascii="Cambria Math" w:hAnsi="Cambria Math"/>
                  <w:i/>
                </w:rPr>
              </m:ctrlPr>
            </m:accPr>
            <m:e>
              <m:r>
                <w:rPr>
                  <w:rFonts w:ascii="Cambria Math" w:hAnsi="Cambria Math"/>
                </w:rPr>
                <m:t>y</m:t>
              </m:r>
            </m:e>
          </m:acc>
          <m:r>
            <w:rPr>
              <w:rFonts w:ascii="Cambria Math" w:hAnsi="Cambria Math"/>
            </w:rPr>
            <m:t>=a+bx</m:t>
          </m:r>
        </m:oMath>
      </m:oMathPara>
    </w:p>
    <w:p w14:paraId="7BEEA932" w14:textId="77777777" w:rsidR="009818AA" w:rsidRPr="00715056" w:rsidRDefault="00383825" w:rsidP="00715056">
      <w:pPr>
        <w:pStyle w:val="Para3"/>
        <w:rPr>
          <w:rFonts w:ascii="Cambria Math" w:hAnsi="Cambria Math"/>
          <w:i/>
        </w:rPr>
      </w:pPr>
      <m:oMathPara>
        <m:oMath>
          <m:acc>
            <m:accPr>
              <m:ctrlPr>
                <w:rPr>
                  <w:rFonts w:ascii="Cambria Math" w:hAnsi="Cambria Math"/>
                  <w:i/>
                </w:rPr>
              </m:ctrlPr>
            </m:accPr>
            <m:e>
              <m:r>
                <w:rPr>
                  <w:rFonts w:ascii="Cambria Math" w:hAnsi="Cambria Math"/>
                </w:rPr>
                <m:t>y</m:t>
              </m:r>
            </m:e>
          </m:acc>
          <m:r>
            <w:rPr>
              <w:rFonts w:ascii="Cambria Math" w:hAnsi="Cambria Math"/>
            </w:rPr>
            <m:t>=36.400+0.193x</m:t>
          </m:r>
        </m:oMath>
      </m:oMathPara>
    </w:p>
    <w:p w14:paraId="1526165D" w14:textId="77777777" w:rsidR="009818AA" w:rsidRPr="00711827" w:rsidRDefault="009818AA" w:rsidP="00711827">
      <w:pPr>
        <w:pStyle w:val="Para1"/>
      </w:pPr>
      <w:r w:rsidRPr="00711827">
        <w:t>Predict the cash flow for revenues of $284,000:</w:t>
      </w:r>
    </w:p>
    <w:p w14:paraId="4B6FE1E4" w14:textId="0DDDE851" w:rsidR="009818AA" w:rsidRPr="00715056" w:rsidRDefault="00383825" w:rsidP="00715056">
      <w:pPr>
        <w:pStyle w:val="Para3"/>
        <w:rPr>
          <w:rFonts w:ascii="Cambria Math" w:hAnsi="Cambria Math"/>
          <w:i/>
        </w:rPr>
      </w:pPr>
      <m:oMathPara>
        <m:oMath>
          <m:acc>
            <m:accPr>
              <m:ctrlPr>
                <w:rPr>
                  <w:rFonts w:ascii="Cambria Math" w:hAnsi="Cambria Math"/>
                  <w:i/>
                </w:rPr>
              </m:ctrlPr>
            </m:accPr>
            <m:e>
              <m:r>
                <w:rPr>
                  <w:rFonts w:ascii="Cambria Math" w:hAnsi="Cambria Math"/>
                </w:rPr>
                <m:t>y</m:t>
              </m:r>
            </m:e>
          </m:acc>
          <m:r>
            <w:rPr>
              <w:rFonts w:ascii="Cambria Math" w:hAnsi="Cambria Math"/>
            </w:rPr>
            <m:t>=36.400+0.193(284)</m:t>
          </m:r>
        </m:oMath>
      </m:oMathPara>
    </w:p>
    <w:p w14:paraId="0B9133B6" w14:textId="77777777" w:rsidR="009818AA" w:rsidRPr="00715056" w:rsidRDefault="00383825" w:rsidP="00715056">
      <w:pPr>
        <w:pStyle w:val="Para3"/>
        <w:rPr>
          <w:rFonts w:ascii="Cambria Math" w:hAnsi="Cambria Math"/>
          <w:i/>
        </w:rPr>
      </w:pPr>
      <m:oMathPara>
        <m:oMath>
          <m:acc>
            <m:accPr>
              <m:ctrlPr>
                <w:rPr>
                  <w:rFonts w:ascii="Cambria Math" w:hAnsi="Cambria Math"/>
                  <w:i/>
                </w:rPr>
              </m:ctrlPr>
            </m:accPr>
            <m:e>
              <m:r>
                <w:rPr>
                  <w:rFonts w:ascii="Cambria Math" w:hAnsi="Cambria Math"/>
                </w:rPr>
                <m:t>y</m:t>
              </m:r>
            </m:e>
          </m:acc>
          <m:r>
            <w:rPr>
              <w:rFonts w:ascii="Cambria Math" w:hAnsi="Cambria Math"/>
            </w:rPr>
            <m:t>=91.212</m:t>
          </m:r>
        </m:oMath>
      </m:oMathPara>
    </w:p>
    <w:p w14:paraId="1BA0068C" w14:textId="77777777" w:rsidR="00626B69" w:rsidRDefault="009818AA" w:rsidP="00711827">
      <w:pPr>
        <w:pStyle w:val="Para1"/>
      </w:pPr>
      <w:r w:rsidRPr="00711827">
        <w:t>The residual is the difference between an observed y-value and the predicted y-value obtained from the linear regression equation.</w:t>
      </w:r>
    </w:p>
    <w:p w14:paraId="4D704991" w14:textId="083CB2B2" w:rsidR="009818AA" w:rsidRPr="00483B7A" w:rsidRDefault="009818AA" w:rsidP="00715056">
      <w:pPr>
        <w:pStyle w:val="Para3"/>
        <w:rPr>
          <w:rFonts w:eastAsia="Times New Roman"/>
          <w:shd w:val="clear" w:color="auto" w:fill="FFFFFF"/>
        </w:rPr>
      </w:pPr>
      <m:oMathPara>
        <m:oMath>
          <m:r>
            <w:rPr>
              <w:rFonts w:ascii="Cambria Math" w:hAnsi="Cambria Math"/>
            </w:rPr>
            <m:t>residual=</m:t>
          </m:r>
          <m:d>
            <m:dPr>
              <m:ctrlPr>
                <w:rPr>
                  <w:rFonts w:ascii="Cambria Math" w:hAnsi="Cambria Math"/>
                  <w:i/>
                </w:rPr>
              </m:ctrlPr>
            </m:dPr>
            <m:e>
              <m:r>
                <w:rPr>
                  <w:rFonts w:ascii="Cambria Math" w:hAnsi="Cambria Math"/>
                </w:rPr>
                <m:t>observed y value</m:t>
              </m:r>
            </m:e>
          </m:d>
          <m:r>
            <w:rPr>
              <w:rFonts w:ascii="Cambria Math" w:hAnsi="Cambria Math"/>
            </w:rPr>
            <m:t>-</m:t>
          </m:r>
          <m:d>
            <m:dPr>
              <m:ctrlPr>
                <w:rPr>
                  <w:rFonts w:ascii="Cambria Math" w:hAnsi="Cambria Math"/>
                  <w:i/>
                </w:rPr>
              </m:ctrlPr>
            </m:dPr>
            <m:e>
              <m:r>
                <w:rPr>
                  <w:rFonts w:ascii="Cambria Math" w:hAnsi="Cambria Math"/>
                </w:rPr>
                <m:t>predicted y value</m:t>
              </m:r>
            </m:e>
          </m:d>
          <m:r>
            <m:rPr>
              <m:sty m:val="p"/>
            </m:rPr>
            <w:rPr>
              <w:rFonts w:ascii="Cambria Math" w:hAnsi="Cambria Math"/>
            </w:rPr>
            <w:br/>
          </m:r>
        </m:oMath>
        <m:oMath>
          <m:r>
            <w:rPr>
              <w:rFonts w:ascii="Cambria Math" w:hAnsi="Cambria Math"/>
            </w:rPr>
            <m:t>residual=y-</m:t>
          </m:r>
          <m:acc>
            <m:accPr>
              <m:ctrlPr>
                <w:rPr>
                  <w:rFonts w:ascii="Cambria Math" w:hAnsi="Cambria Math"/>
                  <w:i/>
                </w:rPr>
              </m:ctrlPr>
            </m:accPr>
            <m:e>
              <m:r>
                <w:rPr>
                  <w:rFonts w:ascii="Cambria Math" w:hAnsi="Cambria Math"/>
                </w:rPr>
                <m:t>y</m:t>
              </m:r>
            </m:e>
          </m:acc>
          <m:r>
            <m:rPr>
              <m:sty m:val="p"/>
            </m:rPr>
            <w:rPr>
              <w:rFonts w:ascii="Cambria Math" w:hAnsi="Cambria Math"/>
            </w:rPr>
            <w:br/>
          </m:r>
        </m:oMath>
        <m:oMath>
          <m:r>
            <w:rPr>
              <w:rFonts w:ascii="Cambria Math" w:hAnsi="Cambria Math"/>
            </w:rPr>
            <m:t>residual=94-91.212=-2.788</m:t>
          </m:r>
        </m:oMath>
      </m:oMathPara>
    </w:p>
    <w:p w14:paraId="67C32AD2" w14:textId="77777777" w:rsidR="009818AA" w:rsidRPr="00626B69" w:rsidRDefault="009818AA" w:rsidP="00626B69">
      <w:pPr>
        <w:pStyle w:val="Para2"/>
      </w:pPr>
      <w:r w:rsidRPr="00626B69">
        <w:t>Section 14.1 LO 1 Moderate</w:t>
      </w:r>
    </w:p>
    <w:p w14:paraId="679BE19E" w14:textId="77777777" w:rsidR="00F632FF" w:rsidRDefault="009818AA" w:rsidP="00F632FF">
      <w:pPr>
        <w:pStyle w:val="Title"/>
        <w:keepNext/>
        <w:keepLines/>
      </w:pPr>
      <w:r w:rsidRPr="00714CED">
        <w:lastRenderedPageBreak/>
        <w:t>Chapter 14</w:t>
      </w:r>
    </w:p>
    <w:p w14:paraId="454EB0C0" w14:textId="24298339" w:rsidR="009818AA" w:rsidRPr="00714CED" w:rsidRDefault="009818AA" w:rsidP="00F632FF">
      <w:pPr>
        <w:pStyle w:val="Title"/>
        <w:keepNext/>
        <w:keepLines/>
      </w:pPr>
      <w:r w:rsidRPr="00714CED">
        <w:t>Test Bank</w:t>
      </w:r>
    </w:p>
    <w:p w14:paraId="76DF9641" w14:textId="77777777" w:rsidR="009818AA" w:rsidRPr="00714CED" w:rsidRDefault="009818AA" w:rsidP="00F632FF">
      <w:pPr>
        <w:pStyle w:val="Subtitle"/>
        <w:keepNext/>
        <w:keepLines/>
      </w:pPr>
      <w:r w:rsidRPr="00714CED">
        <w:t>Regression Analysis in Finance</w:t>
      </w:r>
    </w:p>
    <w:p w14:paraId="45A13C63" w14:textId="77777777" w:rsidR="00626B69" w:rsidRDefault="009818AA" w:rsidP="00F632FF">
      <w:pPr>
        <w:pStyle w:val="Heading1"/>
        <w:spacing w:before="160"/>
      </w:pPr>
      <w:r w:rsidRPr="00714CED">
        <w:t>True</w:t>
      </w:r>
      <w:r>
        <w:t xml:space="preserve"> or </w:t>
      </w:r>
      <w:r w:rsidRPr="00714CED">
        <w:t>False Questions</w:t>
      </w:r>
    </w:p>
    <w:p w14:paraId="238295C7" w14:textId="6527DEF5" w:rsidR="009818AA" w:rsidRPr="00714CED" w:rsidRDefault="009818AA" w:rsidP="0037035F">
      <w:pPr>
        <w:pStyle w:val="NumberList"/>
        <w:keepNext/>
        <w:keepLines/>
        <w:numPr>
          <w:ilvl w:val="0"/>
          <w:numId w:val="6"/>
        </w:numPr>
        <w:ind w:left="360"/>
      </w:pPr>
      <w:r w:rsidRPr="00714CED">
        <w:t>The numerical value of a correlation coefficient must always fall in the interval from 0 to 1 inclusive.</w:t>
      </w:r>
    </w:p>
    <w:p w14:paraId="63B8C38A" w14:textId="77777777" w:rsidR="009818AA" w:rsidRPr="00714CED" w:rsidRDefault="009818AA" w:rsidP="0037035F">
      <w:pPr>
        <w:pStyle w:val="alphalist"/>
        <w:keepNext/>
        <w:keepLines/>
        <w:numPr>
          <w:ilvl w:val="0"/>
          <w:numId w:val="19"/>
        </w:numPr>
      </w:pPr>
      <w:r w:rsidRPr="00714CED">
        <w:t>True</w:t>
      </w:r>
    </w:p>
    <w:p w14:paraId="42327394" w14:textId="77777777" w:rsidR="009818AA" w:rsidRPr="00441440" w:rsidRDefault="009818AA" w:rsidP="00F632FF">
      <w:pPr>
        <w:pStyle w:val="alphalist"/>
        <w:keepNext/>
        <w:keepLines/>
      </w:pPr>
      <w:r w:rsidRPr="00714CED">
        <w:t>False</w:t>
      </w:r>
    </w:p>
    <w:p w14:paraId="2488C491" w14:textId="77777777" w:rsidR="009818AA" w:rsidRPr="00711827" w:rsidRDefault="009818AA" w:rsidP="00F632FF">
      <w:pPr>
        <w:pStyle w:val="Para1"/>
        <w:keepNext/>
        <w:keepLines/>
      </w:pPr>
      <w:r w:rsidRPr="00711827">
        <w:t>Solution: B. False</w:t>
      </w:r>
    </w:p>
    <w:p w14:paraId="4916D36B" w14:textId="77777777" w:rsidR="009818AA" w:rsidRDefault="009818AA" w:rsidP="00626B69">
      <w:pPr>
        <w:pStyle w:val="Para2"/>
        <w:rPr>
          <w:rFonts w:cstheme="minorHAnsi"/>
          <w:b w:val="0"/>
          <w:bCs/>
          <w:color w:val="000000" w:themeColor="text1"/>
        </w:rPr>
      </w:pPr>
      <w:r w:rsidRPr="00626B69">
        <w:t>Section 14.1 LO 1 Easy</w:t>
      </w:r>
    </w:p>
    <w:p w14:paraId="0A68B061" w14:textId="77777777" w:rsidR="00626B69" w:rsidRDefault="009818AA" w:rsidP="00F632FF">
      <w:pPr>
        <w:pStyle w:val="NumberList"/>
        <w:spacing w:before="120" w:after="120"/>
      </w:pPr>
      <w:r w:rsidRPr="00714CED">
        <w:t xml:space="preserve">The residual </w:t>
      </w:r>
      <w:r>
        <w:t>of</w:t>
      </w:r>
      <w:r w:rsidRPr="00714CED">
        <w:t xml:space="preserve"> a linear regression equation is calculated </w:t>
      </w:r>
      <w:r>
        <w:t>by</w:t>
      </w:r>
      <w:r w:rsidRPr="00714CED">
        <w:t xml:space="preserve"> subtracting the predicted </w:t>
      </w:r>
      <w:r w:rsidRPr="00714CED">
        <w:rPr>
          <w:i/>
          <w:iCs/>
        </w:rPr>
        <w:t>y</w:t>
      </w:r>
      <w:r w:rsidRPr="00714CED">
        <w:t xml:space="preserve"> value from the observed </w:t>
      </w:r>
      <w:r w:rsidRPr="00714CED">
        <w:rPr>
          <w:i/>
          <w:iCs/>
        </w:rPr>
        <w:t>y</w:t>
      </w:r>
      <w:r w:rsidRPr="00714CED">
        <w:t xml:space="preserve"> value</w:t>
      </w:r>
      <w:r>
        <w:t>,</w:t>
      </w:r>
      <w:r w:rsidRPr="00714CED">
        <w:t xml:space="preserve"> </w:t>
      </w:r>
      <w:r>
        <w:t>which</w:t>
      </w:r>
      <w:r w:rsidRPr="00714CED">
        <w:t xml:space="preserve"> can </w:t>
      </w:r>
      <w:r>
        <w:t>only produce</w:t>
      </w:r>
      <w:r w:rsidRPr="00714CED">
        <w:t xml:space="preserve"> a positive result.</w:t>
      </w:r>
    </w:p>
    <w:p w14:paraId="2FD49CF2" w14:textId="55968492" w:rsidR="009818AA" w:rsidRPr="00714CED" w:rsidRDefault="009818AA" w:rsidP="0037035F">
      <w:pPr>
        <w:pStyle w:val="alphalist"/>
        <w:numPr>
          <w:ilvl w:val="0"/>
          <w:numId w:val="20"/>
        </w:numPr>
      </w:pPr>
      <w:r w:rsidRPr="00714CED">
        <w:t>True</w:t>
      </w:r>
    </w:p>
    <w:p w14:paraId="0A95C8C8" w14:textId="77777777" w:rsidR="009818AA" w:rsidRPr="00714CED" w:rsidRDefault="009818AA" w:rsidP="00E74983">
      <w:pPr>
        <w:pStyle w:val="alphalist"/>
      </w:pPr>
      <w:r w:rsidRPr="00714CED">
        <w:t>False</w:t>
      </w:r>
    </w:p>
    <w:p w14:paraId="2F446478" w14:textId="77777777" w:rsidR="009818AA" w:rsidRPr="00711827" w:rsidRDefault="009818AA" w:rsidP="00711827">
      <w:pPr>
        <w:pStyle w:val="Para1"/>
      </w:pPr>
      <w:r w:rsidRPr="00711827">
        <w:t>Solution: B. False</w:t>
      </w:r>
    </w:p>
    <w:p w14:paraId="65BFD57D" w14:textId="77777777" w:rsidR="009818AA" w:rsidRPr="00626B69" w:rsidRDefault="009818AA" w:rsidP="00626B69">
      <w:pPr>
        <w:pStyle w:val="Para2"/>
      </w:pPr>
      <w:r w:rsidRPr="00626B69">
        <w:t>Section 14.2 LO 1 Moderate</w:t>
      </w:r>
    </w:p>
    <w:p w14:paraId="47813E59" w14:textId="77777777" w:rsidR="00626B69" w:rsidRDefault="009818AA" w:rsidP="00F632FF">
      <w:pPr>
        <w:pStyle w:val="NumberList"/>
        <w:spacing w:before="120" w:after="120"/>
      </w:pPr>
      <w:r w:rsidRPr="00714CED">
        <w:t xml:space="preserve">The slope of a linear regression line and </w:t>
      </w:r>
      <w:r>
        <w:t>its</w:t>
      </w:r>
      <w:r w:rsidRPr="00714CED">
        <w:t xml:space="preserve"> correlation coefficient will always have the same sign</w:t>
      </w:r>
      <w:r>
        <w:t>.</w:t>
      </w:r>
      <w:r w:rsidRPr="00714CED">
        <w:t xml:space="preserve"> </w:t>
      </w:r>
      <w:r>
        <w:t>E</w:t>
      </w:r>
      <w:r w:rsidRPr="00714CED">
        <w:t>ither both will be positive or both will be negative.</w:t>
      </w:r>
    </w:p>
    <w:p w14:paraId="1F30F2C5" w14:textId="6D433CD2" w:rsidR="009818AA" w:rsidRPr="00714CED" w:rsidRDefault="009818AA" w:rsidP="0037035F">
      <w:pPr>
        <w:pStyle w:val="alphalist"/>
        <w:numPr>
          <w:ilvl w:val="0"/>
          <w:numId w:val="21"/>
        </w:numPr>
      </w:pPr>
      <w:r w:rsidRPr="00714CED">
        <w:t>True</w:t>
      </w:r>
    </w:p>
    <w:p w14:paraId="33DE33FA" w14:textId="77777777" w:rsidR="009818AA" w:rsidRPr="00714CED" w:rsidRDefault="009818AA" w:rsidP="00E74983">
      <w:pPr>
        <w:pStyle w:val="alphalist"/>
      </w:pPr>
      <w:r w:rsidRPr="00714CED">
        <w:t>False</w:t>
      </w:r>
    </w:p>
    <w:p w14:paraId="6E7CD170" w14:textId="77777777" w:rsidR="009818AA" w:rsidRPr="00711827" w:rsidRDefault="009818AA" w:rsidP="00711827">
      <w:pPr>
        <w:pStyle w:val="Para1"/>
      </w:pPr>
      <w:r w:rsidRPr="00711827">
        <w:t>Solution: A. True</w:t>
      </w:r>
    </w:p>
    <w:p w14:paraId="1775456E" w14:textId="77777777" w:rsidR="009818AA" w:rsidRDefault="009818AA" w:rsidP="00626B69">
      <w:pPr>
        <w:pStyle w:val="Para2"/>
        <w:rPr>
          <w:rFonts w:cstheme="minorHAnsi"/>
          <w:b w:val="0"/>
          <w:bCs/>
          <w:color w:val="000000" w:themeColor="text1"/>
        </w:rPr>
      </w:pPr>
      <w:r w:rsidRPr="00626B69">
        <w:t>Section 14.3 LO 2 Moderate</w:t>
      </w:r>
    </w:p>
    <w:p w14:paraId="21A958F2" w14:textId="0B6E09A9" w:rsidR="009818AA" w:rsidRPr="00714CED" w:rsidRDefault="009818AA" w:rsidP="00F632FF">
      <w:pPr>
        <w:pStyle w:val="Heading1"/>
        <w:spacing w:before="160"/>
      </w:pPr>
      <w:r w:rsidRPr="00714CED">
        <w:t>Multiple Choice</w:t>
      </w:r>
      <w:r>
        <w:t xml:space="preserve"> Questions</w:t>
      </w:r>
    </w:p>
    <w:p w14:paraId="78C5F4EE" w14:textId="42EF245B" w:rsidR="009818AA" w:rsidRPr="00714CED" w:rsidRDefault="009818AA" w:rsidP="0037035F">
      <w:pPr>
        <w:pStyle w:val="NumberList"/>
        <w:numPr>
          <w:ilvl w:val="0"/>
          <w:numId w:val="7"/>
        </w:numPr>
        <w:ind w:left="360"/>
      </w:pPr>
      <w:r w:rsidRPr="00714CED">
        <w:t>Three correlation coefficients are compared</w:t>
      </w:r>
      <w:r>
        <w:t>.</w:t>
      </w:r>
      <w:r w:rsidRPr="00714CED">
        <w:t xml:space="preserve"> Correlation </w:t>
      </w:r>
      <w:r>
        <w:t>c</w:t>
      </w:r>
      <w:r w:rsidRPr="00714CED">
        <w:t xml:space="preserve">oefficient </w:t>
      </w:r>
      <w:r w:rsidRPr="000B478D">
        <w:rPr>
          <w:i/>
          <w:iCs/>
        </w:rPr>
        <w:t>A</w:t>
      </w:r>
      <w:r w:rsidRPr="00714CED">
        <w:t xml:space="preserve"> is 0.13</w:t>
      </w:r>
      <w:r>
        <w:t>,</w:t>
      </w:r>
      <w:r w:rsidRPr="00714CED">
        <w:t xml:space="preserve"> </w:t>
      </w:r>
      <w:r>
        <w:t>c</w:t>
      </w:r>
      <w:r w:rsidRPr="00714CED">
        <w:t xml:space="preserve">orrelation </w:t>
      </w:r>
      <w:r>
        <w:t>c</w:t>
      </w:r>
      <w:r w:rsidRPr="00714CED">
        <w:t xml:space="preserve">oefficient </w:t>
      </w:r>
      <w:r w:rsidRPr="000B478D">
        <w:rPr>
          <w:i/>
          <w:iCs/>
        </w:rPr>
        <w:t>B</w:t>
      </w:r>
      <w:r w:rsidRPr="00714CED">
        <w:t xml:space="preserve"> is -0.22</w:t>
      </w:r>
      <w:r>
        <w:t>, and</w:t>
      </w:r>
      <w:r w:rsidRPr="00714CED">
        <w:t xml:space="preserve"> </w:t>
      </w:r>
      <w:r>
        <w:t>c</w:t>
      </w:r>
      <w:r w:rsidRPr="00714CED">
        <w:t xml:space="preserve">orrelation </w:t>
      </w:r>
      <w:r>
        <w:t>c</w:t>
      </w:r>
      <w:r w:rsidRPr="00714CED">
        <w:t xml:space="preserve">oefficient </w:t>
      </w:r>
      <w:r w:rsidRPr="000B478D">
        <w:rPr>
          <w:i/>
          <w:iCs/>
        </w:rPr>
        <w:t>C</w:t>
      </w:r>
      <w:r w:rsidRPr="00714CED">
        <w:t xml:space="preserve"> is 0.45. Which correlation coefficient represents the weakest linear relationship?</w:t>
      </w:r>
    </w:p>
    <w:p w14:paraId="5D52576E" w14:textId="77777777" w:rsidR="009818AA" w:rsidRPr="00441440" w:rsidRDefault="009818AA" w:rsidP="0037035F">
      <w:pPr>
        <w:pStyle w:val="alphalist"/>
        <w:numPr>
          <w:ilvl w:val="0"/>
          <w:numId w:val="22"/>
        </w:numPr>
      </w:pPr>
      <w:r w:rsidRPr="00441440">
        <w:t>A</w:t>
      </w:r>
    </w:p>
    <w:p w14:paraId="3AF0F24D" w14:textId="77777777" w:rsidR="009818AA" w:rsidRPr="00441440" w:rsidRDefault="009818AA" w:rsidP="00E74983">
      <w:pPr>
        <w:pStyle w:val="alphalist"/>
      </w:pPr>
      <w:r w:rsidRPr="00441440">
        <w:t>B</w:t>
      </w:r>
    </w:p>
    <w:p w14:paraId="488C378F" w14:textId="77777777" w:rsidR="009818AA" w:rsidRPr="00441440" w:rsidRDefault="009818AA" w:rsidP="00E74983">
      <w:pPr>
        <w:pStyle w:val="alphalist"/>
      </w:pPr>
      <w:r w:rsidRPr="00441440">
        <w:t>C</w:t>
      </w:r>
    </w:p>
    <w:p w14:paraId="463C3CA5" w14:textId="77777777" w:rsidR="009818AA" w:rsidRPr="00714CED" w:rsidRDefault="009818AA" w:rsidP="00E74983">
      <w:pPr>
        <w:pStyle w:val="alphalist"/>
      </w:pPr>
      <w:r>
        <w:t>N</w:t>
      </w:r>
      <w:r w:rsidRPr="00714CED">
        <w:t>ot enough information to determine</w:t>
      </w:r>
    </w:p>
    <w:p w14:paraId="0FEF5BAA" w14:textId="77777777" w:rsidR="009818AA" w:rsidRPr="00711827" w:rsidRDefault="009818AA" w:rsidP="00711827">
      <w:pPr>
        <w:pStyle w:val="Para1"/>
      </w:pPr>
      <w:r w:rsidRPr="00711827">
        <w:t>Solution: A. The closer the absolute value of the correlation coefficient is to zero, the weaker the correlation. Because the absolute value of 0.13 is 0.13 and this is the value closest to zero, coefficient A represents the weakest linear relationship.</w:t>
      </w:r>
    </w:p>
    <w:p w14:paraId="44AA2F5E" w14:textId="77777777" w:rsidR="009818AA" w:rsidRDefault="009818AA" w:rsidP="00626B69">
      <w:pPr>
        <w:pStyle w:val="Para2"/>
        <w:rPr>
          <w:rFonts w:cstheme="minorHAnsi"/>
          <w:b w:val="0"/>
          <w:bCs/>
          <w:color w:val="000000" w:themeColor="text1"/>
        </w:rPr>
      </w:pPr>
      <w:r w:rsidRPr="00626B69">
        <w:t>Section 14.1 LO 1 Moderate</w:t>
      </w:r>
    </w:p>
    <w:p w14:paraId="45211F81" w14:textId="6B52A19B" w:rsidR="009818AA" w:rsidRPr="00714CED" w:rsidRDefault="009818AA" w:rsidP="000B478D">
      <w:pPr>
        <w:pStyle w:val="NumberList"/>
      </w:pPr>
      <w:r w:rsidRPr="00714CED">
        <w:lastRenderedPageBreak/>
        <w:t>A financial analyst calculates the correlation between two quantities as zero. Which of the following statements is valid?</w:t>
      </w:r>
    </w:p>
    <w:p w14:paraId="22C2736E" w14:textId="77777777" w:rsidR="009818AA" w:rsidRPr="00714CED" w:rsidRDefault="009818AA" w:rsidP="0037035F">
      <w:pPr>
        <w:pStyle w:val="alphalist"/>
        <w:numPr>
          <w:ilvl w:val="0"/>
          <w:numId w:val="23"/>
        </w:numPr>
      </w:pPr>
      <w:r w:rsidRPr="00714CED">
        <w:t xml:space="preserve">There is no relationship between </w:t>
      </w:r>
      <w:r w:rsidRPr="00F557E2">
        <w:rPr>
          <w:i/>
          <w:iCs/>
        </w:rPr>
        <w:t>x</w:t>
      </w:r>
      <w:r w:rsidRPr="00714CED">
        <w:t xml:space="preserve"> and </w:t>
      </w:r>
      <w:r w:rsidRPr="00F557E2">
        <w:rPr>
          <w:i/>
          <w:iCs/>
        </w:rPr>
        <w:t>y</w:t>
      </w:r>
      <w:r w:rsidRPr="00714CED">
        <w:t>.</w:t>
      </w:r>
    </w:p>
    <w:p w14:paraId="18D2F517" w14:textId="77777777" w:rsidR="009818AA" w:rsidRPr="00714CED" w:rsidRDefault="009818AA" w:rsidP="00E74983">
      <w:pPr>
        <w:pStyle w:val="alphalist"/>
      </w:pPr>
      <w:r w:rsidRPr="00714CED">
        <w:t xml:space="preserve">There is no linear relationship between </w:t>
      </w:r>
      <w:r w:rsidRPr="00714CED">
        <w:rPr>
          <w:i/>
          <w:iCs/>
        </w:rPr>
        <w:t>x</w:t>
      </w:r>
      <w:r w:rsidRPr="00714CED">
        <w:t xml:space="preserve"> and </w:t>
      </w:r>
      <w:r w:rsidRPr="00714CED">
        <w:rPr>
          <w:i/>
          <w:iCs/>
        </w:rPr>
        <w:t>y</w:t>
      </w:r>
      <w:r w:rsidRPr="00714CED">
        <w:t>.</w:t>
      </w:r>
    </w:p>
    <w:p w14:paraId="70113AAF" w14:textId="77777777" w:rsidR="009818AA" w:rsidRPr="00714CED" w:rsidRDefault="009818AA" w:rsidP="00E74983">
      <w:pPr>
        <w:pStyle w:val="alphalist"/>
      </w:pPr>
      <w:r w:rsidRPr="00714CED">
        <w:t xml:space="preserve">There is perfect linear correlation between </w:t>
      </w:r>
      <w:r w:rsidRPr="00714CED">
        <w:rPr>
          <w:i/>
          <w:iCs/>
        </w:rPr>
        <w:t>x</w:t>
      </w:r>
      <w:r w:rsidRPr="00714CED">
        <w:t xml:space="preserve"> and </w:t>
      </w:r>
      <w:r w:rsidRPr="00714CED">
        <w:rPr>
          <w:i/>
          <w:iCs/>
        </w:rPr>
        <w:t>y</w:t>
      </w:r>
      <w:r w:rsidRPr="00714CED">
        <w:t>.</w:t>
      </w:r>
    </w:p>
    <w:p w14:paraId="600548C7" w14:textId="77777777" w:rsidR="009818AA" w:rsidRPr="00714CED" w:rsidRDefault="009818AA" w:rsidP="00E74983">
      <w:pPr>
        <w:pStyle w:val="alphalist"/>
      </w:pPr>
      <w:r w:rsidRPr="00714CED">
        <w:t xml:space="preserve">The standard deviations for </w:t>
      </w:r>
      <w:r w:rsidRPr="00714CED">
        <w:rPr>
          <w:i/>
          <w:iCs/>
        </w:rPr>
        <w:t>x</w:t>
      </w:r>
      <w:r w:rsidRPr="00714CED">
        <w:t xml:space="preserve"> and </w:t>
      </w:r>
      <w:r w:rsidRPr="00714CED">
        <w:rPr>
          <w:i/>
          <w:iCs/>
        </w:rPr>
        <w:t xml:space="preserve">y </w:t>
      </w:r>
      <w:r w:rsidRPr="00714CED">
        <w:t>are the same.</w:t>
      </w:r>
    </w:p>
    <w:p w14:paraId="275B4EA4" w14:textId="77777777" w:rsidR="00626B69" w:rsidRDefault="009818AA" w:rsidP="00711827">
      <w:pPr>
        <w:pStyle w:val="Para1"/>
      </w:pPr>
      <w:r w:rsidRPr="00711827">
        <w:t>Solution: B. The correlation coefficient measures the linear relationship between two variables. If the correlation coefficient is zero, this indicates that there is no linear relationship between x and y.</w:t>
      </w:r>
    </w:p>
    <w:p w14:paraId="11F59F07" w14:textId="4441B220" w:rsidR="009818AA" w:rsidRPr="00626B69" w:rsidRDefault="009818AA" w:rsidP="00626B69">
      <w:pPr>
        <w:pStyle w:val="Para2"/>
      </w:pPr>
      <w:r w:rsidRPr="00626B69">
        <w:t>Section 14.1 LO 2 Moderate</w:t>
      </w:r>
    </w:p>
    <w:p w14:paraId="24AEE69C" w14:textId="5C0E9C63" w:rsidR="009818AA" w:rsidRPr="00714CED" w:rsidRDefault="009818AA" w:rsidP="000B478D">
      <w:pPr>
        <w:pStyle w:val="NumberList"/>
      </w:pPr>
      <w:r w:rsidRPr="00714CED">
        <w:t xml:space="preserve">A human resource analyst is investigating the correlation between salary and years of experience. Which of the following is a </w:t>
      </w:r>
      <w:r>
        <w:t>likely</w:t>
      </w:r>
      <w:r w:rsidRPr="00714CED">
        <w:t xml:space="preserve"> correlation coefficient for this relationship?</w:t>
      </w:r>
    </w:p>
    <w:p w14:paraId="64D1A358" w14:textId="77777777" w:rsidR="009818AA" w:rsidRPr="00714CED" w:rsidRDefault="009818AA" w:rsidP="0037035F">
      <w:pPr>
        <w:pStyle w:val="alphalist"/>
        <w:numPr>
          <w:ilvl w:val="0"/>
          <w:numId w:val="24"/>
        </w:numPr>
      </w:pPr>
      <w:r w:rsidRPr="00714CED">
        <w:t>Approximately -0.86</w:t>
      </w:r>
    </w:p>
    <w:p w14:paraId="59745B68" w14:textId="77777777" w:rsidR="009818AA" w:rsidRPr="00714CED" w:rsidRDefault="009818AA" w:rsidP="00E74983">
      <w:pPr>
        <w:pStyle w:val="alphalist"/>
      </w:pPr>
      <w:r w:rsidRPr="00714CED">
        <w:t>Approximately 0</w:t>
      </w:r>
    </w:p>
    <w:p w14:paraId="5FE388F5" w14:textId="77777777" w:rsidR="009818AA" w:rsidRPr="00714CED" w:rsidRDefault="009818AA" w:rsidP="00E74983">
      <w:pPr>
        <w:pStyle w:val="alphalist"/>
      </w:pPr>
      <w:r w:rsidRPr="00714CED">
        <w:t>Approximately 0.21</w:t>
      </w:r>
    </w:p>
    <w:p w14:paraId="370A1996" w14:textId="77777777" w:rsidR="009818AA" w:rsidRPr="00714CED" w:rsidRDefault="009818AA" w:rsidP="00E74983">
      <w:pPr>
        <w:pStyle w:val="alphalist"/>
      </w:pPr>
      <w:r w:rsidRPr="00714CED">
        <w:t>Approximately 0.86</w:t>
      </w:r>
    </w:p>
    <w:p w14:paraId="05F33F84" w14:textId="77777777" w:rsidR="00626B69" w:rsidRDefault="009818AA" w:rsidP="00711827">
      <w:pPr>
        <w:pStyle w:val="Para1"/>
      </w:pPr>
      <w:r w:rsidRPr="00711827">
        <w:t>Solution: D. For the relationship between salary and years of experience, moderate to strong positive correlation is expected. This corresponds to a correlation coefficient of approximately 0.86.</w:t>
      </w:r>
    </w:p>
    <w:p w14:paraId="09CF13BE" w14:textId="74E4BB52" w:rsidR="009818AA" w:rsidRPr="00626B69" w:rsidRDefault="009818AA" w:rsidP="00626B69">
      <w:pPr>
        <w:pStyle w:val="Para2"/>
      </w:pPr>
      <w:r w:rsidRPr="00626B69">
        <w:t>Section 14.1 LO 2 Moderate</w:t>
      </w:r>
    </w:p>
    <w:p w14:paraId="08558E89" w14:textId="37925D27" w:rsidR="00626B69" w:rsidRDefault="009818AA" w:rsidP="000B478D">
      <w:pPr>
        <w:pStyle w:val="NumberList"/>
      </w:pPr>
      <w:r>
        <w:t>Which correlation coefficient most likely corresponds to the scatter plot below?</w:t>
      </w:r>
    </w:p>
    <w:p w14:paraId="35B62B17" w14:textId="5FD84ED8" w:rsidR="009818AA" w:rsidRDefault="009818AA" w:rsidP="009818AA">
      <w:pPr>
        <w:widowControl w:val="0"/>
        <w:tabs>
          <w:tab w:val="left" w:pos="7870"/>
        </w:tabs>
        <w:rPr>
          <w:rFonts w:cstheme="minorHAnsi"/>
          <w:color w:val="000000" w:themeColor="text1"/>
        </w:rPr>
      </w:pPr>
      <w:r>
        <w:rPr>
          <w:rFonts w:cstheme="minorHAnsi"/>
          <w:noProof/>
          <w:color w:val="000000" w:themeColor="text1"/>
        </w:rPr>
        <w:drawing>
          <wp:inline distT="0" distB="0" distL="0" distR="0" wp14:anchorId="7D5C7DE3" wp14:editId="60566EB7">
            <wp:extent cx="3886200" cy="2402717"/>
            <wp:effectExtent l="0" t="0" r="0" b="0"/>
            <wp:docPr id="2" name="Picture 2" descr="A scatterplot is shown with points plotted at approximate locations (4, 210), (5, 195), (8, 225), (10, 250), (11, 290)&#10;A dotted  straight line approximation is graphed which extends in an downhill direction from left to right and extends from point (2, 230) to point (13, 1300)&#10;The horizontal axis extends from 0 to 14 in increments of 2.&#10;The vertical axis extends from 0 to 250 in increments of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scatterplot is shown with points plotted at approximate locations (4, 210), (5, 195), (8, 225), (10, 250), (11, 290)&#10;A dotted  straight line approximation is graphed which extends in an downhill direction from left to right and extends from point (2, 230) to point (13, 1300)&#10;The horizontal axis extends from 0 to 14 in increments of 2.&#10;The vertical axis extends from 0 to 250 in increments of 50."/>
                    <pic:cNvPicPr/>
                  </pic:nvPicPr>
                  <pic:blipFill>
                    <a:blip r:embed="rId14">
                      <a:extLst>
                        <a:ext uri="{28A0092B-C50C-407E-A947-70E740481C1C}">
                          <a14:useLocalDpi xmlns:a14="http://schemas.microsoft.com/office/drawing/2010/main" val="0"/>
                        </a:ext>
                      </a:extLst>
                    </a:blip>
                    <a:stretch>
                      <a:fillRect/>
                    </a:stretch>
                  </pic:blipFill>
                  <pic:spPr>
                    <a:xfrm>
                      <a:off x="0" y="0"/>
                      <a:ext cx="3914991" cy="2420518"/>
                    </a:xfrm>
                    <a:prstGeom prst="rect">
                      <a:avLst/>
                    </a:prstGeom>
                  </pic:spPr>
                </pic:pic>
              </a:graphicData>
            </a:graphic>
          </wp:inline>
        </w:drawing>
      </w:r>
    </w:p>
    <w:p w14:paraId="289FD8D7" w14:textId="77777777" w:rsidR="009818AA" w:rsidRDefault="009818AA" w:rsidP="0037035F">
      <w:pPr>
        <w:pStyle w:val="alphalist"/>
        <w:numPr>
          <w:ilvl w:val="0"/>
          <w:numId w:val="25"/>
        </w:numPr>
      </w:pPr>
      <w:r>
        <w:t>-0.28</w:t>
      </w:r>
    </w:p>
    <w:p w14:paraId="174E6E86" w14:textId="77777777" w:rsidR="009818AA" w:rsidRDefault="009818AA" w:rsidP="00E74983">
      <w:pPr>
        <w:pStyle w:val="alphalist"/>
      </w:pPr>
      <w:r>
        <w:t>-0.97</w:t>
      </w:r>
    </w:p>
    <w:p w14:paraId="36F2C9EC" w14:textId="77777777" w:rsidR="009818AA" w:rsidRDefault="009818AA" w:rsidP="00E74983">
      <w:pPr>
        <w:pStyle w:val="alphalist"/>
      </w:pPr>
      <w:r>
        <w:t>0.28</w:t>
      </w:r>
    </w:p>
    <w:p w14:paraId="1B3921E7" w14:textId="77777777" w:rsidR="009818AA" w:rsidRDefault="009818AA" w:rsidP="00E74983">
      <w:pPr>
        <w:pStyle w:val="alphalist"/>
      </w:pPr>
      <w:r>
        <w:t>0.97</w:t>
      </w:r>
    </w:p>
    <w:p w14:paraId="79D6531C" w14:textId="77777777" w:rsidR="009818AA" w:rsidRPr="00626B69" w:rsidRDefault="009818AA" w:rsidP="00626B69">
      <w:pPr>
        <w:pStyle w:val="Para2"/>
      </w:pPr>
      <w:r w:rsidRPr="00626B69">
        <w:t>Section 14.1 LO 2 Moderate</w:t>
      </w:r>
    </w:p>
    <w:p w14:paraId="0DD5D994" w14:textId="77777777" w:rsidR="00626B69" w:rsidRDefault="009818AA" w:rsidP="00711827">
      <w:pPr>
        <w:pStyle w:val="Para1"/>
      </w:pPr>
      <w:r w:rsidRPr="00711827">
        <w:lastRenderedPageBreak/>
        <w:t>Solution: B. The scatter plot shows a strong negative correlation, which indicates that the correlation coefficient should be a value close to -1. The only answer choice close to -1 is -0.97.</w:t>
      </w:r>
    </w:p>
    <w:p w14:paraId="4DA54838" w14:textId="050C7D2F" w:rsidR="009818AA" w:rsidRPr="00714CED" w:rsidRDefault="009818AA" w:rsidP="000B478D">
      <w:pPr>
        <w:pStyle w:val="NumberList"/>
      </w:pPr>
      <w:r>
        <w:t>The</w:t>
      </w:r>
      <w:r w:rsidRPr="00714CED">
        <w:t xml:space="preserve"> chief financial officer</w:t>
      </w:r>
      <w:r>
        <w:t xml:space="preserve"> of a company</w:t>
      </w:r>
      <w:r w:rsidRPr="00714CED">
        <w:t xml:space="preserve"> determines </w:t>
      </w:r>
      <w:r>
        <w:t xml:space="preserve">that </w:t>
      </w:r>
      <w:r w:rsidRPr="00714CED">
        <w:t>there is a strong positive correlation between the</w:t>
      </w:r>
      <w:r>
        <w:t xml:space="preserve"> company’s</w:t>
      </w:r>
      <w:r w:rsidRPr="00714CED">
        <w:t xml:space="preserve"> stock price and the Russell 2000 index. Which of the following is a </w:t>
      </w:r>
      <w:r>
        <w:t>valid</w:t>
      </w:r>
      <w:r w:rsidRPr="00714CED">
        <w:t xml:space="preserve"> interpretation of this correlation?</w:t>
      </w:r>
    </w:p>
    <w:p w14:paraId="58D05C4B" w14:textId="77777777" w:rsidR="009818AA" w:rsidRPr="00714CED" w:rsidRDefault="009818AA" w:rsidP="0037035F">
      <w:pPr>
        <w:pStyle w:val="alphalist"/>
        <w:numPr>
          <w:ilvl w:val="0"/>
          <w:numId w:val="26"/>
        </w:numPr>
      </w:pPr>
      <w:r w:rsidRPr="00714CED">
        <w:t>An increase in the Russell 2000 index will cause a decrease in the stock price.</w:t>
      </w:r>
    </w:p>
    <w:p w14:paraId="4C717BD1" w14:textId="77777777" w:rsidR="009818AA" w:rsidRPr="00714CED" w:rsidRDefault="009818AA" w:rsidP="00E74983">
      <w:pPr>
        <w:pStyle w:val="alphalist"/>
      </w:pPr>
      <w:r w:rsidRPr="00714CED">
        <w:t>An increase in the Russell 2000 index will cause an increase in the stock price.</w:t>
      </w:r>
    </w:p>
    <w:p w14:paraId="38A7E136" w14:textId="77777777" w:rsidR="009818AA" w:rsidRPr="00714CED" w:rsidRDefault="009818AA" w:rsidP="00E74983">
      <w:pPr>
        <w:pStyle w:val="alphalist"/>
      </w:pPr>
      <w:r w:rsidRPr="00714CED">
        <w:t>As the Russell 2000 index increases, the stock price tends to decrease.</w:t>
      </w:r>
    </w:p>
    <w:p w14:paraId="1B7797C1" w14:textId="77777777" w:rsidR="009818AA" w:rsidRPr="00714CED" w:rsidRDefault="009818AA" w:rsidP="00E74983">
      <w:pPr>
        <w:pStyle w:val="alphalist"/>
      </w:pPr>
      <w:r w:rsidRPr="00714CED">
        <w:t>As the Russell 2000 index increases, the stock price tends to increase.</w:t>
      </w:r>
    </w:p>
    <w:p w14:paraId="5605975C" w14:textId="77777777" w:rsidR="009818AA" w:rsidRPr="00711827" w:rsidRDefault="009818AA" w:rsidP="00711827">
      <w:pPr>
        <w:pStyle w:val="Para1"/>
      </w:pPr>
      <w:r w:rsidRPr="00711827">
        <w:t>Solution: D. A strong positive correlation indicates that as the Russell 2000 index increases, the stock price tends to increase as well. It is not correct to conclude that an increase in the Russell 2000 index will cause an increase in the stock price.</w:t>
      </w:r>
    </w:p>
    <w:p w14:paraId="1CEC2FC7" w14:textId="77777777" w:rsidR="009818AA" w:rsidRPr="00626B69" w:rsidRDefault="009818AA" w:rsidP="00626B69">
      <w:pPr>
        <w:pStyle w:val="Para2"/>
      </w:pPr>
      <w:r w:rsidRPr="00626B69">
        <w:t>Section 14.1 LO 2 Moderate</w:t>
      </w:r>
    </w:p>
    <w:p w14:paraId="5CFBE669" w14:textId="4B2B29A6" w:rsidR="009818AA" w:rsidRPr="00714CED" w:rsidRDefault="009818AA" w:rsidP="000B478D">
      <w:pPr>
        <w:pStyle w:val="NumberList"/>
      </w:pPr>
      <w:r w:rsidRPr="00714CED">
        <w:t>A stock market analyst investigating the correlation between Apple stock (</w:t>
      </w:r>
      <w:r w:rsidRPr="00714CED">
        <w:rPr>
          <w:i/>
          <w:iCs/>
        </w:rPr>
        <w:t>y</w:t>
      </w:r>
      <w:r w:rsidRPr="00714CED">
        <w:t>) and the Russell 2000 index (</w:t>
      </w:r>
      <w:r w:rsidRPr="00714CED">
        <w:rPr>
          <w:i/>
          <w:iCs/>
        </w:rPr>
        <w:t>x</w:t>
      </w:r>
      <w:r w:rsidRPr="00714CED">
        <w:t xml:space="preserve">) </w:t>
      </w:r>
      <w:r>
        <w:t>calculates</w:t>
      </w:r>
      <w:r w:rsidRPr="00714CED">
        <w:t xml:space="preserve"> the correlation coefficient </w:t>
      </w:r>
      <w:r>
        <w:t>as</w:t>
      </w:r>
      <w:r w:rsidRPr="00714CED">
        <w:t xml:space="preserve"> 0.625. The data</w:t>
      </w:r>
      <w:r>
        <w:t xml:space="preserve"> </w:t>
      </w:r>
      <w:r w:rsidRPr="00714CED">
        <w:t>set consists of 10 (</w:t>
      </w:r>
      <w:r w:rsidRPr="004A44AE">
        <w:rPr>
          <w:i/>
          <w:iCs/>
        </w:rPr>
        <w:t>x</w:t>
      </w:r>
      <w:r w:rsidRPr="00714CED">
        <w:t xml:space="preserve">, </w:t>
      </w:r>
      <w:r w:rsidRPr="004A44AE">
        <w:rPr>
          <w:i/>
          <w:iCs/>
        </w:rPr>
        <w:t>y</w:t>
      </w:r>
      <w:r w:rsidRPr="00714CED">
        <w:t>) data</w:t>
      </w:r>
      <w:r>
        <w:t xml:space="preserve"> </w:t>
      </w:r>
      <w:r w:rsidRPr="00714CED">
        <w:t>points. Determine if the correlation is significant at the 0.05 level of significance.</w:t>
      </w:r>
    </w:p>
    <w:p w14:paraId="46C332AB" w14:textId="77777777" w:rsidR="009818AA" w:rsidRPr="00714CED" w:rsidRDefault="009818AA" w:rsidP="0037035F">
      <w:pPr>
        <w:pStyle w:val="alphalist"/>
        <w:numPr>
          <w:ilvl w:val="0"/>
          <w:numId w:val="27"/>
        </w:numPr>
      </w:pPr>
      <w:r w:rsidRPr="00714CED">
        <w:t>The correlation is significant.</w:t>
      </w:r>
    </w:p>
    <w:p w14:paraId="497BB2DF" w14:textId="77777777" w:rsidR="009818AA" w:rsidRPr="00714CED" w:rsidRDefault="009818AA" w:rsidP="00E74983">
      <w:pPr>
        <w:pStyle w:val="alphalist"/>
      </w:pPr>
      <w:r w:rsidRPr="00714CED">
        <w:t>The correlation is not significant.</w:t>
      </w:r>
    </w:p>
    <w:p w14:paraId="2989EC4E" w14:textId="77777777" w:rsidR="009818AA" w:rsidRPr="00714CED" w:rsidRDefault="009818AA" w:rsidP="00E74983">
      <w:pPr>
        <w:pStyle w:val="alphalist"/>
      </w:pPr>
      <w:r>
        <w:t>Because</w:t>
      </w:r>
      <w:r w:rsidRPr="00714CED">
        <w:t xml:space="preserve"> there are only 10 data</w:t>
      </w:r>
      <w:r>
        <w:t xml:space="preserve"> </w:t>
      </w:r>
      <w:r w:rsidRPr="00714CED">
        <w:t>points, the correlation cannot be determined.</w:t>
      </w:r>
    </w:p>
    <w:p w14:paraId="2B3B3744" w14:textId="77777777" w:rsidR="009818AA" w:rsidRPr="00714CED" w:rsidRDefault="009818AA" w:rsidP="00E74983">
      <w:pPr>
        <w:pStyle w:val="alphalist"/>
      </w:pPr>
      <w:r>
        <w:t>Because</w:t>
      </w:r>
      <w:r w:rsidRPr="00714CED">
        <w:t xml:space="preserve"> different units are used for the </w:t>
      </w:r>
      <w:r w:rsidRPr="00714CED">
        <w:rPr>
          <w:i/>
          <w:iCs/>
        </w:rPr>
        <w:t>x</w:t>
      </w:r>
      <w:r w:rsidRPr="00714CED">
        <w:t>-va</w:t>
      </w:r>
      <w:r>
        <w:t>lue</w:t>
      </w:r>
      <w:r w:rsidRPr="00714CED">
        <w:t xml:space="preserve"> </w:t>
      </w:r>
      <w:r>
        <w:t>and the</w:t>
      </w:r>
      <w:r w:rsidRPr="00714CED">
        <w:t xml:space="preserve"> </w:t>
      </w:r>
      <w:r w:rsidRPr="00714CED">
        <w:rPr>
          <w:i/>
          <w:iCs/>
        </w:rPr>
        <w:t>y</w:t>
      </w:r>
      <w:r w:rsidRPr="00714CED">
        <w:t>-va</w:t>
      </w:r>
      <w:r>
        <w:t>lue</w:t>
      </w:r>
      <w:r w:rsidRPr="00714CED">
        <w:t>, the correlation cannot be calculated.</w:t>
      </w:r>
    </w:p>
    <w:p w14:paraId="47B1CC4D" w14:textId="77777777" w:rsidR="00626B69" w:rsidRDefault="009818AA" w:rsidP="00711827">
      <w:pPr>
        <w:pStyle w:val="Para1"/>
        <w:rPr>
          <w:rFonts w:eastAsia="Times New Roman"/>
        </w:rPr>
      </w:pPr>
      <w:r w:rsidRPr="00711827">
        <w:t>Solution: B. Using the guideline</w:t>
      </w:r>
      <m:oMath>
        <m:r>
          <m:rPr>
            <m:sty m:val="p"/>
          </m:rPr>
          <w:rPr>
            <w:rFonts w:ascii="Cambria Math" w:hAnsi="Cambria Math"/>
          </w:rPr>
          <m:t xml:space="preserve"> </m:t>
        </m:r>
        <m:d>
          <m:dPr>
            <m:begChr m:val="|"/>
            <m:endChr m:val="|"/>
            <m:ctrlPr>
              <w:rPr>
                <w:rFonts w:ascii="Cambria Math" w:hAnsi="Cambria Math"/>
              </w:rPr>
            </m:ctrlPr>
          </m:dPr>
          <m:e>
            <m:r>
              <w:rPr>
                <w:rFonts w:ascii="Cambria Math" w:hAnsi="Cambria Math"/>
              </w:rPr>
              <m:t>r</m:t>
            </m:r>
          </m:e>
        </m:d>
        <m:r>
          <m:rPr>
            <m:sty m:val="p"/>
          </m:rPr>
          <w:rPr>
            <w:rFonts w:ascii="Cambria Math" w:hAnsi="Cambria Math"/>
          </w:rPr>
          <m:t>≥</m:t>
        </m:r>
        <m:f>
          <m:fPr>
            <m:ctrlPr>
              <w:rPr>
                <w:rFonts w:ascii="Cambria Math" w:hAnsi="Cambria Math"/>
              </w:rPr>
            </m:ctrlPr>
          </m:fPr>
          <m:num>
            <m:r>
              <m:rPr>
                <m:sty m:val="p"/>
              </m:rPr>
              <w:rPr>
                <w:rFonts w:ascii="Cambria Math" w:hAnsi="Cambria Math"/>
              </w:rPr>
              <m:t>2</m:t>
            </m:r>
          </m:num>
          <m:den>
            <m:rad>
              <m:radPr>
                <m:degHide m:val="1"/>
                <m:ctrlPr>
                  <w:rPr>
                    <w:rFonts w:ascii="Cambria Math" w:hAnsi="Cambria Math"/>
                  </w:rPr>
                </m:ctrlPr>
              </m:radPr>
              <m:deg/>
              <m:e>
                <m:r>
                  <w:rPr>
                    <w:rFonts w:ascii="Cambria Math" w:hAnsi="Cambria Math"/>
                  </w:rPr>
                  <m:t>n</m:t>
                </m:r>
              </m:e>
            </m:rad>
          </m:den>
        </m:f>
      </m:oMath>
      <w:r w:rsidRPr="00711827">
        <w:t xml:space="preserve"> for a significant correlation, the absolute value of r is 0.625, and the calculation for </w:t>
      </w:r>
      <m:oMath>
        <m:f>
          <m:fPr>
            <m:ctrlPr>
              <w:rPr>
                <w:rFonts w:ascii="Cambria Math" w:hAnsi="Cambria Math"/>
              </w:rPr>
            </m:ctrlPr>
          </m:fPr>
          <m:num>
            <m:r>
              <m:rPr>
                <m:sty m:val="p"/>
              </m:rPr>
              <w:rPr>
                <w:rFonts w:ascii="Cambria Math" w:hAnsi="Cambria Math"/>
              </w:rPr>
              <m:t>2</m:t>
            </m:r>
          </m:num>
          <m:den>
            <m:rad>
              <m:radPr>
                <m:degHide m:val="1"/>
                <m:ctrlPr>
                  <w:rPr>
                    <w:rFonts w:ascii="Cambria Math" w:hAnsi="Cambria Math"/>
                  </w:rPr>
                </m:ctrlPr>
              </m:radPr>
              <m:deg/>
              <m:e>
                <m:r>
                  <w:rPr>
                    <w:rFonts w:ascii="Cambria Math" w:hAnsi="Cambria Math"/>
                  </w:rPr>
                  <m:t>n</m:t>
                </m:r>
              </m:e>
            </m:rad>
          </m:den>
        </m:f>
        <m:r>
          <m:rPr>
            <m:sty m:val="p"/>
          </m:rPr>
          <w:rPr>
            <w:rFonts w:ascii="Cambria Math" w:hAnsi="Cambria Math"/>
          </w:rPr>
          <m:t xml:space="preserve"> r</m:t>
        </m:r>
      </m:oMath>
      <w:r w:rsidRPr="00711827">
        <w:t xml:space="preserve">esults in 0.632. Because the absolute value of r is less than the value of </w:t>
      </w:r>
      <m:oMath>
        <m:f>
          <m:fPr>
            <m:ctrlPr>
              <w:rPr>
                <w:rFonts w:ascii="Cambria Math" w:hAnsi="Cambria Math"/>
              </w:rPr>
            </m:ctrlPr>
          </m:fPr>
          <m:num>
            <m:r>
              <m:rPr>
                <m:sty m:val="p"/>
              </m:rPr>
              <w:rPr>
                <w:rFonts w:ascii="Cambria Math" w:hAnsi="Cambria Math"/>
              </w:rPr>
              <m:t>2</m:t>
            </m:r>
          </m:num>
          <m:den>
            <m:rad>
              <m:radPr>
                <m:degHide m:val="1"/>
                <m:ctrlPr>
                  <w:rPr>
                    <w:rFonts w:ascii="Cambria Math" w:hAnsi="Cambria Math"/>
                  </w:rPr>
                </m:ctrlPr>
              </m:radPr>
              <m:deg/>
              <m:e>
                <m:r>
                  <w:rPr>
                    <w:rFonts w:ascii="Cambria Math" w:hAnsi="Cambria Math"/>
                  </w:rPr>
                  <m:t>n</m:t>
                </m:r>
              </m:e>
            </m:rad>
          </m:den>
        </m:f>
        <m:r>
          <m:rPr>
            <m:sty m:val="p"/>
          </m:rPr>
          <w:rPr>
            <w:rFonts w:ascii="Cambria Math" w:hAnsi="Cambria Math"/>
          </w:rPr>
          <m:t> </m:t>
        </m:r>
      </m:oMath>
      <w:r w:rsidRPr="00711827">
        <w:t>, the conclusion is that the correlation is not significant.</w:t>
      </w:r>
    </w:p>
    <w:p w14:paraId="6E1FB381" w14:textId="6008ABC0" w:rsidR="009818AA" w:rsidRPr="00626B69" w:rsidRDefault="009818AA" w:rsidP="00626B69">
      <w:pPr>
        <w:pStyle w:val="Para2"/>
      </w:pPr>
      <w:r w:rsidRPr="00626B69">
        <w:t>Section 14.1 LO 3 Difficult</w:t>
      </w:r>
    </w:p>
    <w:p w14:paraId="54175E6C" w14:textId="51E99A46" w:rsidR="00626B69" w:rsidRDefault="009818AA" w:rsidP="000B478D">
      <w:pPr>
        <w:pStyle w:val="NumberList"/>
      </w:pPr>
      <w:r>
        <w:t>T</w:t>
      </w:r>
      <w:r w:rsidRPr="00714CED">
        <w:t>he relationship between the salar</w:t>
      </w:r>
      <w:r>
        <w:t>ies</w:t>
      </w:r>
      <w:r w:rsidRPr="00714CED">
        <w:t xml:space="preserve"> of finance professionals (</w:t>
      </w:r>
      <w:r w:rsidRPr="00714CED">
        <w:rPr>
          <w:i/>
          <w:iCs/>
        </w:rPr>
        <w:t>y</w:t>
      </w:r>
      <w:r w:rsidRPr="00714CED">
        <w:t xml:space="preserve">) and </w:t>
      </w:r>
      <w:r>
        <w:t xml:space="preserve">their </w:t>
      </w:r>
      <w:r w:rsidRPr="00714CED">
        <w:t>corresponding years of experience (</w:t>
      </w:r>
      <w:r w:rsidRPr="00714CED">
        <w:rPr>
          <w:i/>
          <w:iCs/>
        </w:rPr>
        <w:t>x</w:t>
      </w:r>
      <w:r w:rsidRPr="00714CED">
        <w:t>) is modeled by the</w:t>
      </w:r>
      <w:r>
        <w:t xml:space="preserve"> linear regression</w:t>
      </w:r>
      <w:r w:rsidRPr="00714CED">
        <w:t xml:space="preserve"> equation </w:t>
      </w:r>
      <m:oMath>
        <m:acc>
          <m:accPr>
            <m:ctrlPr>
              <w:rPr>
                <w:rFonts w:ascii="Cambria Math" w:hAnsi="Cambria Math"/>
                <w:i/>
              </w:rPr>
            </m:ctrlPr>
          </m:accPr>
          <m:e>
            <m:r>
              <w:rPr>
                <w:rFonts w:ascii="Cambria Math" w:hAnsi="Cambria Math"/>
              </w:rPr>
              <m:t>y</m:t>
            </m:r>
          </m:e>
        </m:acc>
        <m:r>
          <w:rPr>
            <w:rFonts w:ascii="Cambria Math" w:hAnsi="Cambria Math"/>
          </w:rPr>
          <m:t>=72,000+850x</m:t>
        </m:r>
      </m:oMath>
      <w:r w:rsidRPr="00714CED">
        <w:t xml:space="preserve">. </w:t>
      </w:r>
      <w:r>
        <w:t>During</w:t>
      </w:r>
      <w:r w:rsidRPr="00714CED">
        <w:t xml:space="preserve"> data collection, it was observed that a finance professional with </w:t>
      </w:r>
      <w:r>
        <w:t>eight</w:t>
      </w:r>
      <w:r w:rsidRPr="00714CED">
        <w:t xml:space="preserve"> years of experience had a corresponding salary of $75,800. Calculate the residual for this data point</w:t>
      </w:r>
      <w:r>
        <w:t>,</w:t>
      </w:r>
      <w:r w:rsidRPr="00714CED">
        <w:t xml:space="preserve"> assum</w:t>
      </w:r>
      <w:r>
        <w:t>ing that</w:t>
      </w:r>
      <w:r w:rsidRPr="00714CED">
        <w:t xml:space="preserve"> the correlation is significant.</w:t>
      </w:r>
    </w:p>
    <w:p w14:paraId="42DCF649" w14:textId="0AF780DD" w:rsidR="009818AA" w:rsidRPr="00714CED" w:rsidRDefault="009818AA" w:rsidP="0037035F">
      <w:pPr>
        <w:pStyle w:val="alphalist"/>
        <w:numPr>
          <w:ilvl w:val="0"/>
          <w:numId w:val="28"/>
        </w:numPr>
      </w:pPr>
      <w:r>
        <w:t>-</w:t>
      </w:r>
      <w:r w:rsidRPr="00714CED">
        <w:t>$3,000</w:t>
      </w:r>
    </w:p>
    <w:p w14:paraId="31E113E8" w14:textId="77777777" w:rsidR="009818AA" w:rsidRPr="00714CED" w:rsidRDefault="009818AA" w:rsidP="00E74983">
      <w:pPr>
        <w:pStyle w:val="alphalist"/>
      </w:pPr>
      <w:r w:rsidRPr="00714CED">
        <w:t>$0</w:t>
      </w:r>
    </w:p>
    <w:p w14:paraId="22C56667" w14:textId="77777777" w:rsidR="009818AA" w:rsidRPr="00714CED" w:rsidRDefault="009818AA" w:rsidP="00E74983">
      <w:pPr>
        <w:pStyle w:val="alphalist"/>
      </w:pPr>
      <w:r w:rsidRPr="00714CED">
        <w:t>$3,000</w:t>
      </w:r>
    </w:p>
    <w:p w14:paraId="09F63CF6" w14:textId="77777777" w:rsidR="009818AA" w:rsidRPr="00714CED" w:rsidRDefault="009818AA" w:rsidP="00E74983">
      <w:pPr>
        <w:pStyle w:val="alphalist"/>
      </w:pPr>
      <w:r w:rsidRPr="00714CED">
        <w:t>$75,600</w:t>
      </w:r>
    </w:p>
    <w:p w14:paraId="57B296B4" w14:textId="77777777" w:rsidR="00711827" w:rsidRPr="00711827" w:rsidRDefault="009818AA" w:rsidP="00F632FF">
      <w:pPr>
        <w:pStyle w:val="Para1"/>
        <w:keepNext/>
        <w:keepLines/>
      </w:pPr>
      <w:r w:rsidRPr="00711827">
        <w:lastRenderedPageBreak/>
        <w:t xml:space="preserve">Solution: A. Substitute x = 8 in the regression equation and solve for </w:t>
      </w:r>
      <m:oMath>
        <m:acc>
          <m:accPr>
            <m:ctrlPr>
              <w:rPr>
                <w:rFonts w:ascii="Cambria Math" w:hAnsi="Cambria Math"/>
              </w:rPr>
            </m:ctrlPr>
          </m:accPr>
          <m:e>
            <m:r>
              <w:rPr>
                <w:rFonts w:ascii="Cambria Math" w:hAnsi="Cambria Math"/>
              </w:rPr>
              <m:t>y</m:t>
            </m:r>
          </m:e>
        </m:acc>
      </m:oMath>
      <w:r w:rsidRPr="00711827">
        <w:t>:</w:t>
      </w:r>
    </w:p>
    <w:p w14:paraId="468D5E0B" w14:textId="5FBC5916" w:rsidR="009818AA" w:rsidRPr="00F441D7" w:rsidRDefault="00383825" w:rsidP="00F632FF">
      <w:pPr>
        <w:pStyle w:val="Para3"/>
        <w:keepNext/>
        <w:keepLines/>
      </w:pPr>
      <m:oMathPara>
        <m:oMath>
          <m:acc>
            <m:accPr>
              <m:ctrlPr>
                <w:rPr>
                  <w:rFonts w:ascii="Cambria Math" w:hAnsi="Cambria Math"/>
                  <w:i/>
                </w:rPr>
              </m:ctrlPr>
            </m:accPr>
            <m:e>
              <m:r>
                <w:rPr>
                  <w:rFonts w:ascii="Cambria Math" w:hAnsi="Cambria Math"/>
                </w:rPr>
                <m:t>y</m:t>
              </m:r>
            </m:e>
          </m:acc>
          <m:r>
            <m:rPr>
              <m:aln/>
            </m:rPr>
            <w:rPr>
              <w:rFonts w:ascii="Cambria Math" w:hAnsi="Cambria Math"/>
            </w:rPr>
            <m:t>=72,000+850x</m:t>
          </m:r>
          <m:r>
            <m:rPr>
              <m:sty m:val="p"/>
            </m:rPr>
            <w:rPr>
              <w:rFonts w:ascii="Cambria Math" w:hAnsi="Cambria Math"/>
            </w:rPr>
            <w:br/>
          </m:r>
        </m:oMath>
        <m:oMath>
          <m:acc>
            <m:accPr>
              <m:ctrlPr>
                <w:rPr>
                  <w:rFonts w:ascii="Cambria Math" w:hAnsi="Cambria Math"/>
                  <w:i/>
                </w:rPr>
              </m:ctrlPr>
            </m:accPr>
            <m:e>
              <m:r>
                <w:rPr>
                  <w:rFonts w:ascii="Cambria Math" w:hAnsi="Cambria Math"/>
                </w:rPr>
                <m:t>y</m:t>
              </m:r>
            </m:e>
          </m:acc>
          <m:r>
            <m:rPr>
              <m:aln/>
            </m:rPr>
            <w:rPr>
              <w:rFonts w:ascii="Cambria Math" w:hAnsi="Cambria Math"/>
            </w:rPr>
            <m:t>=72,000+850(8)</m:t>
          </m:r>
          <m:r>
            <m:rPr>
              <m:sty m:val="p"/>
            </m:rPr>
            <w:rPr>
              <w:rFonts w:ascii="Cambria Math" w:hAnsi="Cambria Math"/>
            </w:rPr>
            <w:br/>
          </m:r>
        </m:oMath>
        <m:oMath>
          <m:acc>
            <m:accPr>
              <m:ctrlPr>
                <w:rPr>
                  <w:rFonts w:ascii="Cambria Math" w:hAnsi="Cambria Math"/>
                  <w:i/>
                </w:rPr>
              </m:ctrlPr>
            </m:accPr>
            <m:e>
              <m:r>
                <w:rPr>
                  <w:rFonts w:ascii="Cambria Math" w:hAnsi="Cambria Math"/>
                </w:rPr>
                <m:t>y</m:t>
              </m:r>
            </m:e>
          </m:acc>
          <m:r>
            <m:rPr>
              <m:aln/>
            </m:rPr>
            <w:rPr>
              <w:rFonts w:ascii="Cambria Math" w:hAnsi="Cambria Math"/>
            </w:rPr>
            <m:t>=78,800</m:t>
          </m:r>
        </m:oMath>
      </m:oMathPara>
    </w:p>
    <w:p w14:paraId="385D9A12" w14:textId="77777777" w:rsidR="009818AA" w:rsidRPr="0037035F" w:rsidRDefault="009818AA" w:rsidP="00715056">
      <w:pPr>
        <w:pStyle w:val="Para3"/>
      </w:pPr>
      <m:oMathPara>
        <m:oMath>
          <m:r>
            <w:rPr>
              <w:rFonts w:ascii="Cambria Math" w:hAnsi="Cambria Math"/>
            </w:rPr>
            <m:t>Residual</m:t>
          </m:r>
          <m:r>
            <m:rPr>
              <m:aln/>
            </m:rPr>
            <w:rPr>
              <w:rFonts w:ascii="Cambria Math" w:hAnsi="Cambria Math"/>
            </w:rPr>
            <m:t>=</m:t>
          </m:r>
          <m:d>
            <m:dPr>
              <m:ctrlPr>
                <w:rPr>
                  <w:rFonts w:ascii="Cambria Math" w:hAnsi="Cambria Math"/>
                  <w:i/>
                </w:rPr>
              </m:ctrlPr>
            </m:dPr>
            <m:e>
              <m:r>
                <w:rPr>
                  <w:rFonts w:ascii="Cambria Math" w:hAnsi="Cambria Math"/>
                </w:rPr>
                <m:t>Observed y</m:t>
              </m:r>
              <m:r>
                <m:rPr>
                  <m:nor/>
                </m:rPr>
                <w:rPr>
                  <w:rFonts w:ascii="Cambria Math" w:hAnsi="Cambria Math"/>
                  <w:i/>
                </w:rPr>
                <m:t>-</m:t>
              </m:r>
              <m:r>
                <w:rPr>
                  <w:rFonts w:ascii="Cambria Math" w:hAnsi="Cambria Math"/>
                </w:rPr>
                <m:t>Value</m:t>
              </m:r>
            </m:e>
          </m:d>
          <m:r>
            <w:rPr>
              <w:rFonts w:ascii="Cambria Math" w:hAnsi="Cambria Math"/>
            </w:rPr>
            <m:t>-</m:t>
          </m:r>
          <m:d>
            <m:dPr>
              <m:ctrlPr>
                <w:rPr>
                  <w:rFonts w:ascii="Cambria Math" w:hAnsi="Cambria Math"/>
                  <w:i/>
                </w:rPr>
              </m:ctrlPr>
            </m:dPr>
            <m:e>
              <m:r>
                <w:rPr>
                  <w:rFonts w:ascii="Cambria Math" w:hAnsi="Cambria Math"/>
                </w:rPr>
                <m:t>Predicted y</m:t>
              </m:r>
              <m:r>
                <m:rPr>
                  <m:nor/>
                </m:rPr>
                <w:rPr>
                  <w:rFonts w:ascii="Cambria Math" w:hAnsi="Cambria Math"/>
                  <w:i/>
                </w:rPr>
                <m:t>-</m:t>
              </m:r>
              <m:r>
                <w:rPr>
                  <w:rFonts w:ascii="Cambria Math" w:hAnsi="Cambria Math"/>
                </w:rPr>
                <m:t>Value</m:t>
              </m:r>
            </m:e>
          </m:d>
          <m:r>
            <m:rPr>
              <m:sty m:val="p"/>
            </m:rPr>
            <w:rPr>
              <w:rFonts w:ascii="Cambria Math" w:hAnsi="Cambria Math"/>
            </w:rPr>
            <w:br/>
          </m:r>
        </m:oMath>
        <m:oMath>
          <m:r>
            <w:rPr>
              <w:rFonts w:ascii="Cambria Math" w:hAnsi="Cambria Math"/>
            </w:rPr>
            <m:t>Residual</m:t>
          </m:r>
          <m:r>
            <m:rPr>
              <m:aln/>
            </m:rPr>
            <w:rPr>
              <w:rFonts w:ascii="Cambria Math" w:hAnsi="Cambria Math"/>
            </w:rPr>
            <m:t>=y-</m:t>
          </m:r>
          <m:acc>
            <m:accPr>
              <m:ctrlPr>
                <w:rPr>
                  <w:rFonts w:ascii="Cambria Math" w:hAnsi="Cambria Math"/>
                  <w:i/>
                </w:rPr>
              </m:ctrlPr>
            </m:accPr>
            <m:e>
              <m:r>
                <w:rPr>
                  <w:rFonts w:ascii="Cambria Math" w:hAnsi="Cambria Math"/>
                </w:rPr>
                <m:t>y</m:t>
              </m:r>
            </m:e>
          </m:acc>
          <m:r>
            <m:rPr>
              <m:sty m:val="p"/>
            </m:rPr>
            <w:rPr>
              <w:rFonts w:ascii="Cambria Math" w:hAnsi="Cambria Math"/>
            </w:rPr>
            <w:br/>
          </m:r>
        </m:oMath>
        <m:oMath>
          <m:r>
            <w:rPr>
              <w:rFonts w:ascii="Cambria Math" w:hAnsi="Cambria Math"/>
            </w:rPr>
            <m:t>Residual</m:t>
          </m:r>
          <m:r>
            <m:rPr>
              <m:aln/>
            </m:rPr>
            <w:rPr>
              <w:rFonts w:ascii="Cambria Math" w:hAnsi="Cambria Math"/>
            </w:rPr>
            <m:t>=75,800-78,800=-3,000</m:t>
          </m:r>
        </m:oMath>
      </m:oMathPara>
    </w:p>
    <w:p w14:paraId="2AC7C8C2" w14:textId="77777777" w:rsidR="009818AA" w:rsidRPr="00626B69" w:rsidRDefault="009818AA" w:rsidP="00626B69">
      <w:pPr>
        <w:pStyle w:val="Para2"/>
      </w:pPr>
      <w:r w:rsidRPr="00626B69">
        <w:t>Section 14.2 LO 1 Moderate</w:t>
      </w:r>
    </w:p>
    <w:p w14:paraId="4B2578F2" w14:textId="09D04886" w:rsidR="009818AA" w:rsidRPr="00714CED" w:rsidRDefault="009818AA" w:rsidP="000B478D">
      <w:pPr>
        <w:pStyle w:val="NumberList"/>
      </w:pPr>
      <w:r w:rsidRPr="00714CED">
        <w:t xml:space="preserve">A linear regression model is developed with </w:t>
      </w:r>
      <w:r w:rsidRPr="004A44AE">
        <w:rPr>
          <w:i/>
          <w:iCs/>
        </w:rPr>
        <w:t>x</w:t>
      </w:r>
      <w:r w:rsidRPr="00714CED">
        <w:t>-values ranging from 10 to 50</w:t>
      </w:r>
      <w:r>
        <w:t>,</w:t>
      </w:r>
      <w:r w:rsidRPr="00714CED">
        <w:t xml:space="preserve"> and </w:t>
      </w:r>
      <w:r>
        <w:t>the</w:t>
      </w:r>
      <w:r w:rsidRPr="00714CED">
        <w:t xml:space="preserve"> predict</w:t>
      </w:r>
      <w:r>
        <w:t xml:space="preserve">ed </w:t>
      </w:r>
      <w:r w:rsidRPr="005E5E6E">
        <w:rPr>
          <w:i/>
          <w:iCs/>
        </w:rPr>
        <w:t>y</w:t>
      </w:r>
      <w:r w:rsidRPr="004A44AE">
        <w:t>-</w:t>
      </w:r>
      <w:r w:rsidRPr="005E5E6E">
        <w:t>value</w:t>
      </w:r>
      <w:r w:rsidRPr="00714CED">
        <w:t xml:space="preserve"> for </w:t>
      </w:r>
      <w:r w:rsidRPr="00714CED">
        <w:rPr>
          <w:i/>
          <w:iCs/>
        </w:rPr>
        <w:t>x</w:t>
      </w:r>
      <w:r w:rsidRPr="00714CED">
        <w:t xml:space="preserve"> = 25 is </w:t>
      </w:r>
      <w:r w:rsidRPr="004A44AE">
        <w:rPr>
          <w:i/>
          <w:iCs/>
        </w:rPr>
        <w:t>ŷ</w:t>
      </w:r>
      <w:r>
        <w:t xml:space="preserve"> = </w:t>
      </w:r>
      <w:r w:rsidRPr="00714CED">
        <w:t xml:space="preserve">118.3. The actual observed </w:t>
      </w:r>
      <w:r w:rsidRPr="004A44AE">
        <w:rPr>
          <w:i/>
          <w:iCs/>
        </w:rPr>
        <w:t>y</w:t>
      </w:r>
      <w:r>
        <w:t>-</w:t>
      </w:r>
      <w:r w:rsidRPr="00714CED">
        <w:t xml:space="preserve">value for </w:t>
      </w:r>
      <w:r w:rsidRPr="00714CED">
        <w:rPr>
          <w:i/>
          <w:iCs/>
        </w:rPr>
        <w:t>x</w:t>
      </w:r>
      <w:r w:rsidRPr="00714CED">
        <w:t xml:space="preserve"> = 25 is </w:t>
      </w:r>
      <w:r w:rsidRPr="00714CED">
        <w:rPr>
          <w:i/>
          <w:iCs/>
        </w:rPr>
        <w:t>y</w:t>
      </w:r>
      <w:r w:rsidRPr="00714CED">
        <w:t xml:space="preserve"> = 108.3. Is the residual for this data point positive, negative, or zero?</w:t>
      </w:r>
    </w:p>
    <w:p w14:paraId="779DB77A" w14:textId="77777777" w:rsidR="009818AA" w:rsidRPr="00714CED" w:rsidRDefault="009818AA" w:rsidP="0037035F">
      <w:pPr>
        <w:pStyle w:val="alphalist"/>
        <w:numPr>
          <w:ilvl w:val="0"/>
          <w:numId w:val="29"/>
        </w:numPr>
      </w:pPr>
      <w:r>
        <w:t>P</w:t>
      </w:r>
      <w:r w:rsidRPr="00714CED">
        <w:t>ositive</w:t>
      </w:r>
    </w:p>
    <w:p w14:paraId="7894B2CF" w14:textId="77777777" w:rsidR="009818AA" w:rsidRPr="00714CED" w:rsidRDefault="009818AA" w:rsidP="00E74983">
      <w:pPr>
        <w:pStyle w:val="alphalist"/>
      </w:pPr>
      <w:r>
        <w:t>N</w:t>
      </w:r>
      <w:r w:rsidRPr="00714CED">
        <w:t>egative</w:t>
      </w:r>
    </w:p>
    <w:p w14:paraId="7B9CBA30" w14:textId="77777777" w:rsidR="009818AA" w:rsidRPr="00714CED" w:rsidRDefault="009818AA" w:rsidP="00E74983">
      <w:pPr>
        <w:pStyle w:val="alphalist"/>
      </w:pPr>
      <w:r>
        <w:t>Z</w:t>
      </w:r>
      <w:r w:rsidRPr="00714CED">
        <w:t>ero</w:t>
      </w:r>
    </w:p>
    <w:p w14:paraId="469FC18B" w14:textId="77777777" w:rsidR="009818AA" w:rsidRPr="00714CED" w:rsidRDefault="009818AA" w:rsidP="00E74983">
      <w:pPr>
        <w:pStyle w:val="alphalist"/>
      </w:pPr>
      <w:r>
        <w:t>N</w:t>
      </w:r>
      <w:r w:rsidRPr="00714CED">
        <w:t>ot enough information to determine</w:t>
      </w:r>
    </w:p>
    <w:p w14:paraId="79D0BFF1" w14:textId="77777777" w:rsidR="009818AA" w:rsidRPr="00711827" w:rsidRDefault="009818AA" w:rsidP="00711827">
      <w:pPr>
        <w:pStyle w:val="Para1"/>
      </w:pPr>
      <w:r w:rsidRPr="00711827">
        <w:t xml:space="preserve">Solution: A. The residual is calculated as the observed y-value minus the predicted y-value. In this example, the residual is calculated as 108.3 – 118.3 = </w:t>
      </w:r>
      <w:r w:rsidRPr="00711827">
        <w:noBreakHyphen/>
        <w:t>10. Thus, the residual is negative.</w:t>
      </w:r>
    </w:p>
    <w:p w14:paraId="7DEE6F78" w14:textId="77777777" w:rsidR="009818AA" w:rsidRPr="00626B69" w:rsidRDefault="009818AA" w:rsidP="00626B69">
      <w:pPr>
        <w:pStyle w:val="Para2"/>
      </w:pPr>
      <w:r w:rsidRPr="00626B69">
        <w:t>Section 14.2 LO 1 Moderate</w:t>
      </w:r>
    </w:p>
    <w:p w14:paraId="2F799D81" w14:textId="167AEF09" w:rsidR="00626B69" w:rsidRDefault="009818AA" w:rsidP="000B478D">
      <w:pPr>
        <w:pStyle w:val="NumberList"/>
      </w:pPr>
      <w:r>
        <w:t>Which</w:t>
      </w:r>
      <w:r w:rsidR="00715056">
        <w:t xml:space="preserve"> </w:t>
      </w:r>
      <w:r>
        <w:t>linear regression equation corresponds to the scatter plot below?</w:t>
      </w:r>
    </w:p>
    <w:p w14:paraId="2866DD9B" w14:textId="1F8E41A8" w:rsidR="009818AA" w:rsidRDefault="009818AA" w:rsidP="009818AA">
      <w:pPr>
        <w:widowControl w:val="0"/>
        <w:tabs>
          <w:tab w:val="left" w:pos="7870"/>
        </w:tabs>
        <w:rPr>
          <w:rFonts w:cstheme="minorHAnsi"/>
          <w:color w:val="000000" w:themeColor="text1"/>
        </w:rPr>
      </w:pPr>
      <w:r>
        <w:rPr>
          <w:rFonts w:cstheme="minorHAnsi"/>
          <w:noProof/>
          <w:color w:val="000000" w:themeColor="text1"/>
        </w:rPr>
        <w:drawing>
          <wp:inline distT="0" distB="0" distL="0" distR="0" wp14:anchorId="6EE2490E" wp14:editId="7A199179">
            <wp:extent cx="3595523" cy="2286000"/>
            <wp:effectExtent l="0" t="0" r="0" b="0"/>
            <wp:docPr id="3" name="Picture 3" descr="A scatterplot is shown with points plotted at approximate locations (4, 140), (5, 295), (8, 180), (10, 150), (11, 140)&#10;A dotted  straight line approximation is graphed which extends in an uphill direction from left to right and extends from point (2, 15) to point (13, 300)&#10;The horizontal axis extends from 0 to 14 in increments of 2.&#10;The vertical axis extends from 0 to 350 in increments of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scatterplot is shown with points plotted at approximate locations (4, 140), (5, 295), (8, 180), (10, 150), (11, 140)&#10;A dotted  straight line approximation is graphed which extends in an uphill direction from left to right and extends from point (2, 15) to point (13, 300)&#10;The horizontal axis extends from 0 to 14 in increments of 2.&#10;The vertical axis extends from 0 to 350 in increments of 50."/>
                    <pic:cNvPicPr/>
                  </pic:nvPicPr>
                  <pic:blipFill>
                    <a:blip r:embed="rId15">
                      <a:extLst>
                        <a:ext uri="{28A0092B-C50C-407E-A947-70E740481C1C}">
                          <a14:useLocalDpi xmlns:a14="http://schemas.microsoft.com/office/drawing/2010/main" val="0"/>
                        </a:ext>
                      </a:extLst>
                    </a:blip>
                    <a:stretch>
                      <a:fillRect/>
                    </a:stretch>
                  </pic:blipFill>
                  <pic:spPr>
                    <a:xfrm>
                      <a:off x="0" y="0"/>
                      <a:ext cx="3614151" cy="2297843"/>
                    </a:xfrm>
                    <a:prstGeom prst="rect">
                      <a:avLst/>
                    </a:prstGeom>
                  </pic:spPr>
                </pic:pic>
              </a:graphicData>
            </a:graphic>
          </wp:inline>
        </w:drawing>
      </w:r>
    </w:p>
    <w:p w14:paraId="6B51B141" w14:textId="77777777" w:rsidR="00626B69" w:rsidRDefault="00383825" w:rsidP="0037035F">
      <w:pPr>
        <w:pStyle w:val="alphalist"/>
        <w:numPr>
          <w:ilvl w:val="0"/>
          <w:numId w:val="30"/>
        </w:numPr>
      </w:pPr>
      <m:oMath>
        <m:acc>
          <m:accPr>
            <m:ctrlPr>
              <w:rPr>
                <w:rFonts w:ascii="Cambria Math" w:hAnsi="Cambria Math"/>
              </w:rPr>
            </m:ctrlPr>
          </m:accPr>
          <m:e>
            <m:r>
              <w:rPr>
                <w:rFonts w:ascii="Cambria Math" w:hAnsi="Cambria Math"/>
              </w:rPr>
              <m:t>y</m:t>
            </m:r>
          </m:e>
        </m:acc>
        <m:r>
          <m:rPr>
            <m:sty m:val="p"/>
          </m:rPr>
          <w:rPr>
            <w:rFonts w:ascii="Cambria Math" w:hAnsi="Cambria Math"/>
          </w:rPr>
          <m:t>=-127.3+13.3</m:t>
        </m:r>
        <m:r>
          <w:rPr>
            <w:rFonts w:ascii="Cambria Math" w:hAnsi="Cambria Math"/>
          </w:rPr>
          <m:t>x</m:t>
        </m:r>
      </m:oMath>
    </w:p>
    <w:p w14:paraId="738A4E77" w14:textId="77777777" w:rsidR="00626B69" w:rsidRDefault="00383825" w:rsidP="00E74983">
      <w:pPr>
        <w:pStyle w:val="alphalist"/>
      </w:pPr>
      <m:oMath>
        <m:acc>
          <m:accPr>
            <m:ctrlPr>
              <w:rPr>
                <w:rFonts w:ascii="Cambria Math" w:hAnsi="Cambria Math"/>
              </w:rPr>
            </m:ctrlPr>
          </m:accPr>
          <m:e>
            <m:r>
              <w:rPr>
                <w:rFonts w:ascii="Cambria Math" w:hAnsi="Cambria Math"/>
              </w:rPr>
              <m:t>y</m:t>
            </m:r>
          </m:e>
        </m:acc>
        <m:r>
          <m:rPr>
            <m:sty m:val="p"/>
          </m:rPr>
          <w:rPr>
            <w:rFonts w:ascii="Cambria Math" w:hAnsi="Cambria Math"/>
          </w:rPr>
          <m:t>=127.3+13.3</m:t>
        </m:r>
        <m:r>
          <w:rPr>
            <w:rFonts w:ascii="Cambria Math" w:hAnsi="Cambria Math"/>
          </w:rPr>
          <m:t>x</m:t>
        </m:r>
      </m:oMath>
    </w:p>
    <w:p w14:paraId="0B16D5F0" w14:textId="77777777" w:rsidR="00626B69" w:rsidRDefault="00383825" w:rsidP="00E74983">
      <w:pPr>
        <w:pStyle w:val="alphalist"/>
      </w:pPr>
      <m:oMath>
        <m:acc>
          <m:accPr>
            <m:ctrlPr>
              <w:rPr>
                <w:rFonts w:ascii="Cambria Math" w:hAnsi="Cambria Math"/>
              </w:rPr>
            </m:ctrlPr>
          </m:accPr>
          <m:e>
            <m:r>
              <w:rPr>
                <w:rFonts w:ascii="Cambria Math" w:hAnsi="Cambria Math"/>
              </w:rPr>
              <m:t>y</m:t>
            </m:r>
          </m:e>
        </m:acc>
        <m:r>
          <m:rPr>
            <m:sty m:val="p"/>
          </m:rPr>
          <w:rPr>
            <w:rFonts w:ascii="Cambria Math" w:hAnsi="Cambria Math"/>
          </w:rPr>
          <m:t>=-127.3-13.3</m:t>
        </m:r>
        <m:r>
          <w:rPr>
            <w:rFonts w:ascii="Cambria Math" w:hAnsi="Cambria Math"/>
          </w:rPr>
          <m:t>x</m:t>
        </m:r>
      </m:oMath>
    </w:p>
    <w:p w14:paraId="31AB5A02" w14:textId="77777777" w:rsidR="00626B69" w:rsidRDefault="00383825" w:rsidP="00E74983">
      <w:pPr>
        <w:pStyle w:val="alphalist"/>
        <w:rPr>
          <w:i/>
        </w:rPr>
      </w:pPr>
      <m:oMath>
        <m:acc>
          <m:accPr>
            <m:ctrlPr>
              <w:rPr>
                <w:rFonts w:ascii="Cambria Math" w:hAnsi="Cambria Math"/>
              </w:rPr>
            </m:ctrlPr>
          </m:accPr>
          <m:e>
            <m:r>
              <w:rPr>
                <w:rFonts w:ascii="Cambria Math" w:hAnsi="Cambria Math"/>
              </w:rPr>
              <m:t>y</m:t>
            </m:r>
          </m:e>
        </m:acc>
        <m:r>
          <m:rPr>
            <m:sty m:val="p"/>
          </m:rPr>
          <w:rPr>
            <w:rFonts w:ascii="Cambria Math" w:hAnsi="Cambria Math"/>
          </w:rPr>
          <m:t>=150.3+13.3</m:t>
        </m:r>
        <m:r>
          <w:rPr>
            <w:rFonts w:ascii="Cambria Math" w:hAnsi="Cambria Math"/>
          </w:rPr>
          <m:t>x</m:t>
        </m:r>
      </m:oMath>
    </w:p>
    <w:p w14:paraId="0ADD4672" w14:textId="061A152F" w:rsidR="009818AA" w:rsidRPr="00626B69" w:rsidRDefault="009818AA" w:rsidP="00626B69">
      <w:pPr>
        <w:pStyle w:val="Para2"/>
      </w:pPr>
      <w:r w:rsidRPr="00626B69">
        <w:t>Section 14.2 LO 1 Moderate</w:t>
      </w:r>
    </w:p>
    <w:p w14:paraId="58EF914C" w14:textId="77777777" w:rsidR="00626B69" w:rsidRDefault="009818AA" w:rsidP="00711827">
      <w:pPr>
        <w:pStyle w:val="Para1"/>
      </w:pPr>
      <w:r w:rsidRPr="00711827">
        <w:t xml:space="preserve">Solution: B. The scatter plot shows a positive slope and a y-intercept somewhere between y = 100 and y = 150. Thus, the only possible correct answer choice is </w:t>
      </w:r>
      <m:oMath>
        <m:acc>
          <m:accPr>
            <m:ctrlPr>
              <w:rPr>
                <w:rFonts w:ascii="Cambria Math" w:hAnsi="Cambria Math"/>
              </w:rPr>
            </m:ctrlPr>
          </m:accPr>
          <m:e>
            <m:r>
              <w:rPr>
                <w:rFonts w:ascii="Cambria Math" w:hAnsi="Cambria Math"/>
              </w:rPr>
              <m:t>y</m:t>
            </m:r>
          </m:e>
        </m:acc>
        <m:r>
          <m:rPr>
            <m:sty m:val="p"/>
          </m:rPr>
          <w:rPr>
            <w:rFonts w:ascii="Cambria Math" w:hAnsi="Cambria Math"/>
          </w:rPr>
          <m:t>=127.3+13.3</m:t>
        </m:r>
        <m:r>
          <w:rPr>
            <w:rFonts w:ascii="Cambria Math" w:hAnsi="Cambria Math"/>
          </w:rPr>
          <m:t>x</m:t>
        </m:r>
      </m:oMath>
      <w:r w:rsidRPr="00711827">
        <w:t>.</w:t>
      </w:r>
    </w:p>
    <w:p w14:paraId="707E68A6" w14:textId="0530E226" w:rsidR="00626B69" w:rsidRDefault="009818AA" w:rsidP="000B478D">
      <w:pPr>
        <w:pStyle w:val="NumberList"/>
      </w:pPr>
      <w:r w:rsidRPr="00714CED">
        <w:lastRenderedPageBreak/>
        <w:t>A financial analyst investigates the relationship between net sales (</w:t>
      </w:r>
      <w:r w:rsidRPr="00714CED">
        <w:rPr>
          <w:i/>
          <w:iCs/>
        </w:rPr>
        <w:t>x</w:t>
      </w:r>
      <w:r w:rsidRPr="00714CED">
        <w:t>) and operating expenses (</w:t>
      </w:r>
      <w:r w:rsidRPr="00714CED">
        <w:rPr>
          <w:i/>
          <w:iCs/>
        </w:rPr>
        <w:t>y</w:t>
      </w:r>
      <w:r w:rsidRPr="00714CED">
        <w:t xml:space="preserve">) for a company. For an observed </w:t>
      </w:r>
      <w:r w:rsidRPr="00714CED">
        <w:rPr>
          <w:i/>
          <w:iCs/>
        </w:rPr>
        <w:t>y</w:t>
      </w:r>
      <w:r w:rsidRPr="00714CED">
        <w:t xml:space="preserve">-value of 23.7, </w:t>
      </w:r>
      <w:r>
        <w:t xml:space="preserve">the analyst calculates </w:t>
      </w:r>
      <w:r w:rsidRPr="00714CED">
        <w:t xml:space="preserve">a residual of 3.2. Determine the corresponding predicted value of </w:t>
      </w:r>
      <w:r w:rsidRPr="00714CED">
        <w:rPr>
          <w:i/>
          <w:iCs/>
        </w:rPr>
        <w:t>y</w:t>
      </w:r>
      <w:r w:rsidRPr="00714CED">
        <w:t>.</w:t>
      </w:r>
    </w:p>
    <w:p w14:paraId="0F1C866D" w14:textId="79A600EC" w:rsidR="009818AA" w:rsidRPr="00714CED" w:rsidRDefault="009818AA" w:rsidP="0037035F">
      <w:pPr>
        <w:pStyle w:val="alphalist"/>
        <w:numPr>
          <w:ilvl w:val="0"/>
          <w:numId w:val="31"/>
        </w:numPr>
      </w:pPr>
      <w:r w:rsidRPr="00714CED">
        <w:t>-20.5</w:t>
      </w:r>
    </w:p>
    <w:p w14:paraId="545DC2B0" w14:textId="77777777" w:rsidR="009818AA" w:rsidRPr="00714CED" w:rsidRDefault="009818AA" w:rsidP="00F557E2">
      <w:pPr>
        <w:pStyle w:val="alphalist"/>
      </w:pPr>
      <w:r w:rsidRPr="00714CED">
        <w:t>0</w:t>
      </w:r>
    </w:p>
    <w:p w14:paraId="2C02B188" w14:textId="77777777" w:rsidR="009818AA" w:rsidRPr="00714CED" w:rsidRDefault="009818AA" w:rsidP="00F557E2">
      <w:pPr>
        <w:pStyle w:val="alphalist"/>
      </w:pPr>
      <w:r w:rsidRPr="00714CED">
        <w:t>20.5</w:t>
      </w:r>
    </w:p>
    <w:p w14:paraId="7E616ED7" w14:textId="77777777" w:rsidR="009818AA" w:rsidRPr="00714CED" w:rsidRDefault="009818AA" w:rsidP="00F557E2">
      <w:pPr>
        <w:pStyle w:val="alphalist"/>
      </w:pPr>
      <w:r w:rsidRPr="00714CED">
        <w:t>26.9</w:t>
      </w:r>
    </w:p>
    <w:p w14:paraId="7AE63666" w14:textId="77777777" w:rsidR="009818AA" w:rsidRPr="00711827" w:rsidRDefault="009818AA" w:rsidP="00711827">
      <w:pPr>
        <w:pStyle w:val="Para1"/>
      </w:pPr>
      <w:r w:rsidRPr="00711827">
        <w:t>Solution: C. The residual is 3.2, and the observed y-value is 23.7. Substitute these values in the following equation:</w:t>
      </w:r>
    </w:p>
    <w:p w14:paraId="6CC1D07A" w14:textId="77777777" w:rsidR="009818AA" w:rsidRPr="00715056" w:rsidRDefault="009818AA" w:rsidP="00715056">
      <w:pPr>
        <w:pStyle w:val="Para3"/>
        <w:rPr>
          <w:rFonts w:ascii="Cambria Math" w:hAnsi="Cambria Math"/>
          <w:i/>
        </w:rPr>
      </w:pPr>
      <m:oMathPara>
        <m:oMath>
          <m:r>
            <w:rPr>
              <w:rFonts w:ascii="Cambria Math" w:hAnsi="Cambria Math"/>
            </w:rPr>
            <m:t>Residual</m:t>
          </m:r>
          <m:r>
            <m:rPr>
              <m:aln/>
            </m:rPr>
            <w:rPr>
              <w:rFonts w:ascii="Cambria Math" w:hAnsi="Cambria Math"/>
            </w:rPr>
            <m:t>=</m:t>
          </m:r>
          <m:d>
            <m:dPr>
              <m:ctrlPr>
                <w:rPr>
                  <w:rFonts w:ascii="Cambria Math" w:hAnsi="Cambria Math"/>
                  <w:i/>
                </w:rPr>
              </m:ctrlPr>
            </m:dPr>
            <m:e>
              <m:r>
                <w:rPr>
                  <w:rFonts w:ascii="Cambria Math" w:hAnsi="Cambria Math"/>
                </w:rPr>
                <m:t>Observed y</m:t>
              </m:r>
              <m:r>
                <m:rPr>
                  <m:nor/>
                </m:rPr>
                <w:rPr>
                  <w:rFonts w:ascii="Cambria Math" w:hAnsi="Cambria Math"/>
                  <w:i/>
                </w:rPr>
                <m:t>-</m:t>
              </m:r>
              <m:r>
                <w:rPr>
                  <w:rFonts w:ascii="Cambria Math" w:hAnsi="Cambria Math"/>
                </w:rPr>
                <m:t>Value</m:t>
              </m:r>
            </m:e>
          </m:d>
          <m:r>
            <w:rPr>
              <w:rFonts w:ascii="Cambria Math" w:hAnsi="Cambria Math"/>
            </w:rPr>
            <m:t>-</m:t>
          </m:r>
          <m:d>
            <m:dPr>
              <m:ctrlPr>
                <w:rPr>
                  <w:rFonts w:ascii="Cambria Math" w:hAnsi="Cambria Math"/>
                  <w:i/>
                </w:rPr>
              </m:ctrlPr>
            </m:dPr>
            <m:e>
              <m:r>
                <w:rPr>
                  <w:rFonts w:ascii="Cambria Math" w:hAnsi="Cambria Math"/>
                </w:rPr>
                <m:t>Predicted y</m:t>
              </m:r>
              <m:r>
                <m:rPr>
                  <m:nor/>
                </m:rPr>
                <w:rPr>
                  <w:rFonts w:ascii="Cambria Math" w:hAnsi="Cambria Math"/>
                  <w:i/>
                </w:rPr>
                <m:t>-</m:t>
              </m:r>
              <m:r>
                <w:rPr>
                  <w:rFonts w:ascii="Cambria Math" w:hAnsi="Cambria Math"/>
                </w:rPr>
                <m:t>Value</m:t>
              </m:r>
            </m:e>
          </m:d>
          <m:r>
            <m:rPr>
              <m:sty m:val="p"/>
            </m:rPr>
            <w:rPr>
              <w:rFonts w:ascii="Cambria Math" w:hAnsi="Cambria Math"/>
            </w:rPr>
            <w:br/>
          </m:r>
        </m:oMath>
        <m:oMath>
          <m:r>
            <w:rPr>
              <w:rFonts w:ascii="Cambria Math" w:hAnsi="Cambria Math"/>
            </w:rPr>
            <m:t>Residual</m:t>
          </m:r>
          <m:r>
            <m:rPr>
              <m:aln/>
            </m:rPr>
            <w:rPr>
              <w:rFonts w:ascii="Cambria Math" w:hAnsi="Cambria Math"/>
            </w:rPr>
            <m:t>=y-</m:t>
          </m:r>
          <m:acc>
            <m:accPr>
              <m:ctrlPr>
                <w:rPr>
                  <w:rFonts w:ascii="Cambria Math" w:hAnsi="Cambria Math"/>
                  <w:i/>
                </w:rPr>
              </m:ctrlPr>
            </m:accPr>
            <m:e>
              <m:r>
                <w:rPr>
                  <w:rFonts w:ascii="Cambria Math" w:hAnsi="Cambria Math"/>
                </w:rPr>
                <m:t>y</m:t>
              </m:r>
            </m:e>
          </m:acc>
          <m:r>
            <m:rPr>
              <m:sty m:val="p"/>
            </m:rPr>
            <w:rPr>
              <w:rFonts w:ascii="Cambria Math" w:hAnsi="Cambria Math"/>
            </w:rPr>
            <w:br/>
          </m:r>
        </m:oMath>
        <m:oMath>
          <m:r>
            <w:rPr>
              <w:rFonts w:ascii="Cambria Math" w:hAnsi="Cambria Math"/>
            </w:rPr>
            <m:t>3.2</m:t>
          </m:r>
          <m:r>
            <m:rPr>
              <m:aln/>
            </m:rPr>
            <w:rPr>
              <w:rFonts w:ascii="Cambria Math" w:hAnsi="Cambria Math"/>
            </w:rPr>
            <m:t>=23.7-</m:t>
          </m:r>
          <m:acc>
            <m:accPr>
              <m:ctrlPr>
                <w:rPr>
                  <w:rFonts w:ascii="Cambria Math" w:hAnsi="Cambria Math"/>
                  <w:i/>
                </w:rPr>
              </m:ctrlPr>
            </m:accPr>
            <m:e>
              <m:r>
                <w:rPr>
                  <w:rFonts w:ascii="Cambria Math" w:hAnsi="Cambria Math"/>
                </w:rPr>
                <m:t>y</m:t>
              </m:r>
            </m:e>
          </m:acc>
          <m:r>
            <m:rPr>
              <m:sty m:val="p"/>
            </m:rPr>
            <w:rPr>
              <w:rFonts w:ascii="Cambria Math" w:hAnsi="Cambria Math"/>
            </w:rPr>
            <w:br/>
          </m:r>
        </m:oMath>
        <m:oMath>
          <m:acc>
            <m:accPr>
              <m:ctrlPr>
                <w:rPr>
                  <w:rFonts w:ascii="Cambria Math" w:hAnsi="Cambria Math"/>
                  <w:i/>
                </w:rPr>
              </m:ctrlPr>
            </m:accPr>
            <m:e>
              <m:r>
                <w:rPr>
                  <w:rFonts w:ascii="Cambria Math" w:hAnsi="Cambria Math"/>
                </w:rPr>
                <m:t>y</m:t>
              </m:r>
            </m:e>
          </m:acc>
          <m:r>
            <m:rPr>
              <m:aln/>
            </m:rPr>
            <w:rPr>
              <w:rFonts w:ascii="Cambria Math" w:hAnsi="Cambria Math"/>
            </w:rPr>
            <m:t>=20.5</m:t>
          </m:r>
        </m:oMath>
      </m:oMathPara>
    </w:p>
    <w:p w14:paraId="77AC892D" w14:textId="77777777" w:rsidR="009818AA" w:rsidRPr="00626B69" w:rsidRDefault="009818AA" w:rsidP="00626B69">
      <w:pPr>
        <w:pStyle w:val="Para2"/>
      </w:pPr>
      <w:r w:rsidRPr="00626B69">
        <w:t>Section 14.2 LO 1 Moderate</w:t>
      </w:r>
    </w:p>
    <w:p w14:paraId="53D1647E" w14:textId="3F606FEC" w:rsidR="00626B69" w:rsidRDefault="009818AA" w:rsidP="000B478D">
      <w:pPr>
        <w:pStyle w:val="NumberList"/>
      </w:pPr>
      <w:r>
        <w:t>T</w:t>
      </w:r>
      <w:r w:rsidRPr="00714CED">
        <w:t>he relationship between the revenue of a company (</w:t>
      </w:r>
      <w:r w:rsidRPr="00714CED">
        <w:rPr>
          <w:i/>
          <w:iCs/>
        </w:rPr>
        <w:t>y</w:t>
      </w:r>
      <w:r w:rsidRPr="00714CED">
        <w:t xml:space="preserve">) and the amount </w:t>
      </w:r>
      <w:r>
        <w:t xml:space="preserve">the company </w:t>
      </w:r>
      <w:r w:rsidRPr="00714CED">
        <w:t>spen</w:t>
      </w:r>
      <w:r>
        <w:t>ds</w:t>
      </w:r>
      <w:r w:rsidRPr="00714CED">
        <w:t xml:space="preserve"> on advertising (</w:t>
      </w:r>
      <w:r w:rsidRPr="00714CED">
        <w:rPr>
          <w:i/>
          <w:iCs/>
        </w:rPr>
        <w:t>x</w:t>
      </w:r>
      <w:r w:rsidRPr="00714CED">
        <w:t>) is</w:t>
      </w:r>
      <w:r>
        <w:t xml:space="preserve"> modeled by the linear regression equation</w:t>
      </w:r>
      <w:r w:rsidRPr="00714CED">
        <w:t xml:space="preserve"> </w:t>
      </w:r>
      <m:oMath>
        <m:acc>
          <m:accPr>
            <m:ctrlPr>
              <w:rPr>
                <w:rFonts w:ascii="Cambria Math" w:hAnsi="Cambria Math"/>
                <w:i/>
              </w:rPr>
            </m:ctrlPr>
          </m:accPr>
          <m:e>
            <m:r>
              <w:rPr>
                <w:rFonts w:ascii="Cambria Math" w:hAnsi="Cambria Math"/>
              </w:rPr>
              <m:t>y</m:t>
            </m:r>
          </m:e>
        </m:acc>
        <m:r>
          <w:rPr>
            <w:rFonts w:ascii="Cambria Math" w:hAnsi="Cambria Math"/>
          </w:rPr>
          <m:t>=8,500+71x</m:t>
        </m:r>
      </m:oMath>
      <w:r w:rsidRPr="00714CED">
        <w:t>. Assuming the correlation is significant, what is the predicted revenue if the amount spent on advertising is $75?</w:t>
      </w:r>
    </w:p>
    <w:p w14:paraId="3A80A380" w14:textId="3C819F84" w:rsidR="009818AA" w:rsidRPr="00714CED" w:rsidRDefault="009818AA" w:rsidP="0037035F">
      <w:pPr>
        <w:pStyle w:val="alphalist"/>
        <w:numPr>
          <w:ilvl w:val="0"/>
          <w:numId w:val="32"/>
        </w:numPr>
      </w:pPr>
      <w:r w:rsidRPr="00714CED">
        <w:t>$5,325</w:t>
      </w:r>
    </w:p>
    <w:p w14:paraId="740D391E" w14:textId="77777777" w:rsidR="009818AA" w:rsidRPr="00714CED" w:rsidRDefault="009818AA" w:rsidP="00F557E2">
      <w:pPr>
        <w:pStyle w:val="alphalist"/>
      </w:pPr>
      <w:r w:rsidRPr="00714CED">
        <w:t>$8,500</w:t>
      </w:r>
    </w:p>
    <w:p w14:paraId="3A552903" w14:textId="77777777" w:rsidR="009818AA" w:rsidRPr="00714CED" w:rsidRDefault="009818AA" w:rsidP="00F557E2">
      <w:pPr>
        <w:pStyle w:val="alphalist"/>
      </w:pPr>
      <w:r w:rsidRPr="00714CED">
        <w:t>$8,571</w:t>
      </w:r>
    </w:p>
    <w:p w14:paraId="70132E54" w14:textId="77777777" w:rsidR="009818AA" w:rsidRPr="00714CED" w:rsidRDefault="009818AA" w:rsidP="00F557E2">
      <w:pPr>
        <w:pStyle w:val="alphalist"/>
      </w:pPr>
      <w:r w:rsidRPr="00714CED">
        <w:t>$13,825</w:t>
      </w:r>
    </w:p>
    <w:p w14:paraId="73308937" w14:textId="77777777" w:rsidR="00711827" w:rsidRPr="00711827" w:rsidRDefault="009818AA" w:rsidP="00711827">
      <w:pPr>
        <w:pStyle w:val="Para1"/>
      </w:pPr>
      <w:r w:rsidRPr="00711827">
        <w:t xml:space="preserve">Solution: D. Substitute x = 75 in the regression equation and solve for </w:t>
      </w:r>
      <m:oMath>
        <m:acc>
          <m:accPr>
            <m:ctrlPr>
              <w:rPr>
                <w:rFonts w:ascii="Cambria Math" w:hAnsi="Cambria Math"/>
              </w:rPr>
            </m:ctrlPr>
          </m:accPr>
          <m:e>
            <m:r>
              <w:rPr>
                <w:rFonts w:ascii="Cambria Math" w:hAnsi="Cambria Math"/>
              </w:rPr>
              <m:t>y</m:t>
            </m:r>
          </m:e>
        </m:acc>
      </m:oMath>
      <w:r w:rsidRPr="00711827">
        <w:t>:</w:t>
      </w:r>
    </w:p>
    <w:p w14:paraId="2AE54F58" w14:textId="6F719365" w:rsidR="009818AA" w:rsidRPr="00715056" w:rsidRDefault="00383825" w:rsidP="00715056">
      <w:pPr>
        <w:pStyle w:val="Para3"/>
        <w:rPr>
          <w:rFonts w:ascii="Cambria Math" w:hAnsi="Cambria Math"/>
          <w:i/>
        </w:rPr>
      </w:pPr>
      <m:oMathPara>
        <m:oMath>
          <m:acc>
            <m:accPr>
              <m:ctrlPr>
                <w:rPr>
                  <w:rFonts w:ascii="Cambria Math" w:hAnsi="Cambria Math"/>
                  <w:i/>
                </w:rPr>
              </m:ctrlPr>
            </m:accPr>
            <m:e>
              <m:r>
                <w:rPr>
                  <w:rFonts w:ascii="Cambria Math" w:hAnsi="Cambria Math"/>
                </w:rPr>
                <m:t>y</m:t>
              </m:r>
            </m:e>
          </m:acc>
          <m:r>
            <w:rPr>
              <w:rFonts w:ascii="Cambria Math" w:hAnsi="Cambria Math"/>
            </w:rPr>
            <m:t>=8,500+71x</m:t>
          </m:r>
        </m:oMath>
      </m:oMathPara>
    </w:p>
    <w:p w14:paraId="3A219C24" w14:textId="77777777" w:rsidR="009818AA" w:rsidRPr="00715056" w:rsidRDefault="00383825" w:rsidP="00715056">
      <w:pPr>
        <w:pStyle w:val="Para3"/>
        <w:rPr>
          <w:rFonts w:ascii="Cambria Math" w:hAnsi="Cambria Math"/>
          <w:i/>
        </w:rPr>
      </w:pPr>
      <m:oMathPara>
        <m:oMath>
          <m:acc>
            <m:accPr>
              <m:ctrlPr>
                <w:rPr>
                  <w:rFonts w:ascii="Cambria Math" w:hAnsi="Cambria Math"/>
                  <w:i/>
                </w:rPr>
              </m:ctrlPr>
            </m:accPr>
            <m:e>
              <m:r>
                <w:rPr>
                  <w:rFonts w:ascii="Cambria Math" w:hAnsi="Cambria Math"/>
                </w:rPr>
                <m:t>y</m:t>
              </m:r>
            </m:e>
          </m:acc>
          <m:r>
            <w:rPr>
              <w:rFonts w:ascii="Cambria Math" w:hAnsi="Cambria Math"/>
            </w:rPr>
            <m:t>=8,500+71(75)</m:t>
          </m:r>
        </m:oMath>
      </m:oMathPara>
    </w:p>
    <w:p w14:paraId="366FDB42" w14:textId="77777777" w:rsidR="009818AA" w:rsidRPr="00715056" w:rsidRDefault="00383825" w:rsidP="00715056">
      <w:pPr>
        <w:pStyle w:val="Para3"/>
        <w:rPr>
          <w:rFonts w:ascii="Cambria Math" w:hAnsi="Cambria Math"/>
          <w:i/>
        </w:rPr>
      </w:pPr>
      <m:oMathPara>
        <m:oMath>
          <m:acc>
            <m:accPr>
              <m:ctrlPr>
                <w:rPr>
                  <w:rFonts w:ascii="Cambria Math" w:hAnsi="Cambria Math"/>
                  <w:i/>
                </w:rPr>
              </m:ctrlPr>
            </m:accPr>
            <m:e>
              <m:r>
                <w:rPr>
                  <w:rFonts w:ascii="Cambria Math" w:hAnsi="Cambria Math"/>
                </w:rPr>
                <m:t>y</m:t>
              </m:r>
            </m:e>
          </m:acc>
          <m:r>
            <w:rPr>
              <w:rFonts w:ascii="Cambria Math" w:hAnsi="Cambria Math"/>
            </w:rPr>
            <m:t>=13,825</m:t>
          </m:r>
        </m:oMath>
      </m:oMathPara>
    </w:p>
    <w:p w14:paraId="6C9A7B5A" w14:textId="77777777" w:rsidR="009818AA" w:rsidRPr="00626B69" w:rsidRDefault="009818AA" w:rsidP="00626B69">
      <w:pPr>
        <w:pStyle w:val="Para2"/>
      </w:pPr>
      <w:r w:rsidRPr="00626B69">
        <w:t>Section 14.3 LO 2 Easy</w:t>
      </w:r>
    </w:p>
    <w:p w14:paraId="4847EFD0" w14:textId="71B27956" w:rsidR="009818AA" w:rsidRPr="00714CED" w:rsidRDefault="009818AA" w:rsidP="000B478D">
      <w:pPr>
        <w:pStyle w:val="NumberList"/>
      </w:pPr>
      <w:r w:rsidRPr="00714CED">
        <w:t>A chief financial officer collects (</w:t>
      </w:r>
      <w:r w:rsidRPr="00714CED">
        <w:rPr>
          <w:i/>
          <w:iCs/>
        </w:rPr>
        <w:t>x</w:t>
      </w:r>
      <w:r w:rsidRPr="004A44AE">
        <w:t xml:space="preserve">, </w:t>
      </w:r>
      <w:r w:rsidRPr="00714CED">
        <w:rPr>
          <w:i/>
          <w:iCs/>
        </w:rPr>
        <w:t>y</w:t>
      </w:r>
      <w:r w:rsidRPr="00714CED">
        <w:t xml:space="preserve">) data and uses technology to generate the slope and </w:t>
      </w:r>
      <w:r w:rsidRPr="00714CED">
        <w:rPr>
          <w:i/>
          <w:iCs/>
        </w:rPr>
        <w:t>y</w:t>
      </w:r>
      <w:r w:rsidRPr="00714CED">
        <w:t>-intercept of a regression model</w:t>
      </w:r>
      <w:r>
        <w:t>.</w:t>
      </w:r>
      <w:r w:rsidRPr="00714CED">
        <w:t xml:space="preserve"> </w:t>
      </w:r>
      <w:r>
        <w:t>The</w:t>
      </w:r>
      <w:r w:rsidRPr="00714CED">
        <w:t xml:space="preserve"> slope </w:t>
      </w:r>
      <w:r>
        <w:t>is</w:t>
      </w:r>
      <w:r w:rsidRPr="00714CED">
        <w:t xml:space="preserve"> -15.9, and</w:t>
      </w:r>
      <w:r>
        <w:t xml:space="preserve"> the</w:t>
      </w:r>
      <w:r w:rsidRPr="00714CED">
        <w:t xml:space="preserve"> </w:t>
      </w:r>
      <w:r w:rsidRPr="00714CED">
        <w:rPr>
          <w:i/>
          <w:iCs/>
        </w:rPr>
        <w:t>y</w:t>
      </w:r>
      <w:r w:rsidRPr="00714CED">
        <w:t xml:space="preserve">-intercept </w:t>
      </w:r>
      <w:r>
        <w:t>is</w:t>
      </w:r>
      <w:r w:rsidRPr="00714CED">
        <w:t xml:space="preserve"> -13.1. Wh</w:t>
      </w:r>
      <w:r>
        <w:t>at</w:t>
      </w:r>
      <w:r w:rsidRPr="00714CED">
        <w:t xml:space="preserve"> is the correct best</w:t>
      </w:r>
      <w:r>
        <w:t>-</w:t>
      </w:r>
      <w:r w:rsidRPr="00714CED">
        <w:t>fit linear regression model?</w:t>
      </w:r>
    </w:p>
    <w:p w14:paraId="2E01E7B3" w14:textId="77777777" w:rsidR="00626B69" w:rsidRDefault="00383825" w:rsidP="0037035F">
      <w:pPr>
        <w:pStyle w:val="alphalist"/>
        <w:numPr>
          <w:ilvl w:val="0"/>
          <w:numId w:val="33"/>
        </w:numPr>
      </w:pPr>
      <m:oMath>
        <m:acc>
          <m:accPr>
            <m:ctrlPr>
              <w:rPr>
                <w:rFonts w:ascii="Cambria Math" w:hAnsi="Cambria Math"/>
              </w:rPr>
            </m:ctrlPr>
          </m:accPr>
          <m:e>
            <m:r>
              <w:rPr>
                <w:rFonts w:ascii="Cambria Math" w:hAnsi="Cambria Math"/>
              </w:rPr>
              <m:t>y</m:t>
            </m:r>
          </m:e>
        </m:acc>
        <m:r>
          <m:rPr>
            <m:sty m:val="p"/>
          </m:rPr>
          <w:rPr>
            <w:rFonts w:ascii="Cambria Math" w:hAnsi="Cambria Math"/>
          </w:rPr>
          <m:t>=-13.1+15.9</m:t>
        </m:r>
        <m:r>
          <w:rPr>
            <w:rFonts w:ascii="Cambria Math" w:hAnsi="Cambria Math"/>
          </w:rPr>
          <m:t>x</m:t>
        </m:r>
      </m:oMath>
    </w:p>
    <w:p w14:paraId="3A31E7F4" w14:textId="77777777" w:rsidR="00626B69" w:rsidRDefault="00383825" w:rsidP="00F557E2">
      <w:pPr>
        <w:pStyle w:val="alphalist"/>
      </w:pPr>
      <m:oMath>
        <m:acc>
          <m:accPr>
            <m:ctrlPr>
              <w:rPr>
                <w:rFonts w:ascii="Cambria Math" w:hAnsi="Cambria Math"/>
              </w:rPr>
            </m:ctrlPr>
          </m:accPr>
          <m:e>
            <m:r>
              <w:rPr>
                <w:rFonts w:ascii="Cambria Math" w:hAnsi="Cambria Math"/>
              </w:rPr>
              <m:t>y</m:t>
            </m:r>
          </m:e>
        </m:acc>
        <m:r>
          <m:rPr>
            <m:sty m:val="p"/>
          </m:rPr>
          <w:rPr>
            <w:rFonts w:ascii="Cambria Math" w:hAnsi="Cambria Math"/>
          </w:rPr>
          <m:t>=-15.9-13.1</m:t>
        </m:r>
        <m:r>
          <w:rPr>
            <w:rFonts w:ascii="Cambria Math" w:hAnsi="Cambria Math"/>
          </w:rPr>
          <m:t>x</m:t>
        </m:r>
      </m:oMath>
    </w:p>
    <w:p w14:paraId="324ECF74" w14:textId="77777777" w:rsidR="00626B69" w:rsidRDefault="00383825" w:rsidP="00F557E2">
      <w:pPr>
        <w:pStyle w:val="alphalist"/>
      </w:pPr>
      <m:oMath>
        <m:acc>
          <m:accPr>
            <m:ctrlPr>
              <w:rPr>
                <w:rFonts w:ascii="Cambria Math" w:hAnsi="Cambria Math"/>
              </w:rPr>
            </m:ctrlPr>
          </m:accPr>
          <m:e>
            <m:r>
              <w:rPr>
                <w:rFonts w:ascii="Cambria Math" w:hAnsi="Cambria Math"/>
              </w:rPr>
              <m:t>y</m:t>
            </m:r>
          </m:e>
        </m:acc>
        <m:r>
          <m:rPr>
            <m:sty m:val="p"/>
          </m:rPr>
          <w:rPr>
            <w:rFonts w:ascii="Cambria Math" w:hAnsi="Cambria Math"/>
          </w:rPr>
          <m:t>=13.1-15.9x</m:t>
        </m:r>
      </m:oMath>
    </w:p>
    <w:p w14:paraId="0FE5D8E7" w14:textId="77777777" w:rsidR="00626B69" w:rsidRDefault="00383825" w:rsidP="00F557E2">
      <w:pPr>
        <w:pStyle w:val="alphalist"/>
      </w:pPr>
      <m:oMath>
        <m:acc>
          <m:accPr>
            <m:ctrlPr>
              <w:rPr>
                <w:rFonts w:ascii="Cambria Math" w:hAnsi="Cambria Math"/>
              </w:rPr>
            </m:ctrlPr>
          </m:accPr>
          <m:e>
            <m:r>
              <w:rPr>
                <w:rFonts w:ascii="Cambria Math" w:hAnsi="Cambria Math"/>
              </w:rPr>
              <m:t>y</m:t>
            </m:r>
          </m:e>
        </m:acc>
        <m:r>
          <m:rPr>
            <m:sty m:val="p"/>
          </m:rPr>
          <w:rPr>
            <w:rFonts w:ascii="Cambria Math" w:hAnsi="Cambria Math"/>
          </w:rPr>
          <m:t>=-13.1-15.9</m:t>
        </m:r>
        <m:r>
          <w:rPr>
            <w:rFonts w:ascii="Cambria Math" w:hAnsi="Cambria Math"/>
          </w:rPr>
          <m:t>x</m:t>
        </m:r>
      </m:oMath>
    </w:p>
    <w:p w14:paraId="58ECEF13" w14:textId="77777777" w:rsidR="00626B69" w:rsidRDefault="009818AA" w:rsidP="00711827">
      <w:pPr>
        <w:pStyle w:val="Para1"/>
      </w:pPr>
      <w:r w:rsidRPr="00711827">
        <w:t xml:space="preserve">Solution: D. The linear regression model is written in the form </w:t>
      </w:r>
      <m:oMath>
        <m:acc>
          <m:accPr>
            <m:ctrlPr>
              <w:rPr>
                <w:rFonts w:ascii="Cambria Math" w:hAnsi="Cambria Math"/>
              </w:rPr>
            </m:ctrlPr>
          </m:accPr>
          <m:e>
            <m:r>
              <w:rPr>
                <w:rFonts w:ascii="Cambria Math" w:hAnsi="Cambria Math"/>
              </w:rPr>
              <m:t>y</m:t>
            </m:r>
          </m:e>
        </m:acc>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bx</m:t>
        </m:r>
      </m:oMath>
      <w:r w:rsidRPr="00711827">
        <w:t xml:space="preserve">, where </w:t>
      </w:r>
      <m:oMath>
        <m:r>
          <w:rPr>
            <w:rFonts w:ascii="Cambria Math" w:hAnsi="Cambria Math"/>
          </w:rPr>
          <m:t>a</m:t>
        </m:r>
      </m:oMath>
      <w:r w:rsidRPr="00711827">
        <w:t xml:space="preserve"> is the y-intercept and </w:t>
      </w:r>
      <m:oMath>
        <m:r>
          <w:rPr>
            <w:rFonts w:ascii="Cambria Math" w:hAnsi="Cambria Math"/>
          </w:rPr>
          <m:t>b</m:t>
        </m:r>
      </m:oMath>
      <w:r w:rsidRPr="00711827">
        <w:t xml:space="preserve"> is the slope of the regression equation. Thus, in this example, the linear regression model is written as </w:t>
      </w:r>
      <m:oMath>
        <m:acc>
          <m:accPr>
            <m:ctrlPr>
              <w:rPr>
                <w:rFonts w:ascii="Cambria Math" w:hAnsi="Cambria Math"/>
              </w:rPr>
            </m:ctrlPr>
          </m:accPr>
          <m:e>
            <m:r>
              <w:rPr>
                <w:rFonts w:ascii="Cambria Math" w:hAnsi="Cambria Math"/>
              </w:rPr>
              <m:t>y</m:t>
            </m:r>
          </m:e>
        </m:acc>
        <m:r>
          <m:rPr>
            <m:sty m:val="p"/>
          </m:rPr>
          <w:rPr>
            <w:rFonts w:ascii="Cambria Math" w:hAnsi="Cambria Math"/>
          </w:rPr>
          <m:t>=-13.1-15.9</m:t>
        </m:r>
        <m:r>
          <w:rPr>
            <w:rFonts w:ascii="Cambria Math" w:hAnsi="Cambria Math"/>
          </w:rPr>
          <m:t>x</m:t>
        </m:r>
      </m:oMath>
      <w:r w:rsidRPr="00711827">
        <w:t>.</w:t>
      </w:r>
    </w:p>
    <w:p w14:paraId="7661AA21" w14:textId="7FBEE1E4" w:rsidR="009818AA" w:rsidRPr="00626B69" w:rsidRDefault="009818AA" w:rsidP="00626B69">
      <w:pPr>
        <w:pStyle w:val="Para2"/>
      </w:pPr>
      <w:r w:rsidRPr="00626B69">
        <w:t>Section 14.3 LO 2 Easy</w:t>
      </w:r>
    </w:p>
    <w:p w14:paraId="55EAE501" w14:textId="66E5D8D1" w:rsidR="009818AA" w:rsidRPr="00714CED" w:rsidRDefault="009818AA" w:rsidP="000B478D">
      <w:pPr>
        <w:pStyle w:val="NumberList"/>
      </w:pPr>
      <w:r w:rsidRPr="00714CED">
        <w:lastRenderedPageBreak/>
        <w:t xml:space="preserve">A linear model is developed for the relationship between the monthly amount </w:t>
      </w:r>
      <w:r>
        <w:t xml:space="preserve">a restaurant </w:t>
      </w:r>
      <w:r w:rsidRPr="00714CED">
        <w:t>spen</w:t>
      </w:r>
      <w:r>
        <w:t>ds</w:t>
      </w:r>
      <w:r w:rsidRPr="00714CED">
        <w:t xml:space="preserve"> on advertising (</w:t>
      </w:r>
      <w:r w:rsidRPr="004A44AE">
        <w:rPr>
          <w:i/>
          <w:iCs/>
        </w:rPr>
        <w:t>x</w:t>
      </w:r>
      <w:r w:rsidRPr="00714CED">
        <w:t xml:space="preserve">) and the </w:t>
      </w:r>
      <w:r>
        <w:t xml:space="preserve">restaurant’s </w:t>
      </w:r>
      <w:r w:rsidRPr="00714CED">
        <w:t>monthly revenue (</w:t>
      </w:r>
      <w:r w:rsidRPr="004A44AE">
        <w:rPr>
          <w:i/>
          <w:iCs/>
        </w:rPr>
        <w:t>y</w:t>
      </w:r>
      <w:r w:rsidRPr="00714CED">
        <w:t>). The equation of the best</w:t>
      </w:r>
      <w:r>
        <w:t>-</w:t>
      </w:r>
      <w:r w:rsidRPr="00714CED">
        <w:t xml:space="preserve">fit linear model is determined to be </w:t>
      </w:r>
      <m:oMath>
        <m:acc>
          <m:accPr>
            <m:ctrlPr>
              <w:rPr>
                <w:rFonts w:ascii="Cambria Math" w:hAnsi="Cambria Math"/>
              </w:rPr>
            </m:ctrlPr>
          </m:accPr>
          <m:e>
            <m:r>
              <w:rPr>
                <w:rFonts w:ascii="Cambria Math" w:hAnsi="Cambria Math"/>
              </w:rPr>
              <m:t>y</m:t>
            </m:r>
          </m:e>
        </m:acc>
        <m:r>
          <m:rPr>
            <m:sty m:val="p"/>
          </m:rPr>
          <w:rPr>
            <w:rFonts w:ascii="Cambria Math" w:hAnsi="Cambria Math"/>
          </w:rPr>
          <m:t>=9,200+68</m:t>
        </m:r>
        <m:r>
          <w:rPr>
            <w:rFonts w:ascii="Cambria Math" w:hAnsi="Cambria Math"/>
          </w:rPr>
          <m:t>x</m:t>
        </m:r>
      </m:oMath>
      <w:r w:rsidRPr="00714CED">
        <w:t>. The correlation is determined to be significant. Which of the following statements is valid?</w:t>
      </w:r>
    </w:p>
    <w:p w14:paraId="2F604A01" w14:textId="77777777" w:rsidR="009818AA" w:rsidRPr="00714CED" w:rsidRDefault="009818AA" w:rsidP="0037035F">
      <w:pPr>
        <w:pStyle w:val="alphalist"/>
        <w:numPr>
          <w:ilvl w:val="0"/>
          <w:numId w:val="34"/>
        </w:numPr>
      </w:pPr>
      <w:r w:rsidRPr="00714CED">
        <w:t>For every additional dollar spent on advertising, the restaurant can expect a</w:t>
      </w:r>
      <w:r>
        <w:t>n average</w:t>
      </w:r>
      <w:r w:rsidRPr="00714CED">
        <w:t xml:space="preserve"> decrease in revenue</w:t>
      </w:r>
      <w:r>
        <w:t xml:space="preserve"> of $68</w:t>
      </w:r>
      <w:r w:rsidRPr="00714CED">
        <w:t>.</w:t>
      </w:r>
    </w:p>
    <w:p w14:paraId="1C03DEC2" w14:textId="77777777" w:rsidR="009818AA" w:rsidRPr="00714CED" w:rsidRDefault="009818AA" w:rsidP="00F557E2">
      <w:pPr>
        <w:pStyle w:val="alphalist"/>
      </w:pPr>
      <w:r w:rsidRPr="00714CED">
        <w:t>For every additional dollar spent on advertising, the restaurant can expect a</w:t>
      </w:r>
      <w:r>
        <w:t>n average</w:t>
      </w:r>
      <w:r w:rsidRPr="00714CED">
        <w:t xml:space="preserve"> increase in revenue</w:t>
      </w:r>
      <w:r>
        <w:t xml:space="preserve"> of </w:t>
      </w:r>
      <w:r w:rsidRPr="00714CED">
        <w:t>$68.</w:t>
      </w:r>
    </w:p>
    <w:p w14:paraId="5B857C83" w14:textId="77777777" w:rsidR="009818AA" w:rsidRPr="00714CED" w:rsidRDefault="009818AA" w:rsidP="00F557E2">
      <w:pPr>
        <w:pStyle w:val="alphalist"/>
      </w:pPr>
      <w:r w:rsidRPr="00714CED">
        <w:t>For every additional dollar spent on advertising, the restaurant can expect a</w:t>
      </w:r>
      <w:r>
        <w:t>n average</w:t>
      </w:r>
      <w:r w:rsidRPr="00714CED">
        <w:t xml:space="preserve"> increase in revenue</w:t>
      </w:r>
      <w:r>
        <w:t xml:space="preserve"> of </w:t>
      </w:r>
      <w:r w:rsidRPr="00714CED">
        <w:t>$9,200.</w:t>
      </w:r>
    </w:p>
    <w:p w14:paraId="2B0684BC" w14:textId="77777777" w:rsidR="009818AA" w:rsidRPr="00714CED" w:rsidRDefault="009818AA" w:rsidP="00F557E2">
      <w:pPr>
        <w:pStyle w:val="alphalist"/>
      </w:pPr>
      <w:r w:rsidRPr="00714CED">
        <w:t>For every additional dollar spent on advertising, the restaurant can expect a</w:t>
      </w:r>
      <w:r>
        <w:t>n average</w:t>
      </w:r>
      <w:r w:rsidRPr="00714CED">
        <w:t xml:space="preserve"> increase in revenue</w:t>
      </w:r>
      <w:r>
        <w:t xml:space="preserve"> of </w:t>
      </w:r>
      <w:r w:rsidRPr="00714CED">
        <w:t>$9,268.</w:t>
      </w:r>
    </w:p>
    <w:p w14:paraId="341EDD4A" w14:textId="77777777" w:rsidR="009818AA" w:rsidRPr="00711827" w:rsidRDefault="009818AA" w:rsidP="00711827">
      <w:pPr>
        <w:pStyle w:val="Para1"/>
      </w:pPr>
      <w:r w:rsidRPr="00711827">
        <w:t>Solution: B. The slope of the regression line is 68. This slope is interpreted to mean that for every dollar spent on advertising, on average, the restaurant can expect a $68 increase in revenue.</w:t>
      </w:r>
    </w:p>
    <w:p w14:paraId="7A34B5E5" w14:textId="77777777" w:rsidR="009818AA" w:rsidRPr="00626B69" w:rsidRDefault="009818AA" w:rsidP="00626B69">
      <w:pPr>
        <w:pStyle w:val="Para2"/>
      </w:pPr>
      <w:r w:rsidRPr="00626B69">
        <w:t>Section 14.3 LO 2 Moderate</w:t>
      </w:r>
    </w:p>
    <w:p w14:paraId="52FA64BF" w14:textId="1ABBBE71" w:rsidR="00626B69" w:rsidRDefault="009818AA" w:rsidP="000B478D">
      <w:pPr>
        <w:pStyle w:val="NumberList"/>
      </w:pPr>
      <w:r>
        <w:t>T</w:t>
      </w:r>
      <w:r w:rsidRPr="00714CED">
        <w:t>he relationship between the salar</w:t>
      </w:r>
      <w:r>
        <w:t>ies</w:t>
      </w:r>
      <w:r w:rsidRPr="00714CED">
        <w:t xml:space="preserve"> of finance professionals (</w:t>
      </w:r>
      <w:r w:rsidRPr="00714CED">
        <w:rPr>
          <w:i/>
          <w:iCs/>
        </w:rPr>
        <w:t>y</w:t>
      </w:r>
      <w:r w:rsidRPr="00714CED">
        <w:t xml:space="preserve">) and </w:t>
      </w:r>
      <w:r>
        <w:t xml:space="preserve">their </w:t>
      </w:r>
      <w:r w:rsidRPr="00714CED">
        <w:t>corresponding years of experience (</w:t>
      </w:r>
      <w:r w:rsidRPr="00714CED">
        <w:rPr>
          <w:i/>
          <w:iCs/>
        </w:rPr>
        <w:t>x</w:t>
      </w:r>
      <w:r w:rsidRPr="00714CED">
        <w:t xml:space="preserve">) is modeled by the equation </w:t>
      </w:r>
      <m:oMath>
        <m:acc>
          <m:accPr>
            <m:ctrlPr>
              <w:rPr>
                <w:rFonts w:ascii="Cambria Math" w:hAnsi="Cambria Math"/>
                <w:i/>
              </w:rPr>
            </m:ctrlPr>
          </m:accPr>
          <m:e>
            <m:r>
              <w:rPr>
                <w:rFonts w:ascii="Cambria Math" w:hAnsi="Cambria Math"/>
              </w:rPr>
              <m:t>y</m:t>
            </m:r>
          </m:e>
        </m:acc>
        <m:r>
          <w:rPr>
            <w:rFonts w:ascii="Cambria Math" w:hAnsi="Cambria Math"/>
          </w:rPr>
          <m:t>=68,000+950x</m:t>
        </m:r>
      </m:oMath>
      <w:r w:rsidRPr="00714CED">
        <w:t xml:space="preserve">. Assuming the correlation is significant, how many years of experience would a finance professional </w:t>
      </w:r>
      <w:r>
        <w:t xml:space="preserve">be expected </w:t>
      </w:r>
      <w:r w:rsidRPr="00714CED">
        <w:t>have if their earnings were $78,925?</w:t>
      </w:r>
    </w:p>
    <w:p w14:paraId="4A3EB535" w14:textId="149C8080" w:rsidR="009818AA" w:rsidRPr="00714CED" w:rsidRDefault="009818AA" w:rsidP="0037035F">
      <w:pPr>
        <w:pStyle w:val="alphalist"/>
        <w:numPr>
          <w:ilvl w:val="0"/>
          <w:numId w:val="35"/>
        </w:numPr>
      </w:pPr>
      <w:r w:rsidRPr="00714CED">
        <w:t>10.75</w:t>
      </w:r>
    </w:p>
    <w:p w14:paraId="62BA9C6D" w14:textId="77777777" w:rsidR="009818AA" w:rsidRPr="00714CED" w:rsidRDefault="009818AA" w:rsidP="00F557E2">
      <w:pPr>
        <w:pStyle w:val="alphalist"/>
      </w:pPr>
      <w:r w:rsidRPr="00714CED">
        <w:t>11</w:t>
      </w:r>
    </w:p>
    <w:p w14:paraId="2C0FEA33" w14:textId="77777777" w:rsidR="009818AA" w:rsidRPr="00714CED" w:rsidRDefault="009818AA" w:rsidP="00F557E2">
      <w:pPr>
        <w:pStyle w:val="alphalist"/>
      </w:pPr>
      <w:r w:rsidRPr="00714CED">
        <w:t>11.5</w:t>
      </w:r>
    </w:p>
    <w:p w14:paraId="79986FE1" w14:textId="77777777" w:rsidR="009818AA" w:rsidRPr="00714CED" w:rsidRDefault="009818AA" w:rsidP="00F557E2">
      <w:pPr>
        <w:pStyle w:val="alphalist"/>
      </w:pPr>
      <w:r w:rsidRPr="00714CED">
        <w:t>13.5</w:t>
      </w:r>
    </w:p>
    <w:p w14:paraId="1AD488E2" w14:textId="77777777" w:rsidR="00711827" w:rsidRPr="00711827" w:rsidRDefault="009818AA" w:rsidP="00711827">
      <w:pPr>
        <w:pStyle w:val="Para1"/>
      </w:pPr>
      <w:r w:rsidRPr="00711827">
        <w:t xml:space="preserve">Solution: C. Substitute </w:t>
      </w:r>
      <m:oMath>
        <m:acc>
          <m:accPr>
            <m:ctrlPr>
              <w:rPr>
                <w:rFonts w:ascii="Cambria Math" w:hAnsi="Cambria Math"/>
              </w:rPr>
            </m:ctrlPr>
          </m:accPr>
          <m:e>
            <m:r>
              <w:rPr>
                <w:rFonts w:ascii="Cambria Math" w:hAnsi="Cambria Math"/>
              </w:rPr>
              <m:t>y</m:t>
            </m:r>
          </m:e>
        </m:acc>
      </m:oMath>
      <w:r w:rsidRPr="00711827">
        <w:t xml:space="preserve"> = 78,925 in the regression equation and solve for x:</w:t>
      </w:r>
    </w:p>
    <w:p w14:paraId="68090445" w14:textId="11FFBBCE" w:rsidR="009818AA" w:rsidRPr="00715056" w:rsidRDefault="009818AA" w:rsidP="00715056">
      <w:pPr>
        <w:pStyle w:val="Para3"/>
        <w:rPr>
          <w:rFonts w:ascii="Cambria Math" w:hAnsi="Cambria Math"/>
          <w:i/>
        </w:rPr>
      </w:pPr>
      <m:oMathPara>
        <m:oMath>
          <m:r>
            <w:rPr>
              <w:rFonts w:ascii="Cambria Math" w:hAnsi="Cambria Math"/>
            </w:rPr>
            <m:t>78,925</m:t>
          </m:r>
          <m:r>
            <m:rPr>
              <m:aln/>
            </m:rPr>
            <w:rPr>
              <w:rFonts w:ascii="Cambria Math" w:hAnsi="Cambria Math"/>
            </w:rPr>
            <m:t>=68,000+950x</m:t>
          </m:r>
          <m:r>
            <m:rPr>
              <m:sty m:val="p"/>
            </m:rPr>
            <w:rPr>
              <w:rFonts w:ascii="Cambria Math" w:hAnsi="Cambria Math"/>
            </w:rPr>
            <w:br/>
          </m:r>
        </m:oMath>
        <m:oMath>
          <m:r>
            <w:rPr>
              <w:rFonts w:ascii="Cambria Math" w:hAnsi="Cambria Math"/>
            </w:rPr>
            <m:t>10,925</m:t>
          </m:r>
          <m:r>
            <m:rPr>
              <m:aln/>
            </m:rPr>
            <w:rPr>
              <w:rFonts w:ascii="Cambria Math" w:hAnsi="Cambria Math"/>
            </w:rPr>
            <m:t>=950x</m:t>
          </m:r>
          <m:r>
            <m:rPr>
              <m:sty m:val="p"/>
            </m:rPr>
            <w:rPr>
              <w:rFonts w:ascii="Cambria Math" w:hAnsi="Cambria Math"/>
            </w:rPr>
            <w:br/>
          </m:r>
        </m:oMath>
        <m:oMath>
          <m:r>
            <w:rPr>
              <w:rFonts w:ascii="Cambria Math" w:hAnsi="Cambria Math"/>
            </w:rPr>
            <m:t>11.5</m:t>
          </m:r>
          <m:r>
            <m:rPr>
              <m:aln/>
            </m:rPr>
            <w:rPr>
              <w:rFonts w:ascii="Cambria Math" w:hAnsi="Cambria Math"/>
            </w:rPr>
            <m:t>=x</m:t>
          </m:r>
        </m:oMath>
      </m:oMathPara>
    </w:p>
    <w:p w14:paraId="6786B355" w14:textId="77777777" w:rsidR="009818AA" w:rsidRPr="00626B69" w:rsidRDefault="009818AA" w:rsidP="00626B69">
      <w:pPr>
        <w:pStyle w:val="Para2"/>
      </w:pPr>
      <w:r w:rsidRPr="00626B69">
        <w:t>Section 14.3 LO 2 Moderate</w:t>
      </w:r>
    </w:p>
    <w:p w14:paraId="42745A1E" w14:textId="77777777" w:rsidR="00626B69" w:rsidRDefault="009818AA" w:rsidP="000B478D">
      <w:pPr>
        <w:pStyle w:val="NumberList"/>
      </w:pPr>
      <w:r w:rsidRPr="00714CED">
        <w:t>1</w:t>
      </w:r>
      <w:r>
        <w:t>5</w:t>
      </w:r>
      <w:r w:rsidRPr="00714CED">
        <w:t xml:space="preserve">. The Gamma Manufacturing </w:t>
      </w:r>
      <w:r>
        <w:t>C</w:t>
      </w:r>
      <w:r w:rsidRPr="00714CED">
        <w:t>ompany is tracking revenues (</w:t>
      </w:r>
      <w:r w:rsidRPr="00714CED">
        <w:rPr>
          <w:i/>
          <w:iCs/>
        </w:rPr>
        <w:t>y</w:t>
      </w:r>
      <w:r w:rsidRPr="00714CED">
        <w:t>) versus number of employees (</w:t>
      </w:r>
      <w:r w:rsidRPr="00714CED">
        <w:rPr>
          <w:i/>
          <w:iCs/>
        </w:rPr>
        <w:t>x</w:t>
      </w:r>
      <w:r w:rsidRPr="00714CED">
        <w:t xml:space="preserve">) for recent years, and the corresponding linear regression equation is </w:t>
      </w:r>
      <m:oMath>
        <m:acc>
          <m:accPr>
            <m:ctrlPr>
              <w:rPr>
                <w:rFonts w:ascii="Cambria Math" w:hAnsi="Cambria Math"/>
              </w:rPr>
            </m:ctrlPr>
          </m:accPr>
          <m:e>
            <m:r>
              <w:rPr>
                <w:rFonts w:ascii="Cambria Math" w:hAnsi="Cambria Math"/>
              </w:rPr>
              <m:t>y</m:t>
            </m:r>
          </m:e>
        </m:acc>
        <m:r>
          <m:rPr>
            <m:sty m:val="p"/>
          </m:rPr>
          <w:rPr>
            <w:rFonts w:ascii="Cambria Math" w:hAnsi="Cambria Math"/>
          </w:rPr>
          <m:t>=135+14.1</m:t>
        </m:r>
        <m:r>
          <w:rPr>
            <w:rFonts w:ascii="Cambria Math" w:hAnsi="Cambria Math"/>
          </w:rPr>
          <m:t>x</m:t>
        </m:r>
      </m:oMath>
      <w:r w:rsidRPr="004A44AE">
        <w:t>.</w:t>
      </w:r>
    </w:p>
    <w:p w14:paraId="5A6AF504" w14:textId="6AF7E0B4" w:rsidR="009818AA" w:rsidRPr="00714CED" w:rsidRDefault="009818AA" w:rsidP="00F632FF">
      <w:pPr>
        <w:pStyle w:val="Para1"/>
      </w:pPr>
      <w:r w:rsidRPr="00714CED">
        <w:t xml:space="preserve">Which of the following is the correct interpretation of the </w:t>
      </w:r>
      <w:r w:rsidRPr="004A44AE">
        <w:rPr>
          <w:i/>
          <w:iCs/>
        </w:rPr>
        <w:t>y</w:t>
      </w:r>
      <w:r w:rsidRPr="00714CED">
        <w:t>-intercept?</w:t>
      </w:r>
    </w:p>
    <w:p w14:paraId="54467E2F" w14:textId="77777777" w:rsidR="009818AA" w:rsidRPr="00714CED" w:rsidRDefault="009818AA" w:rsidP="0037035F">
      <w:pPr>
        <w:pStyle w:val="alphalist"/>
        <w:numPr>
          <w:ilvl w:val="0"/>
          <w:numId w:val="39"/>
        </w:numPr>
      </w:pPr>
      <w:r w:rsidRPr="00714CED">
        <w:t>For each new employee, the company will realize an</w:t>
      </w:r>
      <w:r>
        <w:t xml:space="preserve"> average</w:t>
      </w:r>
      <w:r w:rsidRPr="00714CED">
        <w:t xml:space="preserve"> increase in revenue of $135.</w:t>
      </w:r>
    </w:p>
    <w:p w14:paraId="2F63A1D9" w14:textId="77777777" w:rsidR="009818AA" w:rsidRPr="00714CED" w:rsidRDefault="009818AA" w:rsidP="00F557E2">
      <w:pPr>
        <w:pStyle w:val="alphalist"/>
      </w:pPr>
      <w:r w:rsidRPr="00714CED">
        <w:t>For each new employee, the company will realize an</w:t>
      </w:r>
      <w:r>
        <w:t xml:space="preserve"> average</w:t>
      </w:r>
      <w:r w:rsidRPr="00714CED">
        <w:t xml:space="preserve"> increase in revenue of $14.1</w:t>
      </w:r>
      <w:r>
        <w:t>0</w:t>
      </w:r>
      <w:r w:rsidRPr="00714CED">
        <w:t>.</w:t>
      </w:r>
    </w:p>
    <w:p w14:paraId="1C44D455" w14:textId="77777777" w:rsidR="009818AA" w:rsidRPr="00714CED" w:rsidRDefault="009818AA" w:rsidP="00F557E2">
      <w:pPr>
        <w:pStyle w:val="alphalist"/>
      </w:pPr>
      <w:r w:rsidRPr="00714CED">
        <w:t>The company will maximize revenue when there are 135 employees.</w:t>
      </w:r>
    </w:p>
    <w:p w14:paraId="179273D5" w14:textId="77777777" w:rsidR="009818AA" w:rsidRPr="00714CED" w:rsidRDefault="009818AA" w:rsidP="00F557E2">
      <w:pPr>
        <w:pStyle w:val="alphalist"/>
      </w:pPr>
      <w:r w:rsidRPr="00714CED">
        <w:t xml:space="preserve">The </w:t>
      </w:r>
      <w:r w:rsidRPr="004A44AE">
        <w:rPr>
          <w:i/>
          <w:iCs/>
        </w:rPr>
        <w:t>y</w:t>
      </w:r>
      <w:r w:rsidRPr="00714CED">
        <w:t>-intercept does not have any meaning in this context.</w:t>
      </w:r>
    </w:p>
    <w:p w14:paraId="3DAEC232" w14:textId="77777777" w:rsidR="00626B69" w:rsidRDefault="009818AA" w:rsidP="00711827">
      <w:pPr>
        <w:pStyle w:val="Para1"/>
      </w:pPr>
      <w:r w:rsidRPr="00711827">
        <w:lastRenderedPageBreak/>
        <w:t>Solution: D. The y-intercept would represent the expected mean value of y when the x-value is zero. In the context of this regression equation, an x-value of zero would imply no employees, which is not realistic. Because an x-value of zero is not realistic, the y-intercept does not have any meaning in this context.</w:t>
      </w:r>
    </w:p>
    <w:p w14:paraId="0B58E2B6" w14:textId="04B20D24" w:rsidR="009818AA" w:rsidRPr="00626B69" w:rsidRDefault="009818AA" w:rsidP="00626B69">
      <w:pPr>
        <w:pStyle w:val="Para2"/>
      </w:pPr>
      <w:r w:rsidRPr="00626B69">
        <w:t>Section 14.3 LO 2 Moderate</w:t>
      </w:r>
    </w:p>
    <w:p w14:paraId="255C1FC8" w14:textId="2F85B9D6" w:rsidR="00626B69" w:rsidRDefault="009818AA" w:rsidP="00F632FF">
      <w:pPr>
        <w:pStyle w:val="NumberList"/>
        <w:spacing w:before="120" w:after="120"/>
      </w:pPr>
      <w:r w:rsidRPr="00714CED">
        <w:t>A finance professional has model</w:t>
      </w:r>
      <w:r>
        <w:t>ed</w:t>
      </w:r>
      <w:r w:rsidRPr="00714CED">
        <w:t xml:space="preserve"> the relationship between the Russell 2000 index (</w:t>
      </w:r>
      <w:r w:rsidRPr="00714CED">
        <w:rPr>
          <w:i/>
          <w:iCs/>
        </w:rPr>
        <w:t>y</w:t>
      </w:r>
      <w:r w:rsidRPr="00714CED">
        <w:t>) and the Dow Jones Industrial Average (</w:t>
      </w:r>
      <w:r w:rsidRPr="00714CED">
        <w:rPr>
          <w:i/>
          <w:iCs/>
        </w:rPr>
        <w:t>x</w:t>
      </w:r>
      <w:r w:rsidRPr="00714CED">
        <w:t xml:space="preserve">) </w:t>
      </w:r>
      <w:r>
        <w:t xml:space="preserve">with </w:t>
      </w:r>
      <w:r w:rsidRPr="00714CED">
        <w:t>the</w:t>
      </w:r>
      <w:r>
        <w:t xml:space="preserve"> linear regression</w:t>
      </w:r>
      <w:r w:rsidRPr="00714CED">
        <w:t xml:space="preserve"> equation </w:t>
      </w:r>
      <m:oMath>
        <m:acc>
          <m:accPr>
            <m:ctrlPr>
              <w:rPr>
                <w:rFonts w:ascii="Cambria Math" w:hAnsi="Cambria Math"/>
                <w:i/>
              </w:rPr>
            </m:ctrlPr>
          </m:accPr>
          <m:e>
            <m:r>
              <w:rPr>
                <w:rFonts w:ascii="Cambria Math" w:hAnsi="Cambria Math"/>
              </w:rPr>
              <m:t>y</m:t>
            </m:r>
          </m:e>
        </m:acc>
        <m:r>
          <w:rPr>
            <w:rFonts w:ascii="Cambria Math" w:hAnsi="Cambria Math"/>
          </w:rPr>
          <m:t>=-1,500+0.17x</m:t>
        </m:r>
      </m:oMath>
      <w:r w:rsidRPr="00714CED">
        <w:t xml:space="preserve">. Assume the correlation is significant. If the Dow Jones Industrial Average were to change by 100 points from one week to the next, what </w:t>
      </w:r>
      <w:r>
        <w:t>would be</w:t>
      </w:r>
      <w:r w:rsidRPr="00714CED">
        <w:t xml:space="preserve"> the corresponding predicted change in the Russell 2000 index?</w:t>
      </w:r>
    </w:p>
    <w:p w14:paraId="7372ACE7" w14:textId="745CC0C4" w:rsidR="009818AA" w:rsidRPr="00714CED" w:rsidRDefault="009818AA" w:rsidP="0037035F">
      <w:pPr>
        <w:pStyle w:val="alphalist"/>
        <w:numPr>
          <w:ilvl w:val="0"/>
          <w:numId w:val="36"/>
        </w:numPr>
      </w:pPr>
      <w:r w:rsidRPr="00714CED">
        <w:t>-1483</w:t>
      </w:r>
      <w:r>
        <w:t xml:space="preserve"> points</w:t>
      </w:r>
    </w:p>
    <w:p w14:paraId="1160140E" w14:textId="77777777" w:rsidR="009818AA" w:rsidRPr="00714CED" w:rsidRDefault="009818AA" w:rsidP="00F557E2">
      <w:pPr>
        <w:pStyle w:val="alphalist"/>
      </w:pPr>
      <w:r w:rsidRPr="00714CED">
        <w:t>0</w:t>
      </w:r>
      <w:r>
        <w:t xml:space="preserve"> points</w:t>
      </w:r>
    </w:p>
    <w:p w14:paraId="2DEE138F" w14:textId="77777777" w:rsidR="009818AA" w:rsidRPr="00714CED" w:rsidRDefault="009818AA" w:rsidP="00F557E2">
      <w:pPr>
        <w:pStyle w:val="alphalist"/>
      </w:pPr>
      <w:r w:rsidRPr="00714CED">
        <w:t>17</w:t>
      </w:r>
      <w:r>
        <w:t xml:space="preserve"> points</w:t>
      </w:r>
    </w:p>
    <w:p w14:paraId="217130D0" w14:textId="77777777" w:rsidR="009818AA" w:rsidRPr="00714CED" w:rsidRDefault="009818AA" w:rsidP="00F557E2">
      <w:pPr>
        <w:pStyle w:val="alphalist"/>
      </w:pPr>
      <w:r w:rsidRPr="00714CED">
        <w:t>170</w:t>
      </w:r>
      <w:r>
        <w:t xml:space="preserve"> points</w:t>
      </w:r>
    </w:p>
    <w:p w14:paraId="4C510EFC" w14:textId="77777777" w:rsidR="00626B69" w:rsidRDefault="009818AA" w:rsidP="00711827">
      <w:pPr>
        <w:pStyle w:val="Para1"/>
      </w:pPr>
      <w:r w:rsidRPr="00711827">
        <w:t>Solution: C. The predicted change in the Russell 2000 index can be determined using the slope of the regression line, which is 0.17. Substituting 100 for x produces 0.17(100), or 17, so there is a corresponding change of 17 points in the Russell 2000 index.</w:t>
      </w:r>
    </w:p>
    <w:p w14:paraId="0FBDC350" w14:textId="5A3C09CE" w:rsidR="009818AA" w:rsidRPr="00626B69" w:rsidRDefault="009818AA" w:rsidP="00626B69">
      <w:pPr>
        <w:pStyle w:val="Para2"/>
      </w:pPr>
      <w:r w:rsidRPr="00626B69">
        <w:t>Section 14.3 LO 2 Difficult</w:t>
      </w:r>
    </w:p>
    <w:p w14:paraId="3350FF73" w14:textId="383716D7" w:rsidR="00626B69" w:rsidRDefault="009818AA" w:rsidP="00F632FF">
      <w:pPr>
        <w:pStyle w:val="NumberList"/>
        <w:spacing w:before="120" w:after="120"/>
      </w:pPr>
      <w:r w:rsidRPr="00714CED">
        <w:t xml:space="preserve">A financial analyst is interested in creating a linear regression model to track the relationship between returns for stocks </w:t>
      </w:r>
      <w:r>
        <w:t>and returns for</w:t>
      </w:r>
      <w:r w:rsidRPr="00714CED">
        <w:t xml:space="preserve"> bonds. The analyst is planning to conduct the following steps as part of the analysis: calculat</w:t>
      </w:r>
      <w:r>
        <w:t>ing</w:t>
      </w:r>
      <w:r w:rsidRPr="00714CED">
        <w:t xml:space="preserve"> the correlation coefficient, determin</w:t>
      </w:r>
      <w:r>
        <w:t>ing</w:t>
      </w:r>
      <w:r w:rsidRPr="00714CED">
        <w:t xml:space="preserve"> if the correlation is significant, creat</w:t>
      </w:r>
      <w:r>
        <w:t>ing</w:t>
      </w:r>
      <w:r w:rsidRPr="00714CED">
        <w:t xml:space="preserve"> a scatter plot</w:t>
      </w:r>
      <w:r>
        <w:t>,</w:t>
      </w:r>
      <w:r w:rsidRPr="00714CED">
        <w:t xml:space="preserve"> and creat</w:t>
      </w:r>
      <w:r>
        <w:t>ing</w:t>
      </w:r>
      <w:r w:rsidRPr="00714CED">
        <w:t xml:space="preserve"> the linear regression model. Which of these steps should be done first?</w:t>
      </w:r>
    </w:p>
    <w:p w14:paraId="2B95AC7D" w14:textId="5CB8A9A5" w:rsidR="009818AA" w:rsidRPr="00714CED" w:rsidRDefault="009818AA" w:rsidP="0037035F">
      <w:pPr>
        <w:pStyle w:val="alphalist"/>
        <w:numPr>
          <w:ilvl w:val="0"/>
          <w:numId w:val="37"/>
        </w:numPr>
      </w:pPr>
      <w:r>
        <w:t>C</w:t>
      </w:r>
      <w:r w:rsidRPr="00714CED">
        <w:t>alculat</w:t>
      </w:r>
      <w:r>
        <w:t>ing</w:t>
      </w:r>
      <w:r w:rsidRPr="00714CED">
        <w:t xml:space="preserve"> the correlation coefficient</w:t>
      </w:r>
    </w:p>
    <w:p w14:paraId="2806FE25" w14:textId="77777777" w:rsidR="009818AA" w:rsidRPr="00714CED" w:rsidRDefault="009818AA" w:rsidP="00F557E2">
      <w:pPr>
        <w:pStyle w:val="alphalist"/>
      </w:pPr>
      <w:r>
        <w:t>D</w:t>
      </w:r>
      <w:r w:rsidRPr="00714CED">
        <w:t>etermin</w:t>
      </w:r>
      <w:r>
        <w:t>ing</w:t>
      </w:r>
      <w:r w:rsidRPr="00714CED">
        <w:t xml:space="preserve"> if the correlation is significant</w:t>
      </w:r>
    </w:p>
    <w:p w14:paraId="2F5096E7" w14:textId="77777777" w:rsidR="009818AA" w:rsidRPr="00714CED" w:rsidRDefault="009818AA" w:rsidP="00F557E2">
      <w:pPr>
        <w:pStyle w:val="alphalist"/>
      </w:pPr>
      <w:r>
        <w:t>C</w:t>
      </w:r>
      <w:r w:rsidRPr="00714CED">
        <w:t>reat</w:t>
      </w:r>
      <w:r>
        <w:t>ing a</w:t>
      </w:r>
      <w:r w:rsidRPr="00714CED">
        <w:t xml:space="preserve"> scatter plot</w:t>
      </w:r>
    </w:p>
    <w:p w14:paraId="41B9DE01" w14:textId="77777777" w:rsidR="009818AA" w:rsidRPr="00714CED" w:rsidRDefault="009818AA" w:rsidP="00F557E2">
      <w:pPr>
        <w:pStyle w:val="alphalist"/>
      </w:pPr>
      <w:r>
        <w:t>C</w:t>
      </w:r>
      <w:r w:rsidRPr="00714CED">
        <w:t>reat</w:t>
      </w:r>
      <w:r>
        <w:t>ing</w:t>
      </w:r>
      <w:r w:rsidRPr="00714CED">
        <w:t xml:space="preserve"> the linear regression model</w:t>
      </w:r>
    </w:p>
    <w:p w14:paraId="1286AE26" w14:textId="77777777" w:rsidR="009818AA" w:rsidRPr="00711827" w:rsidRDefault="009818AA" w:rsidP="00711827">
      <w:pPr>
        <w:pStyle w:val="Para1"/>
      </w:pPr>
      <w:r w:rsidRPr="00711827">
        <w:t>Solution: C. The scatter plot should be created first to provide a visual representation of the relationship between the two quantities, which will help the analyst determine if a linear model is appropriate.</w:t>
      </w:r>
    </w:p>
    <w:p w14:paraId="109E7A41" w14:textId="77777777" w:rsidR="009818AA" w:rsidRPr="00626B69" w:rsidRDefault="009818AA" w:rsidP="00626B69">
      <w:pPr>
        <w:pStyle w:val="Para2"/>
      </w:pPr>
      <w:r w:rsidRPr="00626B69">
        <w:t>Section 14.4 LO 1 Easy</w:t>
      </w:r>
    </w:p>
    <w:p w14:paraId="2F1C501C" w14:textId="3474169D" w:rsidR="009818AA" w:rsidRPr="00714CED" w:rsidRDefault="009818AA" w:rsidP="000B478D">
      <w:pPr>
        <w:pStyle w:val="NumberList"/>
      </w:pPr>
      <w:r w:rsidRPr="00714CED">
        <w:t xml:space="preserve">As predictions are made for </w:t>
      </w:r>
      <w:r w:rsidRPr="004A44AE">
        <w:rPr>
          <w:i/>
          <w:iCs/>
        </w:rPr>
        <w:t>x</w:t>
      </w:r>
      <w:r w:rsidRPr="00714CED">
        <w:t xml:space="preserve">-values that are closer and closer to the mean value of </w:t>
      </w:r>
      <w:r w:rsidRPr="004A44AE">
        <w:rPr>
          <w:i/>
          <w:iCs/>
        </w:rPr>
        <w:t>x</w:t>
      </w:r>
      <w:r w:rsidRPr="00714CED">
        <w:t xml:space="preserve">, </w:t>
      </w:r>
      <w:r>
        <w:t>what will happen to the</w:t>
      </w:r>
      <w:r w:rsidRPr="00714CED">
        <w:t xml:space="preserve"> prediction intervals for these </w:t>
      </w:r>
      <w:r w:rsidRPr="004A44AE">
        <w:rPr>
          <w:i/>
          <w:iCs/>
        </w:rPr>
        <w:t>x</w:t>
      </w:r>
      <w:r w:rsidRPr="00714CED">
        <w:t>-values?</w:t>
      </w:r>
    </w:p>
    <w:p w14:paraId="6C3A1869" w14:textId="77777777" w:rsidR="009818AA" w:rsidRPr="00714CED" w:rsidRDefault="009818AA" w:rsidP="0037035F">
      <w:pPr>
        <w:pStyle w:val="alphalist"/>
        <w:numPr>
          <w:ilvl w:val="0"/>
          <w:numId w:val="38"/>
        </w:numPr>
      </w:pPr>
      <w:r w:rsidRPr="00714CED">
        <w:t>The</w:t>
      </w:r>
      <w:r>
        <w:t>y</w:t>
      </w:r>
      <w:r w:rsidRPr="00714CED">
        <w:t xml:space="preserve"> will become smaller.</w:t>
      </w:r>
    </w:p>
    <w:p w14:paraId="0BC776F9" w14:textId="77777777" w:rsidR="009818AA" w:rsidRPr="00714CED" w:rsidRDefault="009818AA" w:rsidP="00F557E2">
      <w:pPr>
        <w:pStyle w:val="alphalist"/>
      </w:pPr>
      <w:r w:rsidRPr="00714CED">
        <w:t>The</w:t>
      </w:r>
      <w:r>
        <w:t>y</w:t>
      </w:r>
      <w:r w:rsidRPr="00714CED">
        <w:t xml:space="preserve"> will become larger.</w:t>
      </w:r>
    </w:p>
    <w:p w14:paraId="7E2BE7A0" w14:textId="77777777" w:rsidR="009818AA" w:rsidRPr="00714CED" w:rsidRDefault="009818AA" w:rsidP="00F557E2">
      <w:pPr>
        <w:pStyle w:val="alphalist"/>
      </w:pPr>
      <w:r w:rsidRPr="00714CED">
        <w:t>The</w:t>
      </w:r>
      <w:r>
        <w:t>y</w:t>
      </w:r>
      <w:r w:rsidRPr="00714CED">
        <w:t xml:space="preserve"> will remain the same.</w:t>
      </w:r>
    </w:p>
    <w:p w14:paraId="7561D5AA" w14:textId="77777777" w:rsidR="009818AA" w:rsidRPr="00714CED" w:rsidRDefault="009818AA" w:rsidP="00F557E2">
      <w:pPr>
        <w:pStyle w:val="alphalist"/>
      </w:pPr>
      <w:r w:rsidRPr="00714CED">
        <w:t>There is not enough information to determine the answer.</w:t>
      </w:r>
    </w:p>
    <w:p w14:paraId="454ED45E" w14:textId="77777777" w:rsidR="009818AA" w:rsidRPr="00711827" w:rsidRDefault="009818AA" w:rsidP="00711827">
      <w:pPr>
        <w:pStyle w:val="Para1"/>
      </w:pPr>
      <w:r w:rsidRPr="00711827">
        <w:t>Solution: A. As predictions are made for x-values closer to the mean of x, the prediction interval around the point estimate decreases.</w:t>
      </w:r>
    </w:p>
    <w:p w14:paraId="5AE18AFD" w14:textId="77777777" w:rsidR="009818AA" w:rsidRPr="00626B69" w:rsidRDefault="009818AA" w:rsidP="00626B69">
      <w:pPr>
        <w:pStyle w:val="Para2"/>
      </w:pPr>
      <w:r w:rsidRPr="00626B69">
        <w:t>Section 14.5 LO 2 Difficult</w:t>
      </w:r>
    </w:p>
    <w:p w14:paraId="5D5ADC31" w14:textId="77777777" w:rsidR="009818AA" w:rsidRDefault="009818AA" w:rsidP="009818AA">
      <w:pPr>
        <w:pStyle w:val="Heading1"/>
      </w:pPr>
      <w:r w:rsidRPr="00714CED">
        <w:lastRenderedPageBreak/>
        <w:t>Problems</w:t>
      </w:r>
    </w:p>
    <w:p w14:paraId="3963FE22" w14:textId="64945D13" w:rsidR="009818AA" w:rsidRPr="00714CED" w:rsidRDefault="009818AA" w:rsidP="0037035F">
      <w:pPr>
        <w:pStyle w:val="NumberList"/>
        <w:numPr>
          <w:ilvl w:val="0"/>
          <w:numId w:val="8"/>
        </w:numPr>
        <w:ind w:left="360"/>
      </w:pPr>
      <w:r w:rsidRPr="00714CED">
        <w:t xml:space="preserve">The Acme Manufacturing </w:t>
      </w:r>
      <w:r>
        <w:t>C</w:t>
      </w:r>
      <w:r w:rsidRPr="00714CED">
        <w:t xml:space="preserve">ompany is tracking revenues versus advertising spend for the past five quarters, and the data is shown in the table below. Consider revenues to be the dependent variable. Calculate the correlation coefficient for this data. Round your answer to </w:t>
      </w:r>
      <w:r>
        <w:t>three</w:t>
      </w:r>
      <w:r w:rsidRPr="00714CED">
        <w:t xml:space="preserve"> decimal places.</w:t>
      </w:r>
    </w:p>
    <w:tbl>
      <w:tblPr>
        <w:tblW w:w="5470" w:type="dxa"/>
        <w:jc w:val="center"/>
        <w:tblLook w:val="04A0" w:firstRow="1" w:lastRow="0" w:firstColumn="1" w:lastColumn="0" w:noHBand="0" w:noVBand="1"/>
      </w:tblPr>
      <w:tblGrid>
        <w:gridCol w:w="1790"/>
        <w:gridCol w:w="1790"/>
        <w:gridCol w:w="1890"/>
      </w:tblGrid>
      <w:tr w:rsidR="009818AA" w:rsidRPr="00714CED" w14:paraId="7F19CD4E" w14:textId="77777777" w:rsidTr="002E6FA4">
        <w:trPr>
          <w:trHeight w:val="540"/>
          <w:jc w:val="center"/>
        </w:trPr>
        <w:tc>
          <w:tcPr>
            <w:tcW w:w="1790" w:type="dxa"/>
            <w:tcBorders>
              <w:top w:val="single" w:sz="8" w:space="0" w:color="auto"/>
              <w:left w:val="single" w:sz="8" w:space="0" w:color="auto"/>
              <w:bottom w:val="nil"/>
              <w:right w:val="single" w:sz="8" w:space="0" w:color="auto"/>
            </w:tcBorders>
          </w:tcPr>
          <w:p w14:paraId="01BE273C" w14:textId="77777777" w:rsidR="009818AA" w:rsidRPr="00AF5F4E" w:rsidRDefault="009818AA" w:rsidP="002E6FA4">
            <w:pPr>
              <w:jc w:val="center"/>
            </w:pPr>
          </w:p>
          <w:p w14:paraId="79AB6B36" w14:textId="77777777" w:rsidR="009818AA" w:rsidRPr="00714CED" w:rsidRDefault="009818AA" w:rsidP="002E6FA4">
            <w:pPr>
              <w:jc w:val="center"/>
              <w:rPr>
                <w:rFonts w:eastAsia="Times New Roman" w:cstheme="minorHAnsi"/>
                <w:b/>
                <w:bCs/>
                <w:color w:val="000000"/>
              </w:rPr>
            </w:pPr>
            <w:r w:rsidRPr="00714CED">
              <w:rPr>
                <w:rFonts w:eastAsia="Times New Roman" w:cstheme="minorHAnsi"/>
                <w:b/>
                <w:bCs/>
                <w:color w:val="000000"/>
              </w:rPr>
              <w:t>Quarter</w:t>
            </w:r>
          </w:p>
        </w:tc>
        <w:tc>
          <w:tcPr>
            <w:tcW w:w="1790" w:type="dxa"/>
            <w:tcBorders>
              <w:top w:val="single" w:sz="8" w:space="0" w:color="auto"/>
              <w:left w:val="single" w:sz="8" w:space="0" w:color="auto"/>
              <w:bottom w:val="nil"/>
              <w:right w:val="single" w:sz="8" w:space="0" w:color="auto"/>
            </w:tcBorders>
            <w:vAlign w:val="center"/>
            <w:hideMark/>
          </w:tcPr>
          <w:p w14:paraId="403CE955" w14:textId="77777777" w:rsidR="009818AA" w:rsidRPr="00714CED" w:rsidRDefault="009818AA" w:rsidP="002E6FA4">
            <w:pPr>
              <w:jc w:val="center"/>
              <w:rPr>
                <w:rFonts w:eastAsia="Times New Roman" w:cstheme="minorHAnsi"/>
                <w:b/>
                <w:bCs/>
                <w:color w:val="000000"/>
              </w:rPr>
            </w:pPr>
            <w:r w:rsidRPr="00714CED">
              <w:rPr>
                <w:rFonts w:eastAsia="Times New Roman" w:cstheme="minorHAnsi"/>
                <w:b/>
                <w:bCs/>
                <w:color w:val="000000"/>
              </w:rPr>
              <w:t>Revenues ($000s)</w:t>
            </w:r>
          </w:p>
        </w:tc>
        <w:tc>
          <w:tcPr>
            <w:tcW w:w="1890" w:type="dxa"/>
            <w:tcBorders>
              <w:top w:val="single" w:sz="8" w:space="0" w:color="auto"/>
              <w:left w:val="nil"/>
              <w:bottom w:val="nil"/>
              <w:right w:val="single" w:sz="8" w:space="0" w:color="auto"/>
            </w:tcBorders>
            <w:vAlign w:val="center"/>
            <w:hideMark/>
          </w:tcPr>
          <w:p w14:paraId="7BD03F50" w14:textId="77777777" w:rsidR="009818AA" w:rsidRPr="00714CED" w:rsidRDefault="009818AA" w:rsidP="002E6FA4">
            <w:pPr>
              <w:jc w:val="center"/>
              <w:rPr>
                <w:rFonts w:eastAsia="Times New Roman" w:cstheme="minorHAnsi"/>
                <w:b/>
                <w:bCs/>
                <w:color w:val="000000"/>
              </w:rPr>
            </w:pPr>
            <w:r w:rsidRPr="00714CED">
              <w:rPr>
                <w:rFonts w:eastAsia="Times New Roman" w:cstheme="minorHAnsi"/>
                <w:b/>
                <w:bCs/>
                <w:color w:val="000000"/>
              </w:rPr>
              <w:t>Advertising Spend</w:t>
            </w:r>
            <w:r w:rsidRPr="00714CED">
              <w:rPr>
                <w:rFonts w:eastAsia="Times New Roman" w:cstheme="minorHAnsi"/>
                <w:b/>
                <w:bCs/>
                <w:color w:val="000000"/>
              </w:rPr>
              <w:br/>
              <w:t xml:space="preserve"> ($000s)</w:t>
            </w:r>
          </w:p>
        </w:tc>
      </w:tr>
      <w:tr w:rsidR="009818AA" w:rsidRPr="00714CED" w14:paraId="4019F427" w14:textId="77777777" w:rsidTr="002E6FA4">
        <w:trPr>
          <w:trHeight w:val="330"/>
          <w:jc w:val="center"/>
        </w:trPr>
        <w:tc>
          <w:tcPr>
            <w:tcW w:w="1790" w:type="dxa"/>
            <w:tcBorders>
              <w:top w:val="single" w:sz="8" w:space="0" w:color="auto"/>
              <w:left w:val="single" w:sz="8" w:space="0" w:color="auto"/>
              <w:bottom w:val="single" w:sz="8" w:space="0" w:color="auto"/>
              <w:right w:val="single" w:sz="8" w:space="0" w:color="auto"/>
            </w:tcBorders>
            <w:hideMark/>
          </w:tcPr>
          <w:p w14:paraId="1BE6233F" w14:textId="77777777" w:rsidR="009818AA" w:rsidRPr="00714CED" w:rsidRDefault="009818AA" w:rsidP="002E6FA4">
            <w:pPr>
              <w:jc w:val="center"/>
              <w:rPr>
                <w:rFonts w:eastAsia="Times New Roman" w:cstheme="minorHAnsi"/>
                <w:color w:val="000000"/>
              </w:rPr>
            </w:pPr>
            <w:r w:rsidRPr="00714CED">
              <w:rPr>
                <w:rFonts w:eastAsia="Times New Roman" w:cstheme="minorHAnsi"/>
                <w:color w:val="000000"/>
              </w:rPr>
              <w:t>1</w:t>
            </w:r>
          </w:p>
        </w:tc>
        <w:tc>
          <w:tcPr>
            <w:tcW w:w="1790" w:type="dxa"/>
            <w:tcBorders>
              <w:top w:val="single" w:sz="8" w:space="0" w:color="auto"/>
              <w:left w:val="single" w:sz="8" w:space="0" w:color="auto"/>
              <w:bottom w:val="single" w:sz="8" w:space="0" w:color="auto"/>
              <w:right w:val="single" w:sz="8" w:space="0" w:color="auto"/>
            </w:tcBorders>
            <w:vAlign w:val="bottom"/>
            <w:hideMark/>
          </w:tcPr>
          <w:p w14:paraId="66E2EFBE" w14:textId="77777777" w:rsidR="009818AA" w:rsidRPr="00714CED" w:rsidRDefault="009818AA" w:rsidP="002E6FA4">
            <w:pPr>
              <w:jc w:val="right"/>
              <w:rPr>
                <w:rFonts w:eastAsia="Times New Roman" w:cstheme="minorHAnsi"/>
                <w:color w:val="000000"/>
              </w:rPr>
            </w:pPr>
            <w:r w:rsidRPr="00714CED">
              <w:rPr>
                <w:rFonts w:ascii="Calibri" w:hAnsi="Calibri" w:cs="Calibri"/>
                <w:color w:val="000000"/>
                <w:sz w:val="22"/>
                <w:szCs w:val="22"/>
              </w:rPr>
              <w:t>823</w:t>
            </w:r>
          </w:p>
        </w:tc>
        <w:tc>
          <w:tcPr>
            <w:tcW w:w="1890" w:type="dxa"/>
            <w:tcBorders>
              <w:top w:val="single" w:sz="8" w:space="0" w:color="auto"/>
              <w:left w:val="nil"/>
              <w:bottom w:val="single" w:sz="8" w:space="0" w:color="auto"/>
              <w:right w:val="single" w:sz="8" w:space="0" w:color="auto"/>
            </w:tcBorders>
            <w:vAlign w:val="bottom"/>
            <w:hideMark/>
          </w:tcPr>
          <w:p w14:paraId="2B142D48" w14:textId="77777777" w:rsidR="009818AA" w:rsidRPr="00714CED" w:rsidRDefault="009818AA" w:rsidP="002E6FA4">
            <w:pPr>
              <w:jc w:val="right"/>
              <w:rPr>
                <w:rFonts w:eastAsia="Times New Roman" w:cstheme="minorHAnsi"/>
                <w:color w:val="000000"/>
              </w:rPr>
            </w:pPr>
            <w:r w:rsidRPr="00714CED">
              <w:rPr>
                <w:rFonts w:ascii="Calibri" w:hAnsi="Calibri" w:cs="Calibri"/>
                <w:color w:val="000000"/>
                <w:sz w:val="22"/>
                <w:szCs w:val="22"/>
              </w:rPr>
              <w:t>91</w:t>
            </w:r>
          </w:p>
        </w:tc>
      </w:tr>
      <w:tr w:rsidR="009818AA" w:rsidRPr="00714CED" w14:paraId="63932E57" w14:textId="77777777" w:rsidTr="002E6FA4">
        <w:trPr>
          <w:trHeight w:val="330"/>
          <w:jc w:val="center"/>
        </w:trPr>
        <w:tc>
          <w:tcPr>
            <w:tcW w:w="1790" w:type="dxa"/>
            <w:tcBorders>
              <w:top w:val="nil"/>
              <w:left w:val="single" w:sz="8" w:space="0" w:color="auto"/>
              <w:bottom w:val="single" w:sz="8" w:space="0" w:color="auto"/>
              <w:right w:val="single" w:sz="8" w:space="0" w:color="auto"/>
            </w:tcBorders>
            <w:hideMark/>
          </w:tcPr>
          <w:p w14:paraId="3EB86392" w14:textId="77777777" w:rsidR="009818AA" w:rsidRPr="00714CED" w:rsidRDefault="009818AA" w:rsidP="002E6FA4">
            <w:pPr>
              <w:jc w:val="center"/>
              <w:rPr>
                <w:rFonts w:eastAsia="Times New Roman" w:cstheme="minorHAnsi"/>
                <w:color w:val="000000"/>
              </w:rPr>
            </w:pPr>
            <w:r w:rsidRPr="00714CED">
              <w:rPr>
                <w:rFonts w:eastAsia="Times New Roman" w:cstheme="minorHAnsi"/>
                <w:color w:val="000000"/>
              </w:rPr>
              <w:t>2</w:t>
            </w:r>
          </w:p>
        </w:tc>
        <w:tc>
          <w:tcPr>
            <w:tcW w:w="1790" w:type="dxa"/>
            <w:tcBorders>
              <w:top w:val="nil"/>
              <w:left w:val="single" w:sz="8" w:space="0" w:color="auto"/>
              <w:bottom w:val="single" w:sz="8" w:space="0" w:color="auto"/>
              <w:right w:val="single" w:sz="8" w:space="0" w:color="auto"/>
            </w:tcBorders>
            <w:vAlign w:val="bottom"/>
            <w:hideMark/>
          </w:tcPr>
          <w:p w14:paraId="42D0A4FE" w14:textId="77777777" w:rsidR="009818AA" w:rsidRPr="00714CED" w:rsidRDefault="009818AA" w:rsidP="002E6FA4">
            <w:pPr>
              <w:jc w:val="right"/>
              <w:rPr>
                <w:rFonts w:eastAsia="Times New Roman" w:cstheme="minorHAnsi"/>
                <w:color w:val="000000"/>
              </w:rPr>
            </w:pPr>
            <w:r w:rsidRPr="00714CED">
              <w:rPr>
                <w:rFonts w:ascii="Calibri" w:hAnsi="Calibri" w:cs="Calibri"/>
                <w:color w:val="000000"/>
                <w:sz w:val="22"/>
                <w:szCs w:val="22"/>
              </w:rPr>
              <w:t>855</w:t>
            </w:r>
          </w:p>
        </w:tc>
        <w:tc>
          <w:tcPr>
            <w:tcW w:w="1890" w:type="dxa"/>
            <w:tcBorders>
              <w:top w:val="nil"/>
              <w:left w:val="nil"/>
              <w:bottom w:val="single" w:sz="8" w:space="0" w:color="auto"/>
              <w:right w:val="single" w:sz="8" w:space="0" w:color="auto"/>
            </w:tcBorders>
            <w:vAlign w:val="bottom"/>
            <w:hideMark/>
          </w:tcPr>
          <w:p w14:paraId="59566CA7" w14:textId="77777777" w:rsidR="009818AA" w:rsidRPr="00714CED" w:rsidRDefault="009818AA" w:rsidP="002E6FA4">
            <w:pPr>
              <w:jc w:val="right"/>
              <w:rPr>
                <w:rFonts w:eastAsia="Times New Roman" w:cstheme="minorHAnsi"/>
                <w:color w:val="000000"/>
              </w:rPr>
            </w:pPr>
            <w:r w:rsidRPr="00714CED">
              <w:rPr>
                <w:rFonts w:ascii="Calibri" w:hAnsi="Calibri" w:cs="Calibri"/>
                <w:color w:val="000000"/>
                <w:sz w:val="22"/>
                <w:szCs w:val="22"/>
              </w:rPr>
              <w:t>96</w:t>
            </w:r>
          </w:p>
        </w:tc>
      </w:tr>
      <w:tr w:rsidR="009818AA" w:rsidRPr="00714CED" w14:paraId="46AF1CCD" w14:textId="77777777" w:rsidTr="002E6FA4">
        <w:trPr>
          <w:trHeight w:val="330"/>
          <w:jc w:val="center"/>
        </w:trPr>
        <w:tc>
          <w:tcPr>
            <w:tcW w:w="1790" w:type="dxa"/>
            <w:tcBorders>
              <w:top w:val="nil"/>
              <w:left w:val="single" w:sz="8" w:space="0" w:color="auto"/>
              <w:bottom w:val="single" w:sz="8" w:space="0" w:color="auto"/>
              <w:right w:val="single" w:sz="8" w:space="0" w:color="auto"/>
            </w:tcBorders>
            <w:hideMark/>
          </w:tcPr>
          <w:p w14:paraId="20659A1F" w14:textId="77777777" w:rsidR="009818AA" w:rsidRPr="00714CED" w:rsidRDefault="009818AA" w:rsidP="002E6FA4">
            <w:pPr>
              <w:jc w:val="center"/>
              <w:rPr>
                <w:rFonts w:eastAsia="Times New Roman" w:cstheme="minorHAnsi"/>
                <w:color w:val="000000"/>
              </w:rPr>
            </w:pPr>
            <w:r w:rsidRPr="00714CED">
              <w:rPr>
                <w:rFonts w:eastAsia="Times New Roman" w:cstheme="minorHAnsi"/>
                <w:color w:val="000000"/>
              </w:rPr>
              <w:t>3</w:t>
            </w:r>
          </w:p>
        </w:tc>
        <w:tc>
          <w:tcPr>
            <w:tcW w:w="1790" w:type="dxa"/>
            <w:tcBorders>
              <w:top w:val="nil"/>
              <w:left w:val="single" w:sz="8" w:space="0" w:color="auto"/>
              <w:bottom w:val="single" w:sz="8" w:space="0" w:color="auto"/>
              <w:right w:val="single" w:sz="8" w:space="0" w:color="auto"/>
            </w:tcBorders>
            <w:vAlign w:val="bottom"/>
            <w:hideMark/>
          </w:tcPr>
          <w:p w14:paraId="74D65AEB" w14:textId="77777777" w:rsidR="009818AA" w:rsidRPr="00714CED" w:rsidRDefault="009818AA" w:rsidP="002E6FA4">
            <w:pPr>
              <w:jc w:val="right"/>
              <w:rPr>
                <w:rFonts w:eastAsia="Times New Roman" w:cstheme="minorHAnsi"/>
                <w:color w:val="000000"/>
              </w:rPr>
            </w:pPr>
            <w:r w:rsidRPr="00714CED">
              <w:rPr>
                <w:rFonts w:ascii="Calibri" w:hAnsi="Calibri" w:cs="Calibri"/>
                <w:color w:val="000000"/>
                <w:sz w:val="22"/>
                <w:szCs w:val="22"/>
              </w:rPr>
              <w:t>734</w:t>
            </w:r>
          </w:p>
        </w:tc>
        <w:tc>
          <w:tcPr>
            <w:tcW w:w="1890" w:type="dxa"/>
            <w:tcBorders>
              <w:top w:val="nil"/>
              <w:left w:val="nil"/>
              <w:bottom w:val="single" w:sz="8" w:space="0" w:color="auto"/>
              <w:right w:val="single" w:sz="8" w:space="0" w:color="auto"/>
            </w:tcBorders>
            <w:vAlign w:val="bottom"/>
            <w:hideMark/>
          </w:tcPr>
          <w:p w14:paraId="5E6AEA65" w14:textId="77777777" w:rsidR="009818AA" w:rsidRPr="00714CED" w:rsidRDefault="009818AA" w:rsidP="002E6FA4">
            <w:pPr>
              <w:jc w:val="right"/>
              <w:rPr>
                <w:rFonts w:eastAsia="Times New Roman" w:cstheme="minorHAnsi"/>
                <w:color w:val="000000"/>
              </w:rPr>
            </w:pPr>
            <w:r w:rsidRPr="00714CED">
              <w:rPr>
                <w:rFonts w:ascii="Calibri" w:hAnsi="Calibri" w:cs="Calibri"/>
                <w:color w:val="000000"/>
                <w:sz w:val="22"/>
                <w:szCs w:val="22"/>
              </w:rPr>
              <w:t>85</w:t>
            </w:r>
          </w:p>
        </w:tc>
      </w:tr>
      <w:tr w:rsidR="009818AA" w:rsidRPr="00714CED" w14:paraId="086EB4CF" w14:textId="77777777" w:rsidTr="002E6FA4">
        <w:trPr>
          <w:trHeight w:val="330"/>
          <w:jc w:val="center"/>
        </w:trPr>
        <w:tc>
          <w:tcPr>
            <w:tcW w:w="1790" w:type="dxa"/>
            <w:tcBorders>
              <w:top w:val="nil"/>
              <w:left w:val="single" w:sz="8" w:space="0" w:color="auto"/>
              <w:bottom w:val="single" w:sz="8" w:space="0" w:color="auto"/>
              <w:right w:val="single" w:sz="8" w:space="0" w:color="auto"/>
            </w:tcBorders>
            <w:hideMark/>
          </w:tcPr>
          <w:p w14:paraId="46F0C4D5" w14:textId="77777777" w:rsidR="009818AA" w:rsidRPr="00714CED" w:rsidRDefault="009818AA" w:rsidP="002E6FA4">
            <w:pPr>
              <w:jc w:val="center"/>
              <w:rPr>
                <w:rFonts w:eastAsia="Times New Roman" w:cstheme="minorHAnsi"/>
                <w:color w:val="000000"/>
              </w:rPr>
            </w:pPr>
            <w:r w:rsidRPr="00714CED">
              <w:rPr>
                <w:rFonts w:eastAsia="Times New Roman" w:cstheme="minorHAnsi"/>
                <w:color w:val="000000"/>
              </w:rPr>
              <w:t>4</w:t>
            </w:r>
          </w:p>
        </w:tc>
        <w:tc>
          <w:tcPr>
            <w:tcW w:w="1790" w:type="dxa"/>
            <w:tcBorders>
              <w:top w:val="nil"/>
              <w:left w:val="single" w:sz="8" w:space="0" w:color="auto"/>
              <w:bottom w:val="single" w:sz="8" w:space="0" w:color="auto"/>
              <w:right w:val="single" w:sz="8" w:space="0" w:color="auto"/>
            </w:tcBorders>
            <w:vAlign w:val="bottom"/>
            <w:hideMark/>
          </w:tcPr>
          <w:p w14:paraId="1DBBE97C" w14:textId="77777777" w:rsidR="009818AA" w:rsidRPr="00714CED" w:rsidRDefault="009818AA" w:rsidP="002E6FA4">
            <w:pPr>
              <w:jc w:val="right"/>
              <w:rPr>
                <w:rFonts w:eastAsia="Times New Roman" w:cstheme="minorHAnsi"/>
                <w:color w:val="000000"/>
              </w:rPr>
            </w:pPr>
            <w:r w:rsidRPr="00714CED">
              <w:rPr>
                <w:rFonts w:ascii="Calibri" w:hAnsi="Calibri" w:cs="Calibri"/>
                <w:color w:val="000000"/>
                <w:sz w:val="22"/>
                <w:szCs w:val="22"/>
              </w:rPr>
              <w:t>771</w:t>
            </w:r>
          </w:p>
        </w:tc>
        <w:tc>
          <w:tcPr>
            <w:tcW w:w="1890" w:type="dxa"/>
            <w:tcBorders>
              <w:top w:val="nil"/>
              <w:left w:val="nil"/>
              <w:bottom w:val="single" w:sz="8" w:space="0" w:color="auto"/>
              <w:right w:val="single" w:sz="8" w:space="0" w:color="auto"/>
            </w:tcBorders>
            <w:vAlign w:val="bottom"/>
            <w:hideMark/>
          </w:tcPr>
          <w:p w14:paraId="4CF9062C" w14:textId="77777777" w:rsidR="009818AA" w:rsidRPr="00714CED" w:rsidRDefault="009818AA" w:rsidP="002E6FA4">
            <w:pPr>
              <w:jc w:val="right"/>
              <w:rPr>
                <w:rFonts w:eastAsia="Times New Roman" w:cstheme="minorHAnsi"/>
                <w:color w:val="000000"/>
              </w:rPr>
            </w:pPr>
            <w:r w:rsidRPr="00714CED">
              <w:rPr>
                <w:rFonts w:ascii="Calibri" w:hAnsi="Calibri" w:cs="Calibri"/>
                <w:color w:val="000000"/>
                <w:sz w:val="22"/>
                <w:szCs w:val="22"/>
              </w:rPr>
              <w:t>88</w:t>
            </w:r>
          </w:p>
        </w:tc>
      </w:tr>
      <w:tr w:rsidR="009818AA" w:rsidRPr="00714CED" w14:paraId="70BE3E47" w14:textId="77777777" w:rsidTr="002E6FA4">
        <w:trPr>
          <w:trHeight w:val="330"/>
          <w:jc w:val="center"/>
        </w:trPr>
        <w:tc>
          <w:tcPr>
            <w:tcW w:w="1790" w:type="dxa"/>
            <w:tcBorders>
              <w:top w:val="nil"/>
              <w:left w:val="single" w:sz="8" w:space="0" w:color="auto"/>
              <w:bottom w:val="single" w:sz="8" w:space="0" w:color="auto"/>
              <w:right w:val="single" w:sz="8" w:space="0" w:color="auto"/>
            </w:tcBorders>
            <w:hideMark/>
          </w:tcPr>
          <w:p w14:paraId="1A1B0F1E" w14:textId="77777777" w:rsidR="009818AA" w:rsidRPr="00714CED" w:rsidRDefault="009818AA" w:rsidP="002E6FA4">
            <w:pPr>
              <w:jc w:val="center"/>
              <w:rPr>
                <w:rFonts w:eastAsia="Times New Roman" w:cstheme="minorHAnsi"/>
                <w:color w:val="000000"/>
              </w:rPr>
            </w:pPr>
            <w:r w:rsidRPr="00714CED">
              <w:rPr>
                <w:rFonts w:eastAsia="Times New Roman" w:cstheme="minorHAnsi"/>
                <w:color w:val="000000"/>
              </w:rPr>
              <w:t>5</w:t>
            </w:r>
          </w:p>
        </w:tc>
        <w:tc>
          <w:tcPr>
            <w:tcW w:w="1790" w:type="dxa"/>
            <w:tcBorders>
              <w:top w:val="nil"/>
              <w:left w:val="single" w:sz="8" w:space="0" w:color="auto"/>
              <w:bottom w:val="single" w:sz="8" w:space="0" w:color="auto"/>
              <w:right w:val="single" w:sz="8" w:space="0" w:color="auto"/>
            </w:tcBorders>
            <w:vAlign w:val="bottom"/>
            <w:hideMark/>
          </w:tcPr>
          <w:p w14:paraId="1B1FA1EE" w14:textId="77777777" w:rsidR="009818AA" w:rsidRPr="00714CED" w:rsidRDefault="009818AA" w:rsidP="002E6FA4">
            <w:pPr>
              <w:jc w:val="right"/>
              <w:rPr>
                <w:rFonts w:eastAsia="Times New Roman" w:cstheme="minorHAnsi"/>
                <w:color w:val="000000"/>
              </w:rPr>
            </w:pPr>
            <w:r w:rsidRPr="00714CED">
              <w:rPr>
                <w:rFonts w:ascii="Calibri" w:hAnsi="Calibri" w:cs="Calibri"/>
                <w:color w:val="000000"/>
                <w:sz w:val="22"/>
                <w:szCs w:val="22"/>
              </w:rPr>
              <w:t>819</w:t>
            </w:r>
          </w:p>
        </w:tc>
        <w:tc>
          <w:tcPr>
            <w:tcW w:w="1890" w:type="dxa"/>
            <w:tcBorders>
              <w:top w:val="nil"/>
              <w:left w:val="nil"/>
              <w:bottom w:val="single" w:sz="8" w:space="0" w:color="auto"/>
              <w:right w:val="single" w:sz="8" w:space="0" w:color="auto"/>
            </w:tcBorders>
            <w:vAlign w:val="bottom"/>
            <w:hideMark/>
          </w:tcPr>
          <w:p w14:paraId="2793EB7F" w14:textId="77777777" w:rsidR="009818AA" w:rsidRPr="00714CED" w:rsidRDefault="009818AA" w:rsidP="002E6FA4">
            <w:pPr>
              <w:jc w:val="right"/>
              <w:rPr>
                <w:rFonts w:eastAsia="Times New Roman" w:cstheme="minorHAnsi"/>
                <w:color w:val="000000"/>
              </w:rPr>
            </w:pPr>
            <w:r w:rsidRPr="00714CED">
              <w:rPr>
                <w:rFonts w:ascii="Calibri" w:hAnsi="Calibri" w:cs="Calibri"/>
                <w:color w:val="000000"/>
                <w:sz w:val="22"/>
                <w:szCs w:val="22"/>
              </w:rPr>
              <w:t>90</w:t>
            </w:r>
          </w:p>
        </w:tc>
      </w:tr>
    </w:tbl>
    <w:p w14:paraId="734C7467" w14:textId="77777777" w:rsidR="00626B69" w:rsidRPr="00626B69" w:rsidRDefault="009818AA" w:rsidP="009818AA">
      <w:pPr>
        <w:pStyle w:val="CommentText"/>
      </w:pPr>
      <w:r w:rsidRPr="00711827">
        <w:rPr>
          <w:rFonts w:cstheme="minorHAnsi"/>
          <w:color w:val="000000" w:themeColor="text1"/>
          <w:sz w:val="24"/>
          <w:szCs w:val="24"/>
        </w:rPr>
        <w:t>Solution: Using a financial calculator, enter the revenue data in one column, enter the advertising spend data in another column, and execute the steps needed to find the correlation coefficient. The correlation coefficient is 0.956, which indicates strong positive correlation.</w:t>
      </w:r>
    </w:p>
    <w:p w14:paraId="048CD8A7" w14:textId="1D7381EF" w:rsidR="009818AA" w:rsidRPr="00626B69" w:rsidRDefault="009818AA" w:rsidP="009818AA">
      <w:pPr>
        <w:pStyle w:val="CommentText"/>
        <w:rPr>
          <w:rFonts w:eastAsia="Times New Roman" w:cs="Times New Roman"/>
          <w:b/>
          <w:color w:val="4472C4"/>
          <w:sz w:val="24"/>
          <w:szCs w:val="24"/>
        </w:rPr>
      </w:pPr>
      <w:r w:rsidRPr="00626B69">
        <w:rPr>
          <w:rFonts w:eastAsia="Times New Roman" w:cs="Times New Roman"/>
          <w:b/>
          <w:color w:val="4472C4"/>
          <w:sz w:val="24"/>
          <w:szCs w:val="24"/>
        </w:rPr>
        <w:t>Section 14.1 LO 1 Moderate</w:t>
      </w:r>
    </w:p>
    <w:p w14:paraId="31FA7B4C" w14:textId="2AC38C27" w:rsidR="009818AA" w:rsidRPr="00714CED" w:rsidRDefault="009818AA" w:rsidP="000B478D">
      <w:pPr>
        <w:pStyle w:val="NumberList"/>
      </w:pPr>
      <w:r w:rsidRPr="00714CED">
        <w:t xml:space="preserve">The Omega Manufacturing </w:t>
      </w:r>
      <w:r>
        <w:t>C</w:t>
      </w:r>
      <w:r w:rsidRPr="00714CED">
        <w:t>ompany is tracking profits versus sales for the past five years, and the data is shown in the table below. Consider profit</w:t>
      </w:r>
      <w:r>
        <w:t>s</w:t>
      </w:r>
      <w:r w:rsidRPr="00714CED">
        <w:t xml:space="preserve"> to be the dependent variable</w:t>
      </w:r>
      <w:r>
        <w:t>, and assume the correlation is significant</w:t>
      </w:r>
      <w:r w:rsidRPr="00714CED">
        <w:t>. Calculate the equation of the best</w:t>
      </w:r>
      <w:r>
        <w:t>-</w:t>
      </w:r>
      <w:r w:rsidRPr="00714CED">
        <w:t>fit linear regression model for this data</w:t>
      </w:r>
      <w:r>
        <w:t>.</w:t>
      </w:r>
      <w:r w:rsidRPr="00714CED">
        <w:t xml:space="preserve"> Round your answers to </w:t>
      </w:r>
      <w:r>
        <w:t>three</w:t>
      </w:r>
      <w:r w:rsidRPr="00714CED">
        <w:t xml:space="preserve"> decimal places.</w:t>
      </w:r>
    </w:p>
    <w:tbl>
      <w:tblPr>
        <w:tblW w:w="5470" w:type="dxa"/>
        <w:jc w:val="center"/>
        <w:tblLook w:val="04A0" w:firstRow="1" w:lastRow="0" w:firstColumn="1" w:lastColumn="0" w:noHBand="0" w:noVBand="1"/>
      </w:tblPr>
      <w:tblGrid>
        <w:gridCol w:w="1790"/>
        <w:gridCol w:w="1790"/>
        <w:gridCol w:w="1890"/>
      </w:tblGrid>
      <w:tr w:rsidR="009818AA" w:rsidRPr="00714CED" w14:paraId="60F7338C" w14:textId="77777777" w:rsidTr="002E6FA4">
        <w:trPr>
          <w:trHeight w:val="540"/>
          <w:jc w:val="center"/>
        </w:trPr>
        <w:tc>
          <w:tcPr>
            <w:tcW w:w="1790" w:type="dxa"/>
            <w:tcBorders>
              <w:top w:val="single" w:sz="8" w:space="0" w:color="auto"/>
              <w:left w:val="single" w:sz="8" w:space="0" w:color="auto"/>
              <w:bottom w:val="nil"/>
              <w:right w:val="single" w:sz="8" w:space="0" w:color="auto"/>
            </w:tcBorders>
          </w:tcPr>
          <w:p w14:paraId="7B6E09B4" w14:textId="77777777" w:rsidR="009818AA" w:rsidRPr="00714CED" w:rsidRDefault="009818AA" w:rsidP="002E6FA4">
            <w:pPr>
              <w:jc w:val="center"/>
              <w:rPr>
                <w:rFonts w:eastAsia="Times New Roman" w:cstheme="minorHAnsi"/>
                <w:b/>
                <w:bCs/>
                <w:color w:val="000000"/>
              </w:rPr>
            </w:pPr>
          </w:p>
          <w:p w14:paraId="47774663" w14:textId="77777777" w:rsidR="009818AA" w:rsidRPr="00714CED" w:rsidRDefault="009818AA" w:rsidP="002E6FA4">
            <w:pPr>
              <w:jc w:val="center"/>
              <w:rPr>
                <w:rFonts w:eastAsia="Times New Roman" w:cstheme="minorHAnsi"/>
                <w:b/>
                <w:bCs/>
                <w:color w:val="000000"/>
              </w:rPr>
            </w:pPr>
            <w:r w:rsidRPr="00714CED">
              <w:rPr>
                <w:rFonts w:eastAsia="Times New Roman" w:cstheme="minorHAnsi"/>
                <w:b/>
                <w:bCs/>
                <w:color w:val="000000"/>
              </w:rPr>
              <w:t>Year</w:t>
            </w:r>
          </w:p>
        </w:tc>
        <w:tc>
          <w:tcPr>
            <w:tcW w:w="1790" w:type="dxa"/>
            <w:tcBorders>
              <w:top w:val="single" w:sz="8" w:space="0" w:color="auto"/>
              <w:left w:val="single" w:sz="8" w:space="0" w:color="auto"/>
              <w:bottom w:val="nil"/>
              <w:right w:val="single" w:sz="8" w:space="0" w:color="auto"/>
            </w:tcBorders>
            <w:vAlign w:val="center"/>
            <w:hideMark/>
          </w:tcPr>
          <w:p w14:paraId="45D41184" w14:textId="77777777" w:rsidR="009818AA" w:rsidRPr="00714CED" w:rsidRDefault="009818AA" w:rsidP="002E6FA4">
            <w:pPr>
              <w:jc w:val="center"/>
              <w:rPr>
                <w:rFonts w:eastAsia="Times New Roman" w:cstheme="minorHAnsi"/>
                <w:b/>
                <w:bCs/>
                <w:color w:val="000000"/>
              </w:rPr>
            </w:pPr>
            <w:r w:rsidRPr="00714CED">
              <w:rPr>
                <w:rFonts w:eastAsia="Times New Roman" w:cstheme="minorHAnsi"/>
                <w:b/>
                <w:bCs/>
                <w:color w:val="000000"/>
              </w:rPr>
              <w:t>Profit</w:t>
            </w:r>
            <w:r w:rsidRPr="00714CED">
              <w:rPr>
                <w:rFonts w:eastAsia="Times New Roman" w:cstheme="minorHAnsi"/>
                <w:b/>
                <w:bCs/>
                <w:color w:val="000000"/>
              </w:rPr>
              <w:br/>
              <w:t xml:space="preserve"> ($000s)</w:t>
            </w:r>
          </w:p>
        </w:tc>
        <w:tc>
          <w:tcPr>
            <w:tcW w:w="1890" w:type="dxa"/>
            <w:tcBorders>
              <w:top w:val="single" w:sz="8" w:space="0" w:color="auto"/>
              <w:left w:val="nil"/>
              <w:bottom w:val="nil"/>
              <w:right w:val="single" w:sz="8" w:space="0" w:color="auto"/>
            </w:tcBorders>
            <w:vAlign w:val="center"/>
            <w:hideMark/>
          </w:tcPr>
          <w:p w14:paraId="73B0CEB7" w14:textId="77777777" w:rsidR="009818AA" w:rsidRPr="00714CED" w:rsidRDefault="009818AA" w:rsidP="002E6FA4">
            <w:pPr>
              <w:jc w:val="center"/>
              <w:rPr>
                <w:rFonts w:eastAsia="Times New Roman" w:cstheme="minorHAnsi"/>
                <w:b/>
                <w:bCs/>
                <w:color w:val="000000"/>
              </w:rPr>
            </w:pPr>
            <w:r w:rsidRPr="00714CED">
              <w:rPr>
                <w:rFonts w:eastAsia="Times New Roman" w:cstheme="minorHAnsi"/>
                <w:b/>
                <w:bCs/>
                <w:color w:val="000000"/>
              </w:rPr>
              <w:t>Sales</w:t>
            </w:r>
            <w:r w:rsidRPr="00714CED">
              <w:rPr>
                <w:rFonts w:eastAsia="Times New Roman" w:cstheme="minorHAnsi"/>
                <w:b/>
                <w:bCs/>
                <w:color w:val="000000"/>
              </w:rPr>
              <w:br/>
              <w:t xml:space="preserve"> ($000s)</w:t>
            </w:r>
          </w:p>
        </w:tc>
      </w:tr>
      <w:tr w:rsidR="009818AA" w:rsidRPr="00714CED" w14:paraId="23C8883D" w14:textId="77777777" w:rsidTr="002E6FA4">
        <w:trPr>
          <w:trHeight w:val="330"/>
          <w:jc w:val="center"/>
        </w:trPr>
        <w:tc>
          <w:tcPr>
            <w:tcW w:w="1790" w:type="dxa"/>
            <w:tcBorders>
              <w:top w:val="single" w:sz="8" w:space="0" w:color="auto"/>
              <w:left w:val="single" w:sz="8" w:space="0" w:color="auto"/>
              <w:bottom w:val="single" w:sz="8" w:space="0" w:color="auto"/>
              <w:right w:val="single" w:sz="8" w:space="0" w:color="auto"/>
            </w:tcBorders>
            <w:hideMark/>
          </w:tcPr>
          <w:p w14:paraId="06815F73" w14:textId="77777777" w:rsidR="009818AA" w:rsidRPr="00714CED" w:rsidRDefault="009818AA" w:rsidP="002E6FA4">
            <w:pPr>
              <w:jc w:val="center"/>
              <w:rPr>
                <w:rFonts w:eastAsia="Times New Roman" w:cstheme="minorHAnsi"/>
                <w:color w:val="000000"/>
              </w:rPr>
            </w:pPr>
            <w:r w:rsidRPr="00714CED">
              <w:rPr>
                <w:rFonts w:eastAsia="Times New Roman" w:cstheme="minorHAnsi"/>
                <w:color w:val="000000"/>
              </w:rPr>
              <w:t>1</w:t>
            </w:r>
          </w:p>
        </w:tc>
        <w:tc>
          <w:tcPr>
            <w:tcW w:w="1790" w:type="dxa"/>
            <w:tcBorders>
              <w:top w:val="single" w:sz="8" w:space="0" w:color="auto"/>
              <w:left w:val="single" w:sz="8" w:space="0" w:color="auto"/>
              <w:bottom w:val="single" w:sz="8" w:space="0" w:color="auto"/>
              <w:right w:val="single" w:sz="8" w:space="0" w:color="auto"/>
            </w:tcBorders>
            <w:vAlign w:val="bottom"/>
            <w:hideMark/>
          </w:tcPr>
          <w:p w14:paraId="2C376D3C" w14:textId="77777777" w:rsidR="009818AA" w:rsidRPr="00714CED" w:rsidRDefault="009818AA" w:rsidP="002E6FA4">
            <w:pPr>
              <w:jc w:val="right"/>
              <w:rPr>
                <w:rFonts w:eastAsia="Times New Roman" w:cstheme="minorHAnsi"/>
                <w:color w:val="000000"/>
              </w:rPr>
            </w:pPr>
            <w:r w:rsidRPr="00714CED">
              <w:rPr>
                <w:rFonts w:ascii="Calibri" w:hAnsi="Calibri" w:cs="Calibri"/>
                <w:color w:val="000000"/>
                <w:sz w:val="22"/>
                <w:szCs w:val="22"/>
              </w:rPr>
              <w:t>823</w:t>
            </w:r>
          </w:p>
        </w:tc>
        <w:tc>
          <w:tcPr>
            <w:tcW w:w="1890" w:type="dxa"/>
            <w:tcBorders>
              <w:top w:val="single" w:sz="8" w:space="0" w:color="auto"/>
              <w:left w:val="nil"/>
              <w:bottom w:val="single" w:sz="8" w:space="0" w:color="auto"/>
              <w:right w:val="single" w:sz="8" w:space="0" w:color="auto"/>
            </w:tcBorders>
            <w:vAlign w:val="bottom"/>
            <w:hideMark/>
          </w:tcPr>
          <w:p w14:paraId="656661F3" w14:textId="77777777" w:rsidR="009818AA" w:rsidRPr="00714CED" w:rsidRDefault="009818AA" w:rsidP="002E6FA4">
            <w:pPr>
              <w:jc w:val="right"/>
              <w:rPr>
                <w:rFonts w:eastAsia="Times New Roman" w:cstheme="minorHAnsi"/>
                <w:color w:val="000000"/>
              </w:rPr>
            </w:pPr>
            <w:r w:rsidRPr="00714CED">
              <w:rPr>
                <w:rFonts w:ascii="Calibri" w:hAnsi="Calibri" w:cs="Calibri"/>
                <w:color w:val="000000"/>
                <w:sz w:val="22"/>
                <w:szCs w:val="22"/>
              </w:rPr>
              <w:t>91</w:t>
            </w:r>
          </w:p>
        </w:tc>
      </w:tr>
      <w:tr w:rsidR="009818AA" w:rsidRPr="00714CED" w14:paraId="7B68B63E" w14:textId="77777777" w:rsidTr="002E6FA4">
        <w:trPr>
          <w:trHeight w:val="330"/>
          <w:jc w:val="center"/>
        </w:trPr>
        <w:tc>
          <w:tcPr>
            <w:tcW w:w="1790" w:type="dxa"/>
            <w:tcBorders>
              <w:top w:val="nil"/>
              <w:left w:val="single" w:sz="8" w:space="0" w:color="auto"/>
              <w:bottom w:val="single" w:sz="8" w:space="0" w:color="auto"/>
              <w:right w:val="single" w:sz="8" w:space="0" w:color="auto"/>
            </w:tcBorders>
            <w:hideMark/>
          </w:tcPr>
          <w:p w14:paraId="5F1F4148" w14:textId="77777777" w:rsidR="009818AA" w:rsidRPr="00714CED" w:rsidRDefault="009818AA" w:rsidP="002E6FA4">
            <w:pPr>
              <w:jc w:val="center"/>
              <w:rPr>
                <w:rFonts w:eastAsia="Times New Roman" w:cstheme="minorHAnsi"/>
                <w:color w:val="000000"/>
              </w:rPr>
            </w:pPr>
            <w:r w:rsidRPr="00714CED">
              <w:rPr>
                <w:rFonts w:eastAsia="Times New Roman" w:cstheme="minorHAnsi"/>
                <w:color w:val="000000"/>
              </w:rPr>
              <w:t>2</w:t>
            </w:r>
          </w:p>
        </w:tc>
        <w:tc>
          <w:tcPr>
            <w:tcW w:w="1790" w:type="dxa"/>
            <w:tcBorders>
              <w:top w:val="nil"/>
              <w:left w:val="single" w:sz="8" w:space="0" w:color="auto"/>
              <w:bottom w:val="single" w:sz="8" w:space="0" w:color="auto"/>
              <w:right w:val="single" w:sz="8" w:space="0" w:color="auto"/>
            </w:tcBorders>
            <w:vAlign w:val="bottom"/>
            <w:hideMark/>
          </w:tcPr>
          <w:p w14:paraId="4D185F0B" w14:textId="77777777" w:rsidR="009818AA" w:rsidRPr="00714CED" w:rsidRDefault="009818AA" w:rsidP="002E6FA4">
            <w:pPr>
              <w:jc w:val="right"/>
              <w:rPr>
                <w:rFonts w:eastAsia="Times New Roman" w:cstheme="minorHAnsi"/>
                <w:color w:val="000000"/>
              </w:rPr>
            </w:pPr>
            <w:r w:rsidRPr="00714CED">
              <w:rPr>
                <w:rFonts w:ascii="Calibri" w:hAnsi="Calibri" w:cs="Calibri"/>
                <w:color w:val="000000"/>
                <w:sz w:val="22"/>
                <w:szCs w:val="22"/>
              </w:rPr>
              <w:t>855</w:t>
            </w:r>
          </w:p>
        </w:tc>
        <w:tc>
          <w:tcPr>
            <w:tcW w:w="1890" w:type="dxa"/>
            <w:tcBorders>
              <w:top w:val="nil"/>
              <w:left w:val="nil"/>
              <w:bottom w:val="single" w:sz="8" w:space="0" w:color="auto"/>
              <w:right w:val="single" w:sz="8" w:space="0" w:color="auto"/>
            </w:tcBorders>
            <w:vAlign w:val="bottom"/>
            <w:hideMark/>
          </w:tcPr>
          <w:p w14:paraId="3B02F473" w14:textId="77777777" w:rsidR="009818AA" w:rsidRPr="00714CED" w:rsidRDefault="009818AA" w:rsidP="002E6FA4">
            <w:pPr>
              <w:jc w:val="right"/>
              <w:rPr>
                <w:rFonts w:eastAsia="Times New Roman" w:cstheme="minorHAnsi"/>
                <w:color w:val="000000"/>
              </w:rPr>
            </w:pPr>
            <w:r w:rsidRPr="00714CED">
              <w:rPr>
                <w:rFonts w:ascii="Calibri" w:hAnsi="Calibri" w:cs="Calibri"/>
                <w:color w:val="000000"/>
                <w:sz w:val="22"/>
                <w:szCs w:val="22"/>
              </w:rPr>
              <w:t>96</w:t>
            </w:r>
          </w:p>
        </w:tc>
      </w:tr>
      <w:tr w:rsidR="009818AA" w:rsidRPr="00714CED" w14:paraId="1A45D8D9" w14:textId="77777777" w:rsidTr="002E6FA4">
        <w:trPr>
          <w:trHeight w:val="330"/>
          <w:jc w:val="center"/>
        </w:trPr>
        <w:tc>
          <w:tcPr>
            <w:tcW w:w="1790" w:type="dxa"/>
            <w:tcBorders>
              <w:top w:val="nil"/>
              <w:left w:val="single" w:sz="8" w:space="0" w:color="auto"/>
              <w:bottom w:val="single" w:sz="8" w:space="0" w:color="auto"/>
              <w:right w:val="single" w:sz="8" w:space="0" w:color="auto"/>
            </w:tcBorders>
            <w:hideMark/>
          </w:tcPr>
          <w:p w14:paraId="7B2459E3" w14:textId="77777777" w:rsidR="009818AA" w:rsidRPr="00714CED" w:rsidRDefault="009818AA" w:rsidP="002E6FA4">
            <w:pPr>
              <w:jc w:val="center"/>
              <w:rPr>
                <w:rFonts w:eastAsia="Times New Roman" w:cstheme="minorHAnsi"/>
                <w:color w:val="000000"/>
              </w:rPr>
            </w:pPr>
            <w:r w:rsidRPr="00714CED">
              <w:rPr>
                <w:rFonts w:eastAsia="Times New Roman" w:cstheme="minorHAnsi"/>
                <w:color w:val="000000"/>
              </w:rPr>
              <w:t>3</w:t>
            </w:r>
          </w:p>
        </w:tc>
        <w:tc>
          <w:tcPr>
            <w:tcW w:w="1790" w:type="dxa"/>
            <w:tcBorders>
              <w:top w:val="nil"/>
              <w:left w:val="single" w:sz="8" w:space="0" w:color="auto"/>
              <w:bottom w:val="single" w:sz="8" w:space="0" w:color="auto"/>
              <w:right w:val="single" w:sz="8" w:space="0" w:color="auto"/>
            </w:tcBorders>
            <w:vAlign w:val="bottom"/>
            <w:hideMark/>
          </w:tcPr>
          <w:p w14:paraId="3C9952ED" w14:textId="77777777" w:rsidR="009818AA" w:rsidRPr="00714CED" w:rsidRDefault="009818AA" w:rsidP="002E6FA4">
            <w:pPr>
              <w:jc w:val="right"/>
              <w:rPr>
                <w:rFonts w:eastAsia="Times New Roman" w:cstheme="minorHAnsi"/>
                <w:color w:val="000000"/>
              </w:rPr>
            </w:pPr>
            <w:r w:rsidRPr="00714CED">
              <w:rPr>
                <w:rFonts w:ascii="Calibri" w:hAnsi="Calibri" w:cs="Calibri"/>
                <w:color w:val="000000"/>
                <w:sz w:val="22"/>
                <w:szCs w:val="22"/>
              </w:rPr>
              <w:t>734</w:t>
            </w:r>
          </w:p>
        </w:tc>
        <w:tc>
          <w:tcPr>
            <w:tcW w:w="1890" w:type="dxa"/>
            <w:tcBorders>
              <w:top w:val="nil"/>
              <w:left w:val="nil"/>
              <w:bottom w:val="single" w:sz="8" w:space="0" w:color="auto"/>
              <w:right w:val="single" w:sz="8" w:space="0" w:color="auto"/>
            </w:tcBorders>
            <w:vAlign w:val="bottom"/>
            <w:hideMark/>
          </w:tcPr>
          <w:p w14:paraId="610F1281" w14:textId="77777777" w:rsidR="009818AA" w:rsidRPr="00714CED" w:rsidRDefault="009818AA" w:rsidP="002E6FA4">
            <w:pPr>
              <w:jc w:val="right"/>
              <w:rPr>
                <w:rFonts w:eastAsia="Times New Roman" w:cstheme="minorHAnsi"/>
                <w:color w:val="000000"/>
              </w:rPr>
            </w:pPr>
            <w:r w:rsidRPr="00714CED">
              <w:rPr>
                <w:rFonts w:ascii="Calibri" w:hAnsi="Calibri" w:cs="Calibri"/>
                <w:color w:val="000000"/>
                <w:sz w:val="22"/>
                <w:szCs w:val="22"/>
              </w:rPr>
              <w:t>85</w:t>
            </w:r>
          </w:p>
        </w:tc>
      </w:tr>
      <w:tr w:rsidR="009818AA" w:rsidRPr="00714CED" w14:paraId="0C996EF4" w14:textId="77777777" w:rsidTr="002E6FA4">
        <w:trPr>
          <w:trHeight w:val="330"/>
          <w:jc w:val="center"/>
        </w:trPr>
        <w:tc>
          <w:tcPr>
            <w:tcW w:w="1790" w:type="dxa"/>
            <w:tcBorders>
              <w:top w:val="nil"/>
              <w:left w:val="single" w:sz="8" w:space="0" w:color="auto"/>
              <w:bottom w:val="single" w:sz="8" w:space="0" w:color="auto"/>
              <w:right w:val="single" w:sz="8" w:space="0" w:color="auto"/>
            </w:tcBorders>
            <w:hideMark/>
          </w:tcPr>
          <w:p w14:paraId="049CCB96" w14:textId="77777777" w:rsidR="009818AA" w:rsidRPr="00714CED" w:rsidRDefault="009818AA" w:rsidP="002E6FA4">
            <w:pPr>
              <w:jc w:val="center"/>
              <w:rPr>
                <w:rFonts w:eastAsia="Times New Roman" w:cstheme="minorHAnsi"/>
                <w:color w:val="000000"/>
              </w:rPr>
            </w:pPr>
            <w:r w:rsidRPr="00714CED">
              <w:rPr>
                <w:rFonts w:eastAsia="Times New Roman" w:cstheme="minorHAnsi"/>
                <w:color w:val="000000"/>
              </w:rPr>
              <w:t>4</w:t>
            </w:r>
          </w:p>
        </w:tc>
        <w:tc>
          <w:tcPr>
            <w:tcW w:w="1790" w:type="dxa"/>
            <w:tcBorders>
              <w:top w:val="nil"/>
              <w:left w:val="single" w:sz="8" w:space="0" w:color="auto"/>
              <w:bottom w:val="single" w:sz="8" w:space="0" w:color="auto"/>
              <w:right w:val="single" w:sz="8" w:space="0" w:color="auto"/>
            </w:tcBorders>
            <w:vAlign w:val="bottom"/>
            <w:hideMark/>
          </w:tcPr>
          <w:p w14:paraId="0E3AE94D" w14:textId="77777777" w:rsidR="009818AA" w:rsidRPr="00714CED" w:rsidRDefault="009818AA" w:rsidP="002E6FA4">
            <w:pPr>
              <w:jc w:val="right"/>
              <w:rPr>
                <w:rFonts w:eastAsia="Times New Roman" w:cstheme="minorHAnsi"/>
                <w:color w:val="000000"/>
              </w:rPr>
            </w:pPr>
            <w:r w:rsidRPr="00714CED">
              <w:rPr>
                <w:rFonts w:ascii="Calibri" w:hAnsi="Calibri" w:cs="Calibri"/>
                <w:color w:val="000000"/>
                <w:sz w:val="22"/>
                <w:szCs w:val="22"/>
              </w:rPr>
              <w:t>771</w:t>
            </w:r>
          </w:p>
        </w:tc>
        <w:tc>
          <w:tcPr>
            <w:tcW w:w="1890" w:type="dxa"/>
            <w:tcBorders>
              <w:top w:val="nil"/>
              <w:left w:val="nil"/>
              <w:bottom w:val="single" w:sz="8" w:space="0" w:color="auto"/>
              <w:right w:val="single" w:sz="8" w:space="0" w:color="auto"/>
            </w:tcBorders>
            <w:vAlign w:val="bottom"/>
            <w:hideMark/>
          </w:tcPr>
          <w:p w14:paraId="0514DE1B" w14:textId="77777777" w:rsidR="009818AA" w:rsidRPr="00714CED" w:rsidRDefault="009818AA" w:rsidP="002E6FA4">
            <w:pPr>
              <w:jc w:val="right"/>
              <w:rPr>
                <w:rFonts w:eastAsia="Times New Roman" w:cstheme="minorHAnsi"/>
                <w:color w:val="000000"/>
              </w:rPr>
            </w:pPr>
            <w:r w:rsidRPr="00714CED">
              <w:rPr>
                <w:rFonts w:ascii="Calibri" w:hAnsi="Calibri" w:cs="Calibri"/>
                <w:color w:val="000000"/>
                <w:sz w:val="22"/>
                <w:szCs w:val="22"/>
              </w:rPr>
              <w:t>88</w:t>
            </w:r>
          </w:p>
        </w:tc>
      </w:tr>
      <w:tr w:rsidR="009818AA" w:rsidRPr="00714CED" w14:paraId="1E02A4A4" w14:textId="77777777" w:rsidTr="002E6FA4">
        <w:trPr>
          <w:trHeight w:val="330"/>
          <w:jc w:val="center"/>
        </w:trPr>
        <w:tc>
          <w:tcPr>
            <w:tcW w:w="1790" w:type="dxa"/>
            <w:tcBorders>
              <w:top w:val="nil"/>
              <w:left w:val="single" w:sz="8" w:space="0" w:color="auto"/>
              <w:bottom w:val="single" w:sz="8" w:space="0" w:color="auto"/>
              <w:right w:val="single" w:sz="8" w:space="0" w:color="auto"/>
            </w:tcBorders>
            <w:hideMark/>
          </w:tcPr>
          <w:p w14:paraId="75424281" w14:textId="77777777" w:rsidR="009818AA" w:rsidRPr="00714CED" w:rsidRDefault="009818AA" w:rsidP="002E6FA4">
            <w:pPr>
              <w:jc w:val="center"/>
              <w:rPr>
                <w:rFonts w:eastAsia="Times New Roman" w:cstheme="minorHAnsi"/>
                <w:color w:val="000000"/>
              </w:rPr>
            </w:pPr>
            <w:r w:rsidRPr="00714CED">
              <w:rPr>
                <w:rFonts w:eastAsia="Times New Roman" w:cstheme="minorHAnsi"/>
                <w:color w:val="000000"/>
              </w:rPr>
              <w:t>5</w:t>
            </w:r>
          </w:p>
        </w:tc>
        <w:tc>
          <w:tcPr>
            <w:tcW w:w="1790" w:type="dxa"/>
            <w:tcBorders>
              <w:top w:val="nil"/>
              <w:left w:val="single" w:sz="8" w:space="0" w:color="auto"/>
              <w:bottom w:val="single" w:sz="8" w:space="0" w:color="auto"/>
              <w:right w:val="single" w:sz="8" w:space="0" w:color="auto"/>
            </w:tcBorders>
            <w:vAlign w:val="bottom"/>
            <w:hideMark/>
          </w:tcPr>
          <w:p w14:paraId="09FE5417" w14:textId="77777777" w:rsidR="009818AA" w:rsidRPr="00714CED" w:rsidRDefault="009818AA" w:rsidP="002E6FA4">
            <w:pPr>
              <w:jc w:val="right"/>
              <w:rPr>
                <w:rFonts w:eastAsia="Times New Roman" w:cstheme="minorHAnsi"/>
                <w:color w:val="000000"/>
              </w:rPr>
            </w:pPr>
            <w:r w:rsidRPr="00714CED">
              <w:rPr>
                <w:rFonts w:ascii="Calibri" w:hAnsi="Calibri" w:cs="Calibri"/>
                <w:color w:val="000000"/>
                <w:sz w:val="22"/>
                <w:szCs w:val="22"/>
              </w:rPr>
              <w:t>819</w:t>
            </w:r>
          </w:p>
        </w:tc>
        <w:tc>
          <w:tcPr>
            <w:tcW w:w="1890" w:type="dxa"/>
            <w:tcBorders>
              <w:top w:val="nil"/>
              <w:left w:val="nil"/>
              <w:bottom w:val="single" w:sz="8" w:space="0" w:color="auto"/>
              <w:right w:val="single" w:sz="8" w:space="0" w:color="auto"/>
            </w:tcBorders>
            <w:vAlign w:val="bottom"/>
            <w:hideMark/>
          </w:tcPr>
          <w:p w14:paraId="7CECA854" w14:textId="77777777" w:rsidR="009818AA" w:rsidRPr="00714CED" w:rsidRDefault="009818AA" w:rsidP="002E6FA4">
            <w:pPr>
              <w:jc w:val="right"/>
              <w:rPr>
                <w:rFonts w:eastAsia="Times New Roman" w:cstheme="minorHAnsi"/>
                <w:color w:val="000000"/>
              </w:rPr>
            </w:pPr>
            <w:r w:rsidRPr="00714CED">
              <w:rPr>
                <w:rFonts w:ascii="Calibri" w:hAnsi="Calibri" w:cs="Calibri"/>
                <w:color w:val="000000"/>
                <w:sz w:val="22"/>
                <w:szCs w:val="22"/>
              </w:rPr>
              <w:t>90</w:t>
            </w:r>
          </w:p>
        </w:tc>
      </w:tr>
    </w:tbl>
    <w:p w14:paraId="60197072" w14:textId="77777777" w:rsidR="009818AA" w:rsidRPr="00711827" w:rsidRDefault="009818AA" w:rsidP="00711827">
      <w:pPr>
        <w:pStyle w:val="Para1"/>
      </w:pPr>
      <w:r w:rsidRPr="00711827">
        <w:t xml:space="preserve">Solution: Using the TI BA II Plus calculator or similar technology, enter the profit data in one column, enter the sales data in another column, and execute the steps needed to find the slope and y-intercept for the linear regression model. The slope is 0.420, and the y-intercept is -7.270. Thus, the linear regression model is </w:t>
      </w:r>
      <m:oMath>
        <m:acc>
          <m:accPr>
            <m:ctrlPr>
              <w:rPr>
                <w:rFonts w:ascii="Cambria Math" w:hAnsi="Cambria Math"/>
              </w:rPr>
            </m:ctrlPr>
          </m:accPr>
          <m:e>
            <m:r>
              <w:rPr>
                <w:rFonts w:ascii="Cambria Math" w:hAnsi="Cambria Math"/>
              </w:rPr>
              <m:t>y</m:t>
            </m:r>
          </m:e>
        </m:acc>
        <m:r>
          <m:rPr>
            <m:sty m:val="p"/>
          </m:rPr>
          <w:rPr>
            <w:rFonts w:ascii="Cambria Math" w:hAnsi="Cambria Math"/>
          </w:rPr>
          <m:t>=-7.270+0.420</m:t>
        </m:r>
        <m:r>
          <w:rPr>
            <w:rFonts w:ascii="Cambria Math" w:hAnsi="Cambria Math"/>
          </w:rPr>
          <m:t>x</m:t>
        </m:r>
      </m:oMath>
      <w:r w:rsidRPr="00711827">
        <w:t>.</w:t>
      </w:r>
    </w:p>
    <w:p w14:paraId="44D5A51E" w14:textId="77777777" w:rsidR="009818AA" w:rsidRDefault="009818AA" w:rsidP="00715056">
      <w:pPr>
        <w:pStyle w:val="Para2"/>
        <w:rPr>
          <w:rFonts w:cstheme="minorHAnsi"/>
        </w:rPr>
      </w:pPr>
      <w:r w:rsidRPr="00715056">
        <w:t>Section 14.3 LO 1 Moderate</w:t>
      </w:r>
    </w:p>
    <w:p w14:paraId="103859B3" w14:textId="2AE47D60" w:rsidR="009818AA" w:rsidRPr="00714CED" w:rsidRDefault="009818AA" w:rsidP="00AF5F4E">
      <w:pPr>
        <w:pStyle w:val="NumberList"/>
        <w:keepNext/>
        <w:keepLines/>
      </w:pPr>
      <w:r w:rsidRPr="00714CED">
        <w:lastRenderedPageBreak/>
        <w:t xml:space="preserve">The Alpha Manufacturing </w:t>
      </w:r>
      <w:r>
        <w:t>C</w:t>
      </w:r>
      <w:r w:rsidRPr="00714CED">
        <w:t>ompany is tracking sales versus hours of training for salespeople for the past five months, and the data is shown in the table below. Consider sales to be the dependent variable</w:t>
      </w:r>
      <w:r>
        <w:t>, and</w:t>
      </w:r>
      <w:r w:rsidRPr="00714CED">
        <w:t xml:space="preserve"> </w:t>
      </w:r>
      <w:r>
        <w:t>a</w:t>
      </w:r>
      <w:r w:rsidRPr="00714CED">
        <w:t xml:space="preserve">ssume the correlation is significant. Predict the sales for the company if salespeople complete 25 hours of training </w:t>
      </w:r>
      <w:r>
        <w:t>in</w:t>
      </w:r>
      <w:r w:rsidRPr="00714CED">
        <w:t xml:space="preserve"> a particular month. Round intermediate calculations to </w:t>
      </w:r>
      <w:r>
        <w:t>three</w:t>
      </w:r>
      <w:r w:rsidRPr="00714CED">
        <w:t xml:space="preserve"> decimal places</w:t>
      </w:r>
      <w:r>
        <w:t>,</w:t>
      </w:r>
      <w:r w:rsidRPr="00714CED">
        <w:t xml:space="preserve"> and round your final answer to the nearest whole number.</w:t>
      </w:r>
    </w:p>
    <w:tbl>
      <w:tblPr>
        <w:tblW w:w="5190" w:type="dxa"/>
        <w:jc w:val="center"/>
        <w:tblLook w:val="04A0" w:firstRow="1" w:lastRow="0" w:firstColumn="1" w:lastColumn="0" w:noHBand="0" w:noVBand="1"/>
      </w:tblPr>
      <w:tblGrid>
        <w:gridCol w:w="1690"/>
        <w:gridCol w:w="1690"/>
        <w:gridCol w:w="1810"/>
      </w:tblGrid>
      <w:tr w:rsidR="009818AA" w:rsidRPr="00714CED" w14:paraId="006E762D" w14:textId="77777777" w:rsidTr="002E6FA4">
        <w:trPr>
          <w:trHeight w:val="540"/>
          <w:jc w:val="center"/>
        </w:trPr>
        <w:tc>
          <w:tcPr>
            <w:tcW w:w="1690" w:type="dxa"/>
            <w:tcBorders>
              <w:top w:val="single" w:sz="8" w:space="0" w:color="auto"/>
              <w:left w:val="single" w:sz="8" w:space="0" w:color="auto"/>
              <w:bottom w:val="nil"/>
              <w:right w:val="single" w:sz="8" w:space="0" w:color="auto"/>
            </w:tcBorders>
          </w:tcPr>
          <w:p w14:paraId="1321D7BD" w14:textId="77777777" w:rsidR="009818AA" w:rsidRPr="00A03593" w:rsidRDefault="009818AA" w:rsidP="002E6FA4">
            <w:pPr>
              <w:jc w:val="center"/>
              <w:rPr>
                <w:rFonts w:eastAsia="Times New Roman" w:cstheme="minorHAnsi"/>
                <w:b/>
                <w:bCs/>
                <w:color w:val="000000"/>
              </w:rPr>
            </w:pPr>
          </w:p>
          <w:p w14:paraId="145E1A05" w14:textId="77777777" w:rsidR="009818AA" w:rsidRPr="00A03593" w:rsidRDefault="009818AA" w:rsidP="002E6FA4">
            <w:pPr>
              <w:jc w:val="center"/>
              <w:rPr>
                <w:rFonts w:eastAsia="Times New Roman" w:cstheme="minorHAnsi"/>
                <w:b/>
                <w:bCs/>
                <w:color w:val="000000"/>
              </w:rPr>
            </w:pPr>
            <w:r w:rsidRPr="00A03593">
              <w:rPr>
                <w:rFonts w:eastAsia="Times New Roman" w:cstheme="minorHAnsi"/>
                <w:b/>
                <w:bCs/>
                <w:color w:val="000000"/>
              </w:rPr>
              <w:t>Month</w:t>
            </w:r>
          </w:p>
        </w:tc>
        <w:tc>
          <w:tcPr>
            <w:tcW w:w="1690" w:type="dxa"/>
            <w:tcBorders>
              <w:top w:val="single" w:sz="8" w:space="0" w:color="auto"/>
              <w:left w:val="single" w:sz="8" w:space="0" w:color="auto"/>
              <w:bottom w:val="nil"/>
              <w:right w:val="single" w:sz="8" w:space="0" w:color="auto"/>
            </w:tcBorders>
            <w:vAlign w:val="center"/>
            <w:hideMark/>
          </w:tcPr>
          <w:p w14:paraId="7918F9AB" w14:textId="77777777" w:rsidR="009818AA" w:rsidRPr="00A03593" w:rsidRDefault="009818AA" w:rsidP="002E6FA4">
            <w:pPr>
              <w:jc w:val="center"/>
              <w:rPr>
                <w:rFonts w:eastAsia="Times New Roman" w:cstheme="minorHAnsi"/>
                <w:b/>
                <w:bCs/>
                <w:color w:val="000000"/>
              </w:rPr>
            </w:pPr>
            <w:r w:rsidRPr="00A03593">
              <w:rPr>
                <w:rFonts w:eastAsia="Times New Roman" w:cstheme="minorHAnsi"/>
                <w:b/>
                <w:bCs/>
                <w:color w:val="000000"/>
              </w:rPr>
              <w:t>Sales</w:t>
            </w:r>
            <w:r w:rsidRPr="00A03593">
              <w:rPr>
                <w:rFonts w:eastAsia="Times New Roman" w:cstheme="minorHAnsi"/>
                <w:b/>
                <w:bCs/>
                <w:color w:val="000000"/>
              </w:rPr>
              <w:br/>
              <w:t xml:space="preserve"> ($000s)</w:t>
            </w:r>
          </w:p>
        </w:tc>
        <w:tc>
          <w:tcPr>
            <w:tcW w:w="1810" w:type="dxa"/>
            <w:tcBorders>
              <w:top w:val="single" w:sz="8" w:space="0" w:color="auto"/>
              <w:left w:val="nil"/>
              <w:bottom w:val="nil"/>
              <w:right w:val="single" w:sz="8" w:space="0" w:color="auto"/>
            </w:tcBorders>
            <w:vAlign w:val="center"/>
            <w:hideMark/>
          </w:tcPr>
          <w:p w14:paraId="4E2F1CBE" w14:textId="77777777" w:rsidR="009818AA" w:rsidRPr="00A03593" w:rsidRDefault="009818AA" w:rsidP="002E6FA4">
            <w:pPr>
              <w:jc w:val="center"/>
              <w:rPr>
                <w:rFonts w:eastAsia="Times New Roman" w:cstheme="minorHAnsi"/>
                <w:b/>
                <w:bCs/>
                <w:color w:val="000000"/>
              </w:rPr>
            </w:pPr>
            <w:r w:rsidRPr="00A03593">
              <w:rPr>
                <w:rFonts w:eastAsia="Times New Roman" w:cstheme="minorHAnsi"/>
                <w:b/>
                <w:bCs/>
                <w:color w:val="000000"/>
              </w:rPr>
              <w:t>Hours of Training</w:t>
            </w:r>
          </w:p>
        </w:tc>
      </w:tr>
      <w:tr w:rsidR="009818AA" w:rsidRPr="00714CED" w14:paraId="728C716E" w14:textId="77777777" w:rsidTr="002E6FA4">
        <w:trPr>
          <w:trHeight w:val="330"/>
          <w:jc w:val="center"/>
        </w:trPr>
        <w:tc>
          <w:tcPr>
            <w:tcW w:w="1690" w:type="dxa"/>
            <w:tcBorders>
              <w:top w:val="single" w:sz="8" w:space="0" w:color="auto"/>
              <w:left w:val="single" w:sz="8" w:space="0" w:color="auto"/>
              <w:bottom w:val="single" w:sz="8" w:space="0" w:color="auto"/>
              <w:right w:val="single" w:sz="8" w:space="0" w:color="auto"/>
            </w:tcBorders>
            <w:hideMark/>
          </w:tcPr>
          <w:p w14:paraId="28B844F6" w14:textId="77777777" w:rsidR="009818AA" w:rsidRPr="00A03593" w:rsidRDefault="009818AA" w:rsidP="002E6FA4">
            <w:pPr>
              <w:jc w:val="center"/>
              <w:rPr>
                <w:rFonts w:eastAsia="Times New Roman" w:cstheme="minorHAnsi"/>
                <w:color w:val="000000"/>
              </w:rPr>
            </w:pPr>
            <w:r w:rsidRPr="00A03593">
              <w:rPr>
                <w:rFonts w:eastAsia="Times New Roman" w:cstheme="minorHAnsi"/>
                <w:color w:val="000000"/>
              </w:rPr>
              <w:t>1</w:t>
            </w:r>
          </w:p>
        </w:tc>
        <w:tc>
          <w:tcPr>
            <w:tcW w:w="1690" w:type="dxa"/>
            <w:tcBorders>
              <w:top w:val="single" w:sz="8" w:space="0" w:color="auto"/>
              <w:left w:val="single" w:sz="8" w:space="0" w:color="auto"/>
              <w:bottom w:val="single" w:sz="8" w:space="0" w:color="auto"/>
              <w:right w:val="single" w:sz="8" w:space="0" w:color="auto"/>
            </w:tcBorders>
            <w:vAlign w:val="bottom"/>
            <w:hideMark/>
          </w:tcPr>
          <w:p w14:paraId="403A5614" w14:textId="77777777" w:rsidR="009818AA" w:rsidRPr="00A03593" w:rsidRDefault="009818AA" w:rsidP="002E6FA4">
            <w:pPr>
              <w:jc w:val="right"/>
              <w:rPr>
                <w:rFonts w:eastAsia="Times New Roman" w:cstheme="minorHAnsi"/>
                <w:color w:val="000000"/>
              </w:rPr>
            </w:pPr>
            <w:r w:rsidRPr="00A03593">
              <w:rPr>
                <w:rFonts w:ascii="Calibri" w:hAnsi="Calibri" w:cs="Calibri"/>
                <w:color w:val="000000"/>
              </w:rPr>
              <w:t>410</w:t>
            </w:r>
          </w:p>
        </w:tc>
        <w:tc>
          <w:tcPr>
            <w:tcW w:w="1810" w:type="dxa"/>
            <w:tcBorders>
              <w:top w:val="single" w:sz="8" w:space="0" w:color="auto"/>
              <w:left w:val="nil"/>
              <w:bottom w:val="single" w:sz="8" w:space="0" w:color="auto"/>
              <w:right w:val="single" w:sz="8" w:space="0" w:color="auto"/>
            </w:tcBorders>
            <w:vAlign w:val="bottom"/>
            <w:hideMark/>
          </w:tcPr>
          <w:p w14:paraId="190511E6" w14:textId="77777777" w:rsidR="009818AA" w:rsidRPr="00A03593" w:rsidRDefault="009818AA" w:rsidP="002E6FA4">
            <w:pPr>
              <w:jc w:val="right"/>
              <w:rPr>
                <w:rFonts w:eastAsia="Times New Roman" w:cstheme="minorHAnsi"/>
                <w:color w:val="000000"/>
              </w:rPr>
            </w:pPr>
            <w:r w:rsidRPr="00A03593">
              <w:rPr>
                <w:rFonts w:ascii="Calibri" w:hAnsi="Calibri" w:cs="Calibri"/>
                <w:color w:val="000000"/>
              </w:rPr>
              <w:t>21</w:t>
            </w:r>
          </w:p>
        </w:tc>
      </w:tr>
      <w:tr w:rsidR="009818AA" w:rsidRPr="00714CED" w14:paraId="16970136" w14:textId="77777777" w:rsidTr="002E6FA4">
        <w:trPr>
          <w:trHeight w:val="330"/>
          <w:jc w:val="center"/>
        </w:trPr>
        <w:tc>
          <w:tcPr>
            <w:tcW w:w="1690" w:type="dxa"/>
            <w:tcBorders>
              <w:top w:val="nil"/>
              <w:left w:val="single" w:sz="8" w:space="0" w:color="auto"/>
              <w:bottom w:val="single" w:sz="8" w:space="0" w:color="auto"/>
              <w:right w:val="single" w:sz="8" w:space="0" w:color="auto"/>
            </w:tcBorders>
            <w:hideMark/>
          </w:tcPr>
          <w:p w14:paraId="10E870BD" w14:textId="77777777" w:rsidR="009818AA" w:rsidRPr="00A03593" w:rsidRDefault="009818AA" w:rsidP="002E6FA4">
            <w:pPr>
              <w:jc w:val="center"/>
              <w:rPr>
                <w:rFonts w:eastAsia="Times New Roman" w:cstheme="minorHAnsi"/>
                <w:color w:val="000000"/>
              </w:rPr>
            </w:pPr>
            <w:r w:rsidRPr="00A03593">
              <w:rPr>
                <w:rFonts w:eastAsia="Times New Roman" w:cstheme="minorHAnsi"/>
                <w:color w:val="000000"/>
              </w:rPr>
              <w:t>2</w:t>
            </w:r>
          </w:p>
        </w:tc>
        <w:tc>
          <w:tcPr>
            <w:tcW w:w="1690" w:type="dxa"/>
            <w:tcBorders>
              <w:top w:val="nil"/>
              <w:left w:val="single" w:sz="8" w:space="0" w:color="auto"/>
              <w:bottom w:val="single" w:sz="8" w:space="0" w:color="auto"/>
              <w:right w:val="single" w:sz="8" w:space="0" w:color="auto"/>
            </w:tcBorders>
            <w:vAlign w:val="bottom"/>
            <w:hideMark/>
          </w:tcPr>
          <w:p w14:paraId="4039CC2A" w14:textId="77777777" w:rsidR="009818AA" w:rsidRPr="00A03593" w:rsidRDefault="009818AA" w:rsidP="002E6FA4">
            <w:pPr>
              <w:jc w:val="right"/>
              <w:rPr>
                <w:rFonts w:eastAsia="Times New Roman" w:cstheme="minorHAnsi"/>
                <w:color w:val="000000"/>
              </w:rPr>
            </w:pPr>
            <w:r w:rsidRPr="00A03593">
              <w:rPr>
                <w:rFonts w:ascii="Calibri" w:hAnsi="Calibri" w:cs="Calibri"/>
                <w:color w:val="000000"/>
              </w:rPr>
              <w:t>386</w:t>
            </w:r>
          </w:p>
        </w:tc>
        <w:tc>
          <w:tcPr>
            <w:tcW w:w="1810" w:type="dxa"/>
            <w:tcBorders>
              <w:top w:val="nil"/>
              <w:left w:val="nil"/>
              <w:bottom w:val="single" w:sz="8" w:space="0" w:color="auto"/>
              <w:right w:val="single" w:sz="8" w:space="0" w:color="auto"/>
            </w:tcBorders>
            <w:vAlign w:val="bottom"/>
            <w:hideMark/>
          </w:tcPr>
          <w:p w14:paraId="045A485E" w14:textId="77777777" w:rsidR="009818AA" w:rsidRPr="00A03593" w:rsidRDefault="009818AA" w:rsidP="002E6FA4">
            <w:pPr>
              <w:jc w:val="right"/>
              <w:rPr>
                <w:rFonts w:eastAsia="Times New Roman" w:cstheme="minorHAnsi"/>
                <w:color w:val="000000"/>
              </w:rPr>
            </w:pPr>
            <w:r w:rsidRPr="00A03593">
              <w:rPr>
                <w:rFonts w:ascii="Calibri" w:hAnsi="Calibri" w:cs="Calibri"/>
                <w:color w:val="000000"/>
              </w:rPr>
              <w:t>19</w:t>
            </w:r>
          </w:p>
        </w:tc>
      </w:tr>
      <w:tr w:rsidR="009818AA" w:rsidRPr="00714CED" w14:paraId="3375EF14" w14:textId="77777777" w:rsidTr="002E6FA4">
        <w:trPr>
          <w:trHeight w:val="330"/>
          <w:jc w:val="center"/>
        </w:trPr>
        <w:tc>
          <w:tcPr>
            <w:tcW w:w="1690" w:type="dxa"/>
            <w:tcBorders>
              <w:top w:val="nil"/>
              <w:left w:val="single" w:sz="8" w:space="0" w:color="auto"/>
              <w:bottom w:val="single" w:sz="8" w:space="0" w:color="auto"/>
              <w:right w:val="single" w:sz="8" w:space="0" w:color="auto"/>
            </w:tcBorders>
            <w:hideMark/>
          </w:tcPr>
          <w:p w14:paraId="3A163DE6" w14:textId="77777777" w:rsidR="009818AA" w:rsidRPr="00A03593" w:rsidRDefault="009818AA" w:rsidP="002E6FA4">
            <w:pPr>
              <w:jc w:val="center"/>
              <w:rPr>
                <w:rFonts w:eastAsia="Times New Roman" w:cstheme="minorHAnsi"/>
                <w:color w:val="000000"/>
              </w:rPr>
            </w:pPr>
            <w:r w:rsidRPr="00A03593">
              <w:rPr>
                <w:rFonts w:eastAsia="Times New Roman" w:cstheme="minorHAnsi"/>
                <w:color w:val="000000"/>
              </w:rPr>
              <w:t>3</w:t>
            </w:r>
          </w:p>
        </w:tc>
        <w:tc>
          <w:tcPr>
            <w:tcW w:w="1690" w:type="dxa"/>
            <w:tcBorders>
              <w:top w:val="nil"/>
              <w:left w:val="single" w:sz="8" w:space="0" w:color="auto"/>
              <w:bottom w:val="single" w:sz="8" w:space="0" w:color="auto"/>
              <w:right w:val="single" w:sz="8" w:space="0" w:color="auto"/>
            </w:tcBorders>
            <w:vAlign w:val="bottom"/>
            <w:hideMark/>
          </w:tcPr>
          <w:p w14:paraId="02516CC3" w14:textId="77777777" w:rsidR="009818AA" w:rsidRPr="00A03593" w:rsidRDefault="009818AA" w:rsidP="002E6FA4">
            <w:pPr>
              <w:jc w:val="right"/>
              <w:rPr>
                <w:rFonts w:eastAsia="Times New Roman" w:cstheme="minorHAnsi"/>
                <w:color w:val="000000"/>
              </w:rPr>
            </w:pPr>
            <w:r w:rsidRPr="00A03593">
              <w:rPr>
                <w:rFonts w:ascii="Calibri" w:hAnsi="Calibri" w:cs="Calibri"/>
                <w:color w:val="000000"/>
              </w:rPr>
              <w:t>315</w:t>
            </w:r>
          </w:p>
        </w:tc>
        <w:tc>
          <w:tcPr>
            <w:tcW w:w="1810" w:type="dxa"/>
            <w:tcBorders>
              <w:top w:val="nil"/>
              <w:left w:val="nil"/>
              <w:bottom w:val="single" w:sz="8" w:space="0" w:color="auto"/>
              <w:right w:val="single" w:sz="8" w:space="0" w:color="auto"/>
            </w:tcBorders>
            <w:vAlign w:val="bottom"/>
            <w:hideMark/>
          </w:tcPr>
          <w:p w14:paraId="08C61DE7" w14:textId="77777777" w:rsidR="009818AA" w:rsidRPr="00A03593" w:rsidRDefault="009818AA" w:rsidP="002E6FA4">
            <w:pPr>
              <w:jc w:val="right"/>
              <w:rPr>
                <w:rFonts w:eastAsia="Times New Roman" w:cstheme="minorHAnsi"/>
                <w:color w:val="000000"/>
              </w:rPr>
            </w:pPr>
            <w:r w:rsidRPr="00A03593">
              <w:rPr>
                <w:rFonts w:ascii="Calibri" w:hAnsi="Calibri" w:cs="Calibri"/>
                <w:color w:val="000000"/>
              </w:rPr>
              <w:t>15</w:t>
            </w:r>
          </w:p>
        </w:tc>
      </w:tr>
      <w:tr w:rsidR="009818AA" w:rsidRPr="00714CED" w14:paraId="5CD75164" w14:textId="77777777" w:rsidTr="002E6FA4">
        <w:trPr>
          <w:trHeight w:val="330"/>
          <w:jc w:val="center"/>
        </w:trPr>
        <w:tc>
          <w:tcPr>
            <w:tcW w:w="1690" w:type="dxa"/>
            <w:tcBorders>
              <w:top w:val="nil"/>
              <w:left w:val="single" w:sz="8" w:space="0" w:color="auto"/>
              <w:bottom w:val="single" w:sz="8" w:space="0" w:color="auto"/>
              <w:right w:val="single" w:sz="8" w:space="0" w:color="auto"/>
            </w:tcBorders>
            <w:hideMark/>
          </w:tcPr>
          <w:p w14:paraId="4E6199AA" w14:textId="77777777" w:rsidR="009818AA" w:rsidRPr="00A03593" w:rsidRDefault="009818AA" w:rsidP="002E6FA4">
            <w:pPr>
              <w:jc w:val="center"/>
              <w:rPr>
                <w:rFonts w:eastAsia="Times New Roman" w:cstheme="minorHAnsi"/>
                <w:color w:val="000000"/>
              </w:rPr>
            </w:pPr>
            <w:r w:rsidRPr="00A03593">
              <w:rPr>
                <w:rFonts w:eastAsia="Times New Roman" w:cstheme="minorHAnsi"/>
                <w:color w:val="000000"/>
              </w:rPr>
              <w:t>4</w:t>
            </w:r>
          </w:p>
        </w:tc>
        <w:tc>
          <w:tcPr>
            <w:tcW w:w="1690" w:type="dxa"/>
            <w:tcBorders>
              <w:top w:val="nil"/>
              <w:left w:val="single" w:sz="8" w:space="0" w:color="auto"/>
              <w:bottom w:val="single" w:sz="8" w:space="0" w:color="auto"/>
              <w:right w:val="single" w:sz="8" w:space="0" w:color="auto"/>
            </w:tcBorders>
            <w:vAlign w:val="bottom"/>
            <w:hideMark/>
          </w:tcPr>
          <w:p w14:paraId="1150DD53" w14:textId="77777777" w:rsidR="009818AA" w:rsidRPr="00A03593" w:rsidRDefault="009818AA" w:rsidP="002E6FA4">
            <w:pPr>
              <w:jc w:val="right"/>
              <w:rPr>
                <w:rFonts w:eastAsia="Times New Roman" w:cstheme="minorHAnsi"/>
                <w:color w:val="000000"/>
              </w:rPr>
            </w:pPr>
            <w:r w:rsidRPr="00A03593">
              <w:rPr>
                <w:rFonts w:ascii="Calibri" w:hAnsi="Calibri" w:cs="Calibri"/>
                <w:color w:val="000000"/>
              </w:rPr>
              <w:t>490</w:t>
            </w:r>
          </w:p>
        </w:tc>
        <w:tc>
          <w:tcPr>
            <w:tcW w:w="1810" w:type="dxa"/>
            <w:tcBorders>
              <w:top w:val="nil"/>
              <w:left w:val="nil"/>
              <w:bottom w:val="single" w:sz="8" w:space="0" w:color="auto"/>
              <w:right w:val="single" w:sz="8" w:space="0" w:color="auto"/>
            </w:tcBorders>
            <w:vAlign w:val="bottom"/>
            <w:hideMark/>
          </w:tcPr>
          <w:p w14:paraId="66476AC1" w14:textId="77777777" w:rsidR="009818AA" w:rsidRPr="00A03593" w:rsidRDefault="009818AA" w:rsidP="002E6FA4">
            <w:pPr>
              <w:jc w:val="right"/>
              <w:rPr>
                <w:rFonts w:eastAsia="Times New Roman" w:cstheme="minorHAnsi"/>
                <w:color w:val="000000"/>
              </w:rPr>
            </w:pPr>
            <w:r w:rsidRPr="00A03593">
              <w:rPr>
                <w:rFonts w:ascii="Calibri" w:hAnsi="Calibri" w:cs="Calibri"/>
                <w:color w:val="000000"/>
              </w:rPr>
              <w:t>28</w:t>
            </w:r>
          </w:p>
        </w:tc>
      </w:tr>
      <w:tr w:rsidR="009818AA" w:rsidRPr="00714CED" w14:paraId="25B33965" w14:textId="77777777" w:rsidTr="002E6FA4">
        <w:trPr>
          <w:trHeight w:val="330"/>
          <w:jc w:val="center"/>
        </w:trPr>
        <w:tc>
          <w:tcPr>
            <w:tcW w:w="1690" w:type="dxa"/>
            <w:tcBorders>
              <w:top w:val="nil"/>
              <w:left w:val="single" w:sz="8" w:space="0" w:color="auto"/>
              <w:bottom w:val="single" w:sz="8" w:space="0" w:color="auto"/>
              <w:right w:val="single" w:sz="8" w:space="0" w:color="auto"/>
            </w:tcBorders>
            <w:hideMark/>
          </w:tcPr>
          <w:p w14:paraId="4B5A5D04" w14:textId="77777777" w:rsidR="009818AA" w:rsidRPr="00A03593" w:rsidRDefault="009818AA" w:rsidP="002E6FA4">
            <w:pPr>
              <w:jc w:val="center"/>
              <w:rPr>
                <w:rFonts w:eastAsia="Times New Roman" w:cstheme="minorHAnsi"/>
                <w:color w:val="000000"/>
              </w:rPr>
            </w:pPr>
            <w:r w:rsidRPr="00A03593">
              <w:rPr>
                <w:rFonts w:eastAsia="Times New Roman" w:cstheme="minorHAnsi"/>
                <w:color w:val="000000"/>
              </w:rPr>
              <w:t>5</w:t>
            </w:r>
          </w:p>
        </w:tc>
        <w:tc>
          <w:tcPr>
            <w:tcW w:w="1690" w:type="dxa"/>
            <w:tcBorders>
              <w:top w:val="nil"/>
              <w:left w:val="single" w:sz="8" w:space="0" w:color="auto"/>
              <w:bottom w:val="single" w:sz="8" w:space="0" w:color="auto"/>
              <w:right w:val="single" w:sz="8" w:space="0" w:color="auto"/>
            </w:tcBorders>
            <w:vAlign w:val="bottom"/>
            <w:hideMark/>
          </w:tcPr>
          <w:p w14:paraId="64AF4DAC" w14:textId="77777777" w:rsidR="009818AA" w:rsidRPr="00A03593" w:rsidRDefault="009818AA" w:rsidP="002E6FA4">
            <w:pPr>
              <w:jc w:val="right"/>
              <w:rPr>
                <w:rFonts w:eastAsia="Times New Roman" w:cstheme="minorHAnsi"/>
                <w:color w:val="000000"/>
              </w:rPr>
            </w:pPr>
            <w:r w:rsidRPr="00A03593">
              <w:rPr>
                <w:rFonts w:ascii="Calibri" w:hAnsi="Calibri" w:cs="Calibri"/>
                <w:color w:val="000000"/>
              </w:rPr>
              <w:t>512</w:t>
            </w:r>
          </w:p>
        </w:tc>
        <w:tc>
          <w:tcPr>
            <w:tcW w:w="1810" w:type="dxa"/>
            <w:tcBorders>
              <w:top w:val="nil"/>
              <w:left w:val="nil"/>
              <w:bottom w:val="single" w:sz="8" w:space="0" w:color="auto"/>
              <w:right w:val="single" w:sz="8" w:space="0" w:color="auto"/>
            </w:tcBorders>
            <w:vAlign w:val="bottom"/>
            <w:hideMark/>
          </w:tcPr>
          <w:p w14:paraId="3443BCEA" w14:textId="77777777" w:rsidR="009818AA" w:rsidRPr="00A03593" w:rsidRDefault="009818AA" w:rsidP="002E6FA4">
            <w:pPr>
              <w:jc w:val="right"/>
              <w:rPr>
                <w:rFonts w:eastAsia="Times New Roman" w:cstheme="minorHAnsi"/>
                <w:color w:val="000000"/>
              </w:rPr>
            </w:pPr>
            <w:r w:rsidRPr="00A03593">
              <w:rPr>
                <w:rFonts w:ascii="Calibri" w:hAnsi="Calibri" w:cs="Calibri"/>
                <w:color w:val="000000"/>
              </w:rPr>
              <w:t>31</w:t>
            </w:r>
          </w:p>
        </w:tc>
      </w:tr>
    </w:tbl>
    <w:p w14:paraId="43C65A2D" w14:textId="77777777" w:rsidR="00626B69" w:rsidRDefault="009818AA" w:rsidP="00711827">
      <w:pPr>
        <w:pStyle w:val="Para1"/>
      </w:pPr>
      <w:r w:rsidRPr="00711827">
        <w:t xml:space="preserve">Solution: Using the TI BA II Plus calculator or similar technology, enter the sales data in one column, enter the hours of training data in another column, and execute the steps needed to find the slope and y-intercept for the linear regression model. The slope is 12.064, and the y-intercept is 147.549. Thus, the linear regression model is </w:t>
      </w:r>
      <m:oMath>
        <m:acc>
          <m:accPr>
            <m:ctrlPr>
              <w:rPr>
                <w:rFonts w:ascii="Cambria Math" w:hAnsi="Cambria Math"/>
              </w:rPr>
            </m:ctrlPr>
          </m:accPr>
          <m:e>
            <m:r>
              <w:rPr>
                <w:rFonts w:ascii="Cambria Math" w:hAnsi="Cambria Math"/>
              </w:rPr>
              <m:t>y</m:t>
            </m:r>
          </m:e>
        </m:acc>
        <m:r>
          <m:rPr>
            <m:sty m:val="p"/>
          </m:rPr>
          <w:rPr>
            <w:rFonts w:ascii="Cambria Math" w:hAnsi="Cambria Math"/>
          </w:rPr>
          <m:t>=147.549+12.064</m:t>
        </m:r>
        <m:r>
          <w:rPr>
            <w:rFonts w:ascii="Cambria Math" w:hAnsi="Cambria Math"/>
          </w:rPr>
          <m:t>x</m:t>
        </m:r>
      </m:oMath>
      <w:r w:rsidRPr="00711827">
        <w:t xml:space="preserve">. Then, to find the predicted sales for 25 hours of training, substitute x = 25 in the best-fit linear equation and solve for </w:t>
      </w:r>
      <m:oMath>
        <m:acc>
          <m:accPr>
            <m:ctrlPr>
              <w:rPr>
                <w:rFonts w:ascii="Cambria Math" w:hAnsi="Cambria Math"/>
              </w:rPr>
            </m:ctrlPr>
          </m:accPr>
          <m:e>
            <m:r>
              <w:rPr>
                <w:rFonts w:ascii="Cambria Math" w:hAnsi="Cambria Math"/>
              </w:rPr>
              <m:t>y</m:t>
            </m:r>
          </m:e>
        </m:acc>
      </m:oMath>
      <w:r w:rsidRPr="00711827">
        <w:t>:</w:t>
      </w:r>
    </w:p>
    <w:p w14:paraId="66847CBB" w14:textId="4564B6D1" w:rsidR="009818AA" w:rsidRPr="00715056" w:rsidRDefault="00383825" w:rsidP="00715056">
      <w:pPr>
        <w:pStyle w:val="Para3"/>
        <w:rPr>
          <w:rFonts w:ascii="Cambria Math" w:hAnsi="Cambria Math"/>
          <w:i/>
        </w:rPr>
      </w:pPr>
      <m:oMathPara>
        <m:oMath>
          <m:acc>
            <m:accPr>
              <m:ctrlPr>
                <w:rPr>
                  <w:rFonts w:ascii="Cambria Math" w:hAnsi="Cambria Math"/>
                  <w:i/>
                </w:rPr>
              </m:ctrlPr>
            </m:accPr>
            <m:e>
              <m:r>
                <w:rPr>
                  <w:rFonts w:ascii="Cambria Math" w:hAnsi="Cambria Math"/>
                </w:rPr>
                <m:t>y</m:t>
              </m:r>
            </m:e>
          </m:acc>
          <m:r>
            <w:rPr>
              <w:rFonts w:ascii="Cambria Math" w:hAnsi="Cambria Math"/>
            </w:rPr>
            <m:t>=147.549+12.064x=147.549+12.064</m:t>
          </m:r>
          <m:d>
            <m:dPr>
              <m:ctrlPr>
                <w:rPr>
                  <w:rFonts w:ascii="Cambria Math" w:hAnsi="Cambria Math"/>
                  <w:i/>
                </w:rPr>
              </m:ctrlPr>
            </m:dPr>
            <m:e>
              <m:r>
                <w:rPr>
                  <w:rFonts w:ascii="Cambria Math" w:hAnsi="Cambria Math"/>
                </w:rPr>
                <m:t>25</m:t>
              </m:r>
            </m:e>
          </m:d>
          <m:r>
            <w:rPr>
              <w:rFonts w:ascii="Cambria Math" w:hAnsi="Cambria Math"/>
            </w:rPr>
            <m:t>=449</m:t>
          </m:r>
        </m:oMath>
      </m:oMathPara>
    </w:p>
    <w:p w14:paraId="03B1FF68" w14:textId="77777777" w:rsidR="009818AA" w:rsidRPr="00711827" w:rsidRDefault="009818AA" w:rsidP="00711827">
      <w:pPr>
        <w:pStyle w:val="Para1"/>
      </w:pPr>
      <w:r w:rsidRPr="00711827">
        <w:t>The predicted sales are 449 thousands of dollars (rounded to nearest whole number), or $449,000.</w:t>
      </w:r>
    </w:p>
    <w:p w14:paraId="64916F47" w14:textId="77777777" w:rsidR="009818AA" w:rsidRPr="00715056" w:rsidRDefault="009818AA" w:rsidP="00715056">
      <w:pPr>
        <w:pStyle w:val="Para2"/>
      </w:pPr>
      <w:r w:rsidRPr="00715056">
        <w:t>Section 14.5 LO 1 Moderate</w:t>
      </w:r>
    </w:p>
    <w:p w14:paraId="65259B97" w14:textId="1AAA911D" w:rsidR="009818AA" w:rsidRPr="00A03593" w:rsidRDefault="009818AA" w:rsidP="000B478D">
      <w:pPr>
        <w:pStyle w:val="NumberList"/>
      </w:pPr>
      <w:r w:rsidRPr="00714CED">
        <w:t xml:space="preserve">The Gamma Manufacturing </w:t>
      </w:r>
      <w:r>
        <w:t>C</w:t>
      </w:r>
      <w:r w:rsidRPr="00714CED">
        <w:t>ompany is tracking revenues versus number of employees for recent years, and the data is shown in the table below. Consider revenues to be the dependent variable</w:t>
      </w:r>
      <w:r>
        <w:t>, and</w:t>
      </w:r>
      <w:r w:rsidRPr="00714CED">
        <w:t xml:space="preserve"> </w:t>
      </w:r>
      <w:r>
        <w:t>a</w:t>
      </w:r>
      <w:r w:rsidRPr="00714CED">
        <w:t xml:space="preserve">ssume the correlation is significant. </w:t>
      </w:r>
      <w:r>
        <w:t>Can this data be used to p</w:t>
      </w:r>
      <w:r w:rsidRPr="00714CED">
        <w:t>redict revenue when the number of employees is 65</w:t>
      </w:r>
      <w:r>
        <w:t>? Explain.</w:t>
      </w:r>
    </w:p>
    <w:tbl>
      <w:tblPr>
        <w:tblW w:w="5460" w:type="dxa"/>
        <w:jc w:val="center"/>
        <w:tblLook w:val="04A0" w:firstRow="1" w:lastRow="0" w:firstColumn="1" w:lastColumn="0" w:noHBand="0" w:noVBand="1"/>
      </w:tblPr>
      <w:tblGrid>
        <w:gridCol w:w="1690"/>
        <w:gridCol w:w="1690"/>
        <w:gridCol w:w="2080"/>
      </w:tblGrid>
      <w:tr w:rsidR="009818AA" w:rsidRPr="00714CED" w14:paraId="40C84AFB" w14:textId="77777777" w:rsidTr="002E6FA4">
        <w:trPr>
          <w:trHeight w:val="540"/>
          <w:jc w:val="center"/>
        </w:trPr>
        <w:tc>
          <w:tcPr>
            <w:tcW w:w="1690" w:type="dxa"/>
            <w:tcBorders>
              <w:top w:val="single" w:sz="8" w:space="0" w:color="auto"/>
              <w:left w:val="single" w:sz="8" w:space="0" w:color="auto"/>
              <w:bottom w:val="nil"/>
              <w:right w:val="single" w:sz="8" w:space="0" w:color="auto"/>
            </w:tcBorders>
          </w:tcPr>
          <w:p w14:paraId="6ECEE005" w14:textId="77777777" w:rsidR="009818AA" w:rsidRPr="00714CED" w:rsidRDefault="009818AA" w:rsidP="002E6FA4">
            <w:pPr>
              <w:jc w:val="center"/>
              <w:rPr>
                <w:rFonts w:eastAsia="Times New Roman" w:cstheme="minorHAnsi"/>
                <w:b/>
                <w:bCs/>
                <w:color w:val="000000"/>
              </w:rPr>
            </w:pPr>
          </w:p>
          <w:p w14:paraId="11751CCD" w14:textId="77777777" w:rsidR="009818AA" w:rsidRPr="00714CED" w:rsidRDefault="009818AA" w:rsidP="002E6FA4">
            <w:pPr>
              <w:jc w:val="center"/>
              <w:rPr>
                <w:rFonts w:eastAsia="Times New Roman" w:cstheme="minorHAnsi"/>
                <w:b/>
                <w:bCs/>
                <w:color w:val="000000"/>
              </w:rPr>
            </w:pPr>
            <w:r w:rsidRPr="00714CED">
              <w:rPr>
                <w:rFonts w:eastAsia="Times New Roman" w:cstheme="minorHAnsi"/>
                <w:b/>
                <w:bCs/>
                <w:color w:val="000000"/>
              </w:rPr>
              <w:t>Year</w:t>
            </w:r>
          </w:p>
        </w:tc>
        <w:tc>
          <w:tcPr>
            <w:tcW w:w="1690" w:type="dxa"/>
            <w:tcBorders>
              <w:top w:val="single" w:sz="8" w:space="0" w:color="auto"/>
              <w:left w:val="single" w:sz="8" w:space="0" w:color="auto"/>
              <w:bottom w:val="nil"/>
              <w:right w:val="single" w:sz="8" w:space="0" w:color="auto"/>
            </w:tcBorders>
            <w:vAlign w:val="center"/>
            <w:hideMark/>
          </w:tcPr>
          <w:p w14:paraId="54DE970C" w14:textId="77777777" w:rsidR="009818AA" w:rsidRPr="00714CED" w:rsidRDefault="009818AA" w:rsidP="002E6FA4">
            <w:pPr>
              <w:jc w:val="center"/>
              <w:rPr>
                <w:rFonts w:eastAsia="Times New Roman" w:cstheme="minorHAnsi"/>
                <w:b/>
                <w:bCs/>
                <w:color w:val="000000"/>
              </w:rPr>
            </w:pPr>
            <w:r w:rsidRPr="00714CED">
              <w:rPr>
                <w:rFonts w:eastAsia="Times New Roman" w:cstheme="minorHAnsi"/>
                <w:b/>
                <w:bCs/>
                <w:color w:val="000000"/>
              </w:rPr>
              <w:t>Revenues ($000s)</w:t>
            </w:r>
          </w:p>
        </w:tc>
        <w:tc>
          <w:tcPr>
            <w:tcW w:w="2080" w:type="dxa"/>
            <w:tcBorders>
              <w:top w:val="single" w:sz="8" w:space="0" w:color="auto"/>
              <w:left w:val="nil"/>
              <w:bottom w:val="nil"/>
              <w:right w:val="single" w:sz="8" w:space="0" w:color="auto"/>
            </w:tcBorders>
            <w:vAlign w:val="center"/>
            <w:hideMark/>
          </w:tcPr>
          <w:p w14:paraId="7A55987F" w14:textId="77777777" w:rsidR="009818AA" w:rsidRPr="00714CED" w:rsidRDefault="009818AA" w:rsidP="002E6FA4">
            <w:pPr>
              <w:jc w:val="center"/>
              <w:rPr>
                <w:rFonts w:eastAsia="Times New Roman" w:cstheme="minorHAnsi"/>
                <w:b/>
                <w:bCs/>
                <w:color w:val="000000"/>
              </w:rPr>
            </w:pPr>
            <w:r w:rsidRPr="00714CED">
              <w:rPr>
                <w:rFonts w:eastAsia="Times New Roman" w:cstheme="minorHAnsi"/>
                <w:b/>
                <w:bCs/>
                <w:color w:val="000000"/>
              </w:rPr>
              <w:t>Number of Employees</w:t>
            </w:r>
          </w:p>
        </w:tc>
      </w:tr>
      <w:tr w:rsidR="009818AA" w:rsidRPr="00714CED" w14:paraId="24979D54" w14:textId="77777777" w:rsidTr="002E6FA4">
        <w:trPr>
          <w:trHeight w:val="330"/>
          <w:jc w:val="center"/>
        </w:trPr>
        <w:tc>
          <w:tcPr>
            <w:tcW w:w="1690" w:type="dxa"/>
            <w:tcBorders>
              <w:top w:val="single" w:sz="8" w:space="0" w:color="auto"/>
              <w:left w:val="single" w:sz="8" w:space="0" w:color="auto"/>
              <w:bottom w:val="single" w:sz="8" w:space="0" w:color="auto"/>
              <w:right w:val="single" w:sz="8" w:space="0" w:color="auto"/>
            </w:tcBorders>
            <w:hideMark/>
          </w:tcPr>
          <w:p w14:paraId="5EF148FD" w14:textId="77777777" w:rsidR="009818AA" w:rsidRPr="00714CED" w:rsidRDefault="009818AA" w:rsidP="002E6FA4">
            <w:pPr>
              <w:jc w:val="center"/>
              <w:rPr>
                <w:rFonts w:eastAsia="Times New Roman" w:cstheme="minorHAnsi"/>
                <w:color w:val="000000"/>
              </w:rPr>
            </w:pPr>
            <w:r w:rsidRPr="00714CED">
              <w:rPr>
                <w:rFonts w:eastAsia="Times New Roman" w:cstheme="minorHAnsi"/>
                <w:color w:val="000000"/>
              </w:rPr>
              <w:t>1</w:t>
            </w:r>
          </w:p>
        </w:tc>
        <w:tc>
          <w:tcPr>
            <w:tcW w:w="1690" w:type="dxa"/>
            <w:tcBorders>
              <w:top w:val="single" w:sz="8" w:space="0" w:color="auto"/>
              <w:left w:val="single" w:sz="8" w:space="0" w:color="auto"/>
              <w:bottom w:val="single" w:sz="8" w:space="0" w:color="auto"/>
              <w:right w:val="single" w:sz="8" w:space="0" w:color="auto"/>
            </w:tcBorders>
            <w:vAlign w:val="bottom"/>
            <w:hideMark/>
          </w:tcPr>
          <w:p w14:paraId="6989E886" w14:textId="77777777" w:rsidR="009818AA" w:rsidRPr="00714CED" w:rsidRDefault="009818AA" w:rsidP="002E6FA4">
            <w:pPr>
              <w:jc w:val="right"/>
              <w:rPr>
                <w:rFonts w:eastAsia="Times New Roman" w:cstheme="minorHAnsi"/>
                <w:color w:val="000000"/>
              </w:rPr>
            </w:pPr>
            <w:r w:rsidRPr="00714CED">
              <w:rPr>
                <w:rFonts w:ascii="Calibri" w:hAnsi="Calibri" w:cs="Calibri"/>
                <w:color w:val="000000"/>
                <w:sz w:val="22"/>
                <w:szCs w:val="22"/>
              </w:rPr>
              <w:t>183</w:t>
            </w:r>
          </w:p>
        </w:tc>
        <w:tc>
          <w:tcPr>
            <w:tcW w:w="2080" w:type="dxa"/>
            <w:tcBorders>
              <w:top w:val="single" w:sz="8" w:space="0" w:color="auto"/>
              <w:left w:val="nil"/>
              <w:bottom w:val="single" w:sz="8" w:space="0" w:color="auto"/>
              <w:right w:val="single" w:sz="8" w:space="0" w:color="auto"/>
            </w:tcBorders>
            <w:vAlign w:val="bottom"/>
            <w:hideMark/>
          </w:tcPr>
          <w:p w14:paraId="6AAA5BFB" w14:textId="77777777" w:rsidR="009818AA" w:rsidRPr="00714CED" w:rsidRDefault="009818AA" w:rsidP="002E6FA4">
            <w:pPr>
              <w:jc w:val="right"/>
              <w:rPr>
                <w:rFonts w:eastAsia="Times New Roman" w:cstheme="minorHAnsi"/>
                <w:color w:val="000000"/>
              </w:rPr>
            </w:pPr>
            <w:r w:rsidRPr="00714CED">
              <w:rPr>
                <w:rFonts w:ascii="Calibri" w:hAnsi="Calibri" w:cs="Calibri"/>
                <w:color w:val="000000"/>
                <w:sz w:val="22"/>
                <w:szCs w:val="22"/>
              </w:rPr>
              <w:t>4</w:t>
            </w:r>
          </w:p>
        </w:tc>
      </w:tr>
      <w:tr w:rsidR="009818AA" w:rsidRPr="00714CED" w14:paraId="581AC75B" w14:textId="77777777" w:rsidTr="002E6FA4">
        <w:trPr>
          <w:trHeight w:val="330"/>
          <w:jc w:val="center"/>
        </w:trPr>
        <w:tc>
          <w:tcPr>
            <w:tcW w:w="1690" w:type="dxa"/>
            <w:tcBorders>
              <w:top w:val="nil"/>
              <w:left w:val="single" w:sz="8" w:space="0" w:color="auto"/>
              <w:bottom w:val="single" w:sz="8" w:space="0" w:color="auto"/>
              <w:right w:val="single" w:sz="8" w:space="0" w:color="auto"/>
            </w:tcBorders>
            <w:hideMark/>
          </w:tcPr>
          <w:p w14:paraId="677B5DA1" w14:textId="77777777" w:rsidR="009818AA" w:rsidRPr="00714CED" w:rsidRDefault="009818AA" w:rsidP="002E6FA4">
            <w:pPr>
              <w:jc w:val="center"/>
              <w:rPr>
                <w:rFonts w:eastAsia="Times New Roman" w:cstheme="minorHAnsi"/>
                <w:color w:val="000000"/>
              </w:rPr>
            </w:pPr>
            <w:r w:rsidRPr="00714CED">
              <w:rPr>
                <w:rFonts w:eastAsia="Times New Roman" w:cstheme="minorHAnsi"/>
                <w:color w:val="000000"/>
              </w:rPr>
              <w:t>2</w:t>
            </w:r>
          </w:p>
        </w:tc>
        <w:tc>
          <w:tcPr>
            <w:tcW w:w="1690" w:type="dxa"/>
            <w:tcBorders>
              <w:top w:val="nil"/>
              <w:left w:val="single" w:sz="8" w:space="0" w:color="auto"/>
              <w:bottom w:val="single" w:sz="8" w:space="0" w:color="auto"/>
              <w:right w:val="single" w:sz="8" w:space="0" w:color="auto"/>
            </w:tcBorders>
            <w:vAlign w:val="bottom"/>
            <w:hideMark/>
          </w:tcPr>
          <w:p w14:paraId="02C3D996" w14:textId="77777777" w:rsidR="009818AA" w:rsidRPr="00714CED" w:rsidRDefault="009818AA" w:rsidP="002E6FA4">
            <w:pPr>
              <w:jc w:val="right"/>
              <w:rPr>
                <w:rFonts w:eastAsia="Times New Roman" w:cstheme="minorHAnsi"/>
                <w:color w:val="000000"/>
              </w:rPr>
            </w:pPr>
            <w:r w:rsidRPr="00714CED">
              <w:rPr>
                <w:rFonts w:ascii="Calibri" w:hAnsi="Calibri" w:cs="Calibri"/>
                <w:color w:val="000000"/>
                <w:sz w:val="22"/>
                <w:szCs w:val="22"/>
              </w:rPr>
              <w:t>195</w:t>
            </w:r>
          </w:p>
        </w:tc>
        <w:tc>
          <w:tcPr>
            <w:tcW w:w="2080" w:type="dxa"/>
            <w:tcBorders>
              <w:top w:val="nil"/>
              <w:left w:val="nil"/>
              <w:bottom w:val="single" w:sz="8" w:space="0" w:color="auto"/>
              <w:right w:val="single" w:sz="8" w:space="0" w:color="auto"/>
            </w:tcBorders>
            <w:vAlign w:val="bottom"/>
            <w:hideMark/>
          </w:tcPr>
          <w:p w14:paraId="2E7EF8C7" w14:textId="77777777" w:rsidR="009818AA" w:rsidRPr="00714CED" w:rsidRDefault="009818AA" w:rsidP="002E6FA4">
            <w:pPr>
              <w:jc w:val="right"/>
              <w:rPr>
                <w:rFonts w:eastAsia="Times New Roman" w:cstheme="minorHAnsi"/>
                <w:color w:val="000000"/>
              </w:rPr>
            </w:pPr>
            <w:r w:rsidRPr="00714CED">
              <w:rPr>
                <w:rFonts w:ascii="Calibri" w:hAnsi="Calibri" w:cs="Calibri"/>
                <w:color w:val="000000"/>
                <w:sz w:val="22"/>
                <w:szCs w:val="22"/>
              </w:rPr>
              <w:t>5</w:t>
            </w:r>
          </w:p>
        </w:tc>
      </w:tr>
      <w:tr w:rsidR="009818AA" w:rsidRPr="00714CED" w14:paraId="29E07793" w14:textId="77777777" w:rsidTr="002E6FA4">
        <w:trPr>
          <w:trHeight w:val="330"/>
          <w:jc w:val="center"/>
        </w:trPr>
        <w:tc>
          <w:tcPr>
            <w:tcW w:w="1690" w:type="dxa"/>
            <w:tcBorders>
              <w:top w:val="nil"/>
              <w:left w:val="single" w:sz="8" w:space="0" w:color="auto"/>
              <w:bottom w:val="single" w:sz="8" w:space="0" w:color="auto"/>
              <w:right w:val="single" w:sz="8" w:space="0" w:color="auto"/>
            </w:tcBorders>
            <w:hideMark/>
          </w:tcPr>
          <w:p w14:paraId="165ECF78" w14:textId="77777777" w:rsidR="009818AA" w:rsidRPr="00714CED" w:rsidRDefault="009818AA" w:rsidP="002E6FA4">
            <w:pPr>
              <w:jc w:val="center"/>
              <w:rPr>
                <w:rFonts w:eastAsia="Times New Roman" w:cstheme="minorHAnsi"/>
                <w:color w:val="000000"/>
              </w:rPr>
            </w:pPr>
            <w:r w:rsidRPr="00714CED">
              <w:rPr>
                <w:rFonts w:eastAsia="Times New Roman" w:cstheme="minorHAnsi"/>
                <w:color w:val="000000"/>
              </w:rPr>
              <w:t>3</w:t>
            </w:r>
          </w:p>
        </w:tc>
        <w:tc>
          <w:tcPr>
            <w:tcW w:w="1690" w:type="dxa"/>
            <w:tcBorders>
              <w:top w:val="nil"/>
              <w:left w:val="single" w:sz="8" w:space="0" w:color="auto"/>
              <w:bottom w:val="single" w:sz="8" w:space="0" w:color="auto"/>
              <w:right w:val="single" w:sz="8" w:space="0" w:color="auto"/>
            </w:tcBorders>
            <w:vAlign w:val="bottom"/>
            <w:hideMark/>
          </w:tcPr>
          <w:p w14:paraId="4E49E72A" w14:textId="77777777" w:rsidR="009818AA" w:rsidRPr="00714CED" w:rsidRDefault="009818AA" w:rsidP="002E6FA4">
            <w:pPr>
              <w:jc w:val="right"/>
              <w:rPr>
                <w:rFonts w:eastAsia="Times New Roman" w:cstheme="minorHAnsi"/>
                <w:color w:val="000000"/>
              </w:rPr>
            </w:pPr>
            <w:r w:rsidRPr="00714CED">
              <w:rPr>
                <w:rFonts w:ascii="Calibri" w:hAnsi="Calibri" w:cs="Calibri"/>
                <w:color w:val="000000"/>
                <w:sz w:val="22"/>
                <w:szCs w:val="22"/>
              </w:rPr>
              <w:t>227</w:t>
            </w:r>
          </w:p>
        </w:tc>
        <w:tc>
          <w:tcPr>
            <w:tcW w:w="2080" w:type="dxa"/>
            <w:tcBorders>
              <w:top w:val="nil"/>
              <w:left w:val="nil"/>
              <w:bottom w:val="single" w:sz="8" w:space="0" w:color="auto"/>
              <w:right w:val="single" w:sz="8" w:space="0" w:color="auto"/>
            </w:tcBorders>
            <w:vAlign w:val="bottom"/>
            <w:hideMark/>
          </w:tcPr>
          <w:p w14:paraId="0436156C" w14:textId="77777777" w:rsidR="009818AA" w:rsidRPr="00714CED" w:rsidRDefault="009818AA" w:rsidP="002E6FA4">
            <w:pPr>
              <w:jc w:val="right"/>
              <w:rPr>
                <w:rFonts w:eastAsia="Times New Roman" w:cstheme="minorHAnsi"/>
                <w:color w:val="000000"/>
              </w:rPr>
            </w:pPr>
            <w:r w:rsidRPr="00714CED">
              <w:rPr>
                <w:rFonts w:ascii="Calibri" w:hAnsi="Calibri" w:cs="Calibri"/>
                <w:color w:val="000000"/>
                <w:sz w:val="22"/>
                <w:szCs w:val="22"/>
              </w:rPr>
              <w:t>8</w:t>
            </w:r>
          </w:p>
        </w:tc>
      </w:tr>
      <w:tr w:rsidR="009818AA" w:rsidRPr="00714CED" w14:paraId="5595C682" w14:textId="77777777" w:rsidTr="002E6FA4">
        <w:trPr>
          <w:trHeight w:val="330"/>
          <w:jc w:val="center"/>
        </w:trPr>
        <w:tc>
          <w:tcPr>
            <w:tcW w:w="1690" w:type="dxa"/>
            <w:tcBorders>
              <w:top w:val="nil"/>
              <w:left w:val="single" w:sz="8" w:space="0" w:color="auto"/>
              <w:bottom w:val="single" w:sz="8" w:space="0" w:color="auto"/>
              <w:right w:val="single" w:sz="8" w:space="0" w:color="auto"/>
            </w:tcBorders>
            <w:hideMark/>
          </w:tcPr>
          <w:p w14:paraId="235803BE" w14:textId="77777777" w:rsidR="009818AA" w:rsidRPr="00714CED" w:rsidRDefault="009818AA" w:rsidP="002E6FA4">
            <w:pPr>
              <w:jc w:val="center"/>
              <w:rPr>
                <w:rFonts w:eastAsia="Times New Roman" w:cstheme="minorHAnsi"/>
                <w:color w:val="000000"/>
              </w:rPr>
            </w:pPr>
            <w:r w:rsidRPr="00714CED">
              <w:rPr>
                <w:rFonts w:eastAsia="Times New Roman" w:cstheme="minorHAnsi"/>
                <w:color w:val="000000"/>
              </w:rPr>
              <w:t>4</w:t>
            </w:r>
          </w:p>
        </w:tc>
        <w:tc>
          <w:tcPr>
            <w:tcW w:w="1690" w:type="dxa"/>
            <w:tcBorders>
              <w:top w:val="nil"/>
              <w:left w:val="single" w:sz="8" w:space="0" w:color="auto"/>
              <w:bottom w:val="single" w:sz="8" w:space="0" w:color="auto"/>
              <w:right w:val="single" w:sz="8" w:space="0" w:color="auto"/>
            </w:tcBorders>
            <w:vAlign w:val="bottom"/>
            <w:hideMark/>
          </w:tcPr>
          <w:p w14:paraId="0294527D" w14:textId="77777777" w:rsidR="009818AA" w:rsidRPr="00714CED" w:rsidRDefault="009818AA" w:rsidP="002E6FA4">
            <w:pPr>
              <w:jc w:val="right"/>
              <w:rPr>
                <w:rFonts w:eastAsia="Times New Roman" w:cstheme="minorHAnsi"/>
                <w:color w:val="000000"/>
              </w:rPr>
            </w:pPr>
            <w:r w:rsidRPr="00714CED">
              <w:rPr>
                <w:rFonts w:ascii="Calibri" w:hAnsi="Calibri" w:cs="Calibri"/>
                <w:color w:val="000000"/>
                <w:sz w:val="22"/>
                <w:szCs w:val="22"/>
              </w:rPr>
              <w:t>251</w:t>
            </w:r>
          </w:p>
        </w:tc>
        <w:tc>
          <w:tcPr>
            <w:tcW w:w="2080" w:type="dxa"/>
            <w:tcBorders>
              <w:top w:val="nil"/>
              <w:left w:val="nil"/>
              <w:bottom w:val="single" w:sz="8" w:space="0" w:color="auto"/>
              <w:right w:val="single" w:sz="8" w:space="0" w:color="auto"/>
            </w:tcBorders>
            <w:vAlign w:val="bottom"/>
            <w:hideMark/>
          </w:tcPr>
          <w:p w14:paraId="0F2D3D4F" w14:textId="77777777" w:rsidR="009818AA" w:rsidRPr="00714CED" w:rsidRDefault="009818AA" w:rsidP="002E6FA4">
            <w:pPr>
              <w:jc w:val="right"/>
              <w:rPr>
                <w:rFonts w:eastAsia="Times New Roman" w:cstheme="minorHAnsi"/>
                <w:color w:val="000000"/>
              </w:rPr>
            </w:pPr>
            <w:r w:rsidRPr="00714CED">
              <w:rPr>
                <w:rFonts w:ascii="Calibri" w:hAnsi="Calibri" w:cs="Calibri"/>
                <w:color w:val="000000"/>
                <w:sz w:val="22"/>
                <w:szCs w:val="22"/>
              </w:rPr>
              <w:t>10</w:t>
            </w:r>
          </w:p>
        </w:tc>
      </w:tr>
      <w:tr w:rsidR="009818AA" w:rsidRPr="00714CED" w14:paraId="1165ACA1" w14:textId="77777777" w:rsidTr="002E6FA4">
        <w:trPr>
          <w:trHeight w:val="330"/>
          <w:jc w:val="center"/>
        </w:trPr>
        <w:tc>
          <w:tcPr>
            <w:tcW w:w="1690" w:type="dxa"/>
            <w:tcBorders>
              <w:top w:val="nil"/>
              <w:left w:val="single" w:sz="8" w:space="0" w:color="auto"/>
              <w:bottom w:val="single" w:sz="8" w:space="0" w:color="auto"/>
              <w:right w:val="single" w:sz="8" w:space="0" w:color="auto"/>
            </w:tcBorders>
            <w:hideMark/>
          </w:tcPr>
          <w:p w14:paraId="6DED4CA7" w14:textId="77777777" w:rsidR="009818AA" w:rsidRPr="00714CED" w:rsidRDefault="009818AA" w:rsidP="002E6FA4">
            <w:pPr>
              <w:jc w:val="center"/>
              <w:rPr>
                <w:rFonts w:eastAsia="Times New Roman" w:cstheme="minorHAnsi"/>
                <w:color w:val="000000"/>
              </w:rPr>
            </w:pPr>
            <w:r w:rsidRPr="00714CED">
              <w:rPr>
                <w:rFonts w:eastAsia="Times New Roman" w:cstheme="minorHAnsi"/>
                <w:color w:val="000000"/>
              </w:rPr>
              <w:t>5</w:t>
            </w:r>
          </w:p>
        </w:tc>
        <w:tc>
          <w:tcPr>
            <w:tcW w:w="1690" w:type="dxa"/>
            <w:tcBorders>
              <w:top w:val="nil"/>
              <w:left w:val="single" w:sz="8" w:space="0" w:color="auto"/>
              <w:bottom w:val="single" w:sz="8" w:space="0" w:color="auto"/>
              <w:right w:val="single" w:sz="8" w:space="0" w:color="auto"/>
            </w:tcBorders>
            <w:vAlign w:val="bottom"/>
            <w:hideMark/>
          </w:tcPr>
          <w:p w14:paraId="43A2A44B" w14:textId="77777777" w:rsidR="009818AA" w:rsidRPr="00714CED" w:rsidRDefault="009818AA" w:rsidP="002E6FA4">
            <w:pPr>
              <w:jc w:val="right"/>
              <w:rPr>
                <w:rFonts w:eastAsia="Times New Roman" w:cstheme="minorHAnsi"/>
                <w:color w:val="000000"/>
              </w:rPr>
            </w:pPr>
            <w:r w:rsidRPr="00714CED">
              <w:rPr>
                <w:rFonts w:ascii="Calibri" w:hAnsi="Calibri" w:cs="Calibri"/>
                <w:color w:val="000000"/>
                <w:sz w:val="22"/>
                <w:szCs w:val="22"/>
              </w:rPr>
              <w:t>284</w:t>
            </w:r>
          </w:p>
        </w:tc>
        <w:tc>
          <w:tcPr>
            <w:tcW w:w="2080" w:type="dxa"/>
            <w:tcBorders>
              <w:top w:val="nil"/>
              <w:left w:val="nil"/>
              <w:bottom w:val="single" w:sz="8" w:space="0" w:color="auto"/>
              <w:right w:val="single" w:sz="8" w:space="0" w:color="auto"/>
            </w:tcBorders>
            <w:vAlign w:val="bottom"/>
            <w:hideMark/>
          </w:tcPr>
          <w:p w14:paraId="5185B460" w14:textId="77777777" w:rsidR="009818AA" w:rsidRPr="00714CED" w:rsidRDefault="009818AA" w:rsidP="002E6FA4">
            <w:pPr>
              <w:jc w:val="right"/>
              <w:rPr>
                <w:rFonts w:eastAsia="Times New Roman" w:cstheme="minorHAnsi"/>
                <w:color w:val="000000"/>
              </w:rPr>
            </w:pPr>
            <w:r w:rsidRPr="00714CED">
              <w:rPr>
                <w:rFonts w:ascii="Calibri" w:hAnsi="Calibri" w:cs="Calibri"/>
                <w:color w:val="000000"/>
                <w:sz w:val="22"/>
                <w:szCs w:val="22"/>
              </w:rPr>
              <w:t>11</w:t>
            </w:r>
          </w:p>
        </w:tc>
      </w:tr>
    </w:tbl>
    <w:p w14:paraId="7F8B9C2B" w14:textId="77777777" w:rsidR="009818AA" w:rsidRPr="00714CED" w:rsidRDefault="009818AA" w:rsidP="00711827">
      <w:pPr>
        <w:pStyle w:val="Para1"/>
        <w:rPr>
          <w:b/>
          <w:bCs/>
          <w:i/>
          <w:iCs/>
        </w:rPr>
      </w:pPr>
      <w:r w:rsidRPr="00711827">
        <w:t>Solution: The original data set is based on numbers of employees between 4 and 11. It is not appropriate to use the regression model for predictions for x-values outside of the initial data collection. Because 65 employees is significantly outside of the interval for the original x-values, a prediction is not appropriate and should not be calculated.</w:t>
      </w:r>
    </w:p>
    <w:p w14:paraId="1AB6EAF8" w14:textId="77777777" w:rsidR="009818AA" w:rsidRPr="00715056" w:rsidRDefault="009818AA" w:rsidP="00715056">
      <w:pPr>
        <w:pStyle w:val="Para2"/>
      </w:pPr>
      <w:r w:rsidRPr="00715056">
        <w:t>Section 14.5 LO 1 Difficult</w:t>
      </w:r>
    </w:p>
    <w:p w14:paraId="4560906B" w14:textId="1C8DB2B8" w:rsidR="009818AA" w:rsidRPr="00714CED" w:rsidRDefault="009818AA" w:rsidP="00E74983">
      <w:pPr>
        <w:pStyle w:val="NumberList"/>
      </w:pPr>
      <w:r w:rsidRPr="00714CED">
        <w:lastRenderedPageBreak/>
        <w:t>A financial analyst wants to calculate the value of beta as a measure of the volatility of returns for Walmart stock price</w:t>
      </w:r>
      <w:r>
        <w:t>s</w:t>
      </w:r>
      <w:r w:rsidRPr="00714CED">
        <w:t xml:space="preserve"> </w:t>
      </w:r>
      <w:r>
        <w:t>compared to</w:t>
      </w:r>
      <w:r w:rsidRPr="00714CED">
        <w:t xml:space="preserve"> the return</w:t>
      </w:r>
      <w:r>
        <w:t>s</w:t>
      </w:r>
      <w:r w:rsidRPr="00714CED">
        <w:t xml:space="preserve"> for the S&amp;P 500 benchmark. </w:t>
      </w:r>
      <w:r>
        <w:t>The table below shows m</w:t>
      </w:r>
      <w:r w:rsidRPr="00714CED">
        <w:t xml:space="preserve">onthly returns </w:t>
      </w:r>
      <w:r>
        <w:t>for</w:t>
      </w:r>
      <w:r w:rsidRPr="00714CED">
        <w:t xml:space="preserve"> Walmart stock versus monthly returns for the S&amp;P 500. Consider Walmart stock returns to be the dependent variable. Determine the value of beta</w:t>
      </w:r>
      <w:r>
        <w:t>,</w:t>
      </w:r>
      <w:r w:rsidRPr="00714CED">
        <w:t xml:space="preserve"> and round your answer to </w:t>
      </w:r>
      <w:r>
        <w:t>three</w:t>
      </w:r>
      <w:r w:rsidRPr="00714CED">
        <w:t xml:space="preserve"> decimal places.</w:t>
      </w:r>
    </w:p>
    <w:tbl>
      <w:tblPr>
        <w:tblW w:w="5460" w:type="dxa"/>
        <w:jc w:val="center"/>
        <w:tblLook w:val="04A0" w:firstRow="1" w:lastRow="0" w:firstColumn="1" w:lastColumn="0" w:noHBand="0" w:noVBand="1"/>
      </w:tblPr>
      <w:tblGrid>
        <w:gridCol w:w="1690"/>
        <w:gridCol w:w="1690"/>
        <w:gridCol w:w="2080"/>
      </w:tblGrid>
      <w:tr w:rsidR="009818AA" w:rsidRPr="00714CED" w14:paraId="550B10DF" w14:textId="77777777" w:rsidTr="002E6FA4">
        <w:trPr>
          <w:trHeight w:val="540"/>
          <w:jc w:val="center"/>
        </w:trPr>
        <w:tc>
          <w:tcPr>
            <w:tcW w:w="1690" w:type="dxa"/>
            <w:tcBorders>
              <w:top w:val="single" w:sz="8" w:space="0" w:color="auto"/>
              <w:left w:val="single" w:sz="8" w:space="0" w:color="auto"/>
              <w:bottom w:val="nil"/>
              <w:right w:val="single" w:sz="8" w:space="0" w:color="auto"/>
            </w:tcBorders>
          </w:tcPr>
          <w:p w14:paraId="706D4C22" w14:textId="77777777" w:rsidR="009818AA" w:rsidRPr="00714CED" w:rsidRDefault="009818AA" w:rsidP="002E6FA4">
            <w:pPr>
              <w:jc w:val="center"/>
              <w:rPr>
                <w:rFonts w:eastAsia="Times New Roman" w:cstheme="minorHAnsi"/>
                <w:b/>
                <w:bCs/>
                <w:color w:val="000000"/>
              </w:rPr>
            </w:pPr>
          </w:p>
          <w:p w14:paraId="2C0EA485" w14:textId="77777777" w:rsidR="009818AA" w:rsidRPr="00714CED" w:rsidRDefault="009818AA" w:rsidP="002E6FA4">
            <w:pPr>
              <w:jc w:val="center"/>
              <w:rPr>
                <w:rFonts w:eastAsia="Times New Roman" w:cstheme="minorHAnsi"/>
                <w:b/>
                <w:bCs/>
                <w:color w:val="000000"/>
              </w:rPr>
            </w:pPr>
            <w:r w:rsidRPr="00714CED">
              <w:rPr>
                <w:rFonts w:eastAsia="Times New Roman" w:cstheme="minorHAnsi"/>
                <w:b/>
                <w:bCs/>
                <w:color w:val="000000"/>
              </w:rPr>
              <w:t>Month</w:t>
            </w:r>
          </w:p>
        </w:tc>
        <w:tc>
          <w:tcPr>
            <w:tcW w:w="1690" w:type="dxa"/>
            <w:tcBorders>
              <w:top w:val="single" w:sz="8" w:space="0" w:color="auto"/>
              <w:left w:val="single" w:sz="8" w:space="0" w:color="auto"/>
              <w:bottom w:val="nil"/>
              <w:right w:val="single" w:sz="8" w:space="0" w:color="auto"/>
            </w:tcBorders>
            <w:vAlign w:val="center"/>
            <w:hideMark/>
          </w:tcPr>
          <w:p w14:paraId="48CA5902" w14:textId="77777777" w:rsidR="009818AA" w:rsidRPr="00714CED" w:rsidRDefault="009818AA" w:rsidP="002E6FA4">
            <w:pPr>
              <w:jc w:val="center"/>
              <w:rPr>
                <w:rFonts w:eastAsia="Times New Roman" w:cstheme="minorHAnsi"/>
                <w:b/>
                <w:bCs/>
                <w:color w:val="000000"/>
              </w:rPr>
            </w:pPr>
            <w:r w:rsidRPr="00714CED">
              <w:rPr>
                <w:rFonts w:eastAsia="Times New Roman" w:cstheme="minorHAnsi"/>
                <w:b/>
                <w:bCs/>
                <w:color w:val="000000"/>
              </w:rPr>
              <w:t>S&amp;P 500 Returns</w:t>
            </w:r>
          </w:p>
        </w:tc>
        <w:tc>
          <w:tcPr>
            <w:tcW w:w="2080" w:type="dxa"/>
            <w:tcBorders>
              <w:top w:val="single" w:sz="8" w:space="0" w:color="auto"/>
              <w:left w:val="nil"/>
              <w:bottom w:val="nil"/>
              <w:right w:val="single" w:sz="8" w:space="0" w:color="auto"/>
            </w:tcBorders>
            <w:vAlign w:val="center"/>
            <w:hideMark/>
          </w:tcPr>
          <w:p w14:paraId="15C581A3" w14:textId="77777777" w:rsidR="009818AA" w:rsidRPr="00714CED" w:rsidRDefault="009818AA" w:rsidP="002E6FA4">
            <w:pPr>
              <w:jc w:val="center"/>
              <w:rPr>
                <w:rFonts w:eastAsia="Times New Roman" w:cstheme="minorHAnsi"/>
                <w:b/>
                <w:bCs/>
                <w:color w:val="000000"/>
              </w:rPr>
            </w:pPr>
            <w:r w:rsidRPr="00714CED">
              <w:rPr>
                <w:rFonts w:eastAsia="Times New Roman" w:cstheme="minorHAnsi"/>
                <w:b/>
                <w:bCs/>
                <w:color w:val="000000"/>
              </w:rPr>
              <w:t>Walmart Stock Returns</w:t>
            </w:r>
          </w:p>
        </w:tc>
      </w:tr>
      <w:tr w:rsidR="009818AA" w:rsidRPr="00714CED" w14:paraId="41D701AA" w14:textId="77777777" w:rsidTr="002E6FA4">
        <w:trPr>
          <w:trHeight w:val="330"/>
          <w:jc w:val="center"/>
        </w:trPr>
        <w:tc>
          <w:tcPr>
            <w:tcW w:w="1690" w:type="dxa"/>
            <w:tcBorders>
              <w:top w:val="single" w:sz="8" w:space="0" w:color="auto"/>
              <w:left w:val="single" w:sz="8" w:space="0" w:color="auto"/>
              <w:bottom w:val="single" w:sz="8" w:space="0" w:color="auto"/>
              <w:right w:val="single" w:sz="8" w:space="0" w:color="auto"/>
            </w:tcBorders>
            <w:hideMark/>
          </w:tcPr>
          <w:p w14:paraId="24931FDE" w14:textId="77777777" w:rsidR="009818AA" w:rsidRPr="00714CED" w:rsidRDefault="009818AA" w:rsidP="002E6FA4">
            <w:pPr>
              <w:jc w:val="center"/>
              <w:rPr>
                <w:rFonts w:eastAsia="Times New Roman" w:cstheme="minorHAnsi"/>
                <w:color w:val="000000"/>
              </w:rPr>
            </w:pPr>
            <w:r w:rsidRPr="00714CED">
              <w:rPr>
                <w:rFonts w:eastAsia="Times New Roman" w:cstheme="minorHAnsi"/>
                <w:color w:val="000000"/>
              </w:rPr>
              <w:t>1</w:t>
            </w:r>
          </w:p>
        </w:tc>
        <w:tc>
          <w:tcPr>
            <w:tcW w:w="1690" w:type="dxa"/>
            <w:tcBorders>
              <w:top w:val="single" w:sz="8" w:space="0" w:color="auto"/>
              <w:left w:val="single" w:sz="8" w:space="0" w:color="auto"/>
              <w:bottom w:val="single" w:sz="8" w:space="0" w:color="auto"/>
              <w:right w:val="single" w:sz="8" w:space="0" w:color="auto"/>
            </w:tcBorders>
            <w:vAlign w:val="bottom"/>
            <w:hideMark/>
          </w:tcPr>
          <w:p w14:paraId="3B3A4DDB" w14:textId="77777777" w:rsidR="009818AA" w:rsidRPr="00714CED" w:rsidRDefault="009818AA" w:rsidP="002E6FA4">
            <w:pPr>
              <w:jc w:val="right"/>
              <w:rPr>
                <w:rFonts w:eastAsia="Times New Roman" w:cstheme="minorHAnsi"/>
                <w:color w:val="000000"/>
              </w:rPr>
            </w:pPr>
            <w:r w:rsidRPr="00714CED">
              <w:rPr>
                <w:rFonts w:ascii="Calibri" w:hAnsi="Calibri" w:cs="Calibri"/>
                <w:color w:val="000000"/>
                <w:sz w:val="22"/>
                <w:szCs w:val="22"/>
              </w:rPr>
              <w:t>0.05</w:t>
            </w:r>
          </w:p>
        </w:tc>
        <w:tc>
          <w:tcPr>
            <w:tcW w:w="2080" w:type="dxa"/>
            <w:tcBorders>
              <w:top w:val="single" w:sz="8" w:space="0" w:color="auto"/>
              <w:left w:val="nil"/>
              <w:bottom w:val="single" w:sz="8" w:space="0" w:color="auto"/>
              <w:right w:val="single" w:sz="8" w:space="0" w:color="auto"/>
            </w:tcBorders>
            <w:vAlign w:val="bottom"/>
            <w:hideMark/>
          </w:tcPr>
          <w:p w14:paraId="46C9ABF7" w14:textId="77777777" w:rsidR="009818AA" w:rsidRPr="00714CED" w:rsidRDefault="009818AA" w:rsidP="002E6FA4">
            <w:pPr>
              <w:jc w:val="right"/>
              <w:rPr>
                <w:rFonts w:eastAsia="Times New Roman" w:cstheme="minorHAnsi"/>
                <w:color w:val="000000"/>
              </w:rPr>
            </w:pPr>
            <w:r w:rsidRPr="00714CED">
              <w:rPr>
                <w:rFonts w:eastAsia="Times New Roman" w:cstheme="minorHAnsi"/>
                <w:color w:val="000000"/>
              </w:rPr>
              <w:t>0.07</w:t>
            </w:r>
          </w:p>
        </w:tc>
      </w:tr>
      <w:tr w:rsidR="009818AA" w:rsidRPr="00714CED" w14:paraId="2E7354DB" w14:textId="77777777" w:rsidTr="002E6FA4">
        <w:trPr>
          <w:trHeight w:val="330"/>
          <w:jc w:val="center"/>
        </w:trPr>
        <w:tc>
          <w:tcPr>
            <w:tcW w:w="1690" w:type="dxa"/>
            <w:tcBorders>
              <w:top w:val="nil"/>
              <w:left w:val="single" w:sz="8" w:space="0" w:color="auto"/>
              <w:bottom w:val="single" w:sz="8" w:space="0" w:color="auto"/>
              <w:right w:val="single" w:sz="8" w:space="0" w:color="auto"/>
            </w:tcBorders>
            <w:hideMark/>
          </w:tcPr>
          <w:p w14:paraId="7067B5EA" w14:textId="77777777" w:rsidR="009818AA" w:rsidRPr="00714CED" w:rsidRDefault="009818AA" w:rsidP="002E6FA4">
            <w:pPr>
              <w:jc w:val="center"/>
              <w:rPr>
                <w:rFonts w:eastAsia="Times New Roman" w:cstheme="minorHAnsi"/>
                <w:color w:val="000000"/>
              </w:rPr>
            </w:pPr>
            <w:r w:rsidRPr="00714CED">
              <w:rPr>
                <w:rFonts w:eastAsia="Times New Roman" w:cstheme="minorHAnsi"/>
                <w:color w:val="000000"/>
              </w:rPr>
              <w:t>2</w:t>
            </w:r>
          </w:p>
        </w:tc>
        <w:tc>
          <w:tcPr>
            <w:tcW w:w="1690" w:type="dxa"/>
            <w:tcBorders>
              <w:top w:val="nil"/>
              <w:left w:val="single" w:sz="8" w:space="0" w:color="auto"/>
              <w:bottom w:val="single" w:sz="8" w:space="0" w:color="auto"/>
              <w:right w:val="single" w:sz="8" w:space="0" w:color="auto"/>
            </w:tcBorders>
            <w:vAlign w:val="bottom"/>
            <w:hideMark/>
          </w:tcPr>
          <w:p w14:paraId="55BAC612" w14:textId="77777777" w:rsidR="009818AA" w:rsidRPr="00714CED" w:rsidRDefault="009818AA" w:rsidP="002E6FA4">
            <w:pPr>
              <w:jc w:val="right"/>
              <w:rPr>
                <w:rFonts w:eastAsia="Times New Roman" w:cstheme="minorHAnsi"/>
                <w:color w:val="000000"/>
              </w:rPr>
            </w:pPr>
            <w:r w:rsidRPr="00714CED">
              <w:rPr>
                <w:rFonts w:eastAsia="Times New Roman" w:cstheme="minorHAnsi"/>
                <w:color w:val="000000"/>
              </w:rPr>
              <w:t>0.02</w:t>
            </w:r>
          </w:p>
        </w:tc>
        <w:tc>
          <w:tcPr>
            <w:tcW w:w="2080" w:type="dxa"/>
            <w:tcBorders>
              <w:top w:val="nil"/>
              <w:left w:val="nil"/>
              <w:bottom w:val="single" w:sz="8" w:space="0" w:color="auto"/>
              <w:right w:val="single" w:sz="8" w:space="0" w:color="auto"/>
            </w:tcBorders>
            <w:vAlign w:val="bottom"/>
            <w:hideMark/>
          </w:tcPr>
          <w:p w14:paraId="794D8850" w14:textId="77777777" w:rsidR="009818AA" w:rsidRPr="00714CED" w:rsidRDefault="009818AA" w:rsidP="002E6FA4">
            <w:pPr>
              <w:jc w:val="right"/>
              <w:rPr>
                <w:rFonts w:eastAsia="Times New Roman" w:cstheme="minorHAnsi"/>
                <w:color w:val="000000"/>
              </w:rPr>
            </w:pPr>
            <w:r w:rsidRPr="00714CED">
              <w:rPr>
                <w:rFonts w:eastAsia="Times New Roman" w:cstheme="minorHAnsi"/>
                <w:color w:val="000000"/>
              </w:rPr>
              <w:t>0.04</w:t>
            </w:r>
          </w:p>
        </w:tc>
      </w:tr>
      <w:tr w:rsidR="009818AA" w:rsidRPr="00714CED" w14:paraId="79301966" w14:textId="77777777" w:rsidTr="002E6FA4">
        <w:trPr>
          <w:trHeight w:val="330"/>
          <w:jc w:val="center"/>
        </w:trPr>
        <w:tc>
          <w:tcPr>
            <w:tcW w:w="1690" w:type="dxa"/>
            <w:tcBorders>
              <w:top w:val="nil"/>
              <w:left w:val="single" w:sz="8" w:space="0" w:color="auto"/>
              <w:bottom w:val="single" w:sz="8" w:space="0" w:color="auto"/>
              <w:right w:val="single" w:sz="8" w:space="0" w:color="auto"/>
            </w:tcBorders>
            <w:hideMark/>
          </w:tcPr>
          <w:p w14:paraId="198B2FB3" w14:textId="77777777" w:rsidR="009818AA" w:rsidRPr="00714CED" w:rsidRDefault="009818AA" w:rsidP="002E6FA4">
            <w:pPr>
              <w:jc w:val="center"/>
              <w:rPr>
                <w:rFonts w:eastAsia="Times New Roman" w:cstheme="minorHAnsi"/>
                <w:color w:val="000000"/>
              </w:rPr>
            </w:pPr>
            <w:r w:rsidRPr="00714CED">
              <w:rPr>
                <w:rFonts w:eastAsia="Times New Roman" w:cstheme="minorHAnsi"/>
                <w:color w:val="000000"/>
              </w:rPr>
              <w:t>3</w:t>
            </w:r>
          </w:p>
        </w:tc>
        <w:tc>
          <w:tcPr>
            <w:tcW w:w="1690" w:type="dxa"/>
            <w:tcBorders>
              <w:top w:val="nil"/>
              <w:left w:val="single" w:sz="8" w:space="0" w:color="auto"/>
              <w:bottom w:val="single" w:sz="8" w:space="0" w:color="auto"/>
              <w:right w:val="single" w:sz="8" w:space="0" w:color="auto"/>
            </w:tcBorders>
            <w:vAlign w:val="bottom"/>
            <w:hideMark/>
          </w:tcPr>
          <w:p w14:paraId="0BB1AD36" w14:textId="77777777" w:rsidR="009818AA" w:rsidRPr="00714CED" w:rsidRDefault="009818AA" w:rsidP="002E6FA4">
            <w:pPr>
              <w:jc w:val="right"/>
              <w:rPr>
                <w:rFonts w:eastAsia="Times New Roman" w:cstheme="minorHAnsi"/>
                <w:color w:val="000000"/>
              </w:rPr>
            </w:pPr>
            <w:r w:rsidRPr="00714CED">
              <w:rPr>
                <w:rFonts w:eastAsia="Times New Roman" w:cstheme="minorHAnsi"/>
                <w:color w:val="000000"/>
              </w:rPr>
              <w:t>0.06</w:t>
            </w:r>
          </w:p>
        </w:tc>
        <w:tc>
          <w:tcPr>
            <w:tcW w:w="2080" w:type="dxa"/>
            <w:tcBorders>
              <w:top w:val="nil"/>
              <w:left w:val="nil"/>
              <w:bottom w:val="single" w:sz="8" w:space="0" w:color="auto"/>
              <w:right w:val="single" w:sz="8" w:space="0" w:color="auto"/>
            </w:tcBorders>
            <w:vAlign w:val="bottom"/>
            <w:hideMark/>
          </w:tcPr>
          <w:p w14:paraId="3A4EB986" w14:textId="77777777" w:rsidR="009818AA" w:rsidRPr="00714CED" w:rsidRDefault="009818AA" w:rsidP="002E6FA4">
            <w:pPr>
              <w:jc w:val="right"/>
              <w:rPr>
                <w:rFonts w:eastAsia="Times New Roman" w:cstheme="minorHAnsi"/>
                <w:color w:val="000000"/>
              </w:rPr>
            </w:pPr>
            <w:r w:rsidRPr="00714CED">
              <w:rPr>
                <w:rFonts w:eastAsia="Times New Roman" w:cstheme="minorHAnsi"/>
                <w:color w:val="000000"/>
              </w:rPr>
              <w:t>0.09</w:t>
            </w:r>
          </w:p>
        </w:tc>
      </w:tr>
      <w:tr w:rsidR="009818AA" w:rsidRPr="00714CED" w14:paraId="0980A882" w14:textId="77777777" w:rsidTr="002E6FA4">
        <w:trPr>
          <w:trHeight w:val="330"/>
          <w:jc w:val="center"/>
        </w:trPr>
        <w:tc>
          <w:tcPr>
            <w:tcW w:w="1690" w:type="dxa"/>
            <w:tcBorders>
              <w:top w:val="nil"/>
              <w:left w:val="single" w:sz="8" w:space="0" w:color="auto"/>
              <w:bottom w:val="single" w:sz="8" w:space="0" w:color="auto"/>
              <w:right w:val="single" w:sz="8" w:space="0" w:color="auto"/>
            </w:tcBorders>
            <w:hideMark/>
          </w:tcPr>
          <w:p w14:paraId="454B6872" w14:textId="77777777" w:rsidR="009818AA" w:rsidRPr="00714CED" w:rsidRDefault="009818AA" w:rsidP="002E6FA4">
            <w:pPr>
              <w:jc w:val="center"/>
              <w:rPr>
                <w:rFonts w:eastAsia="Times New Roman" w:cstheme="minorHAnsi"/>
                <w:color w:val="000000"/>
              </w:rPr>
            </w:pPr>
            <w:r w:rsidRPr="00714CED">
              <w:rPr>
                <w:rFonts w:eastAsia="Times New Roman" w:cstheme="minorHAnsi"/>
                <w:color w:val="000000"/>
              </w:rPr>
              <w:t>4</w:t>
            </w:r>
          </w:p>
        </w:tc>
        <w:tc>
          <w:tcPr>
            <w:tcW w:w="1690" w:type="dxa"/>
            <w:tcBorders>
              <w:top w:val="nil"/>
              <w:left w:val="single" w:sz="8" w:space="0" w:color="auto"/>
              <w:bottom w:val="single" w:sz="8" w:space="0" w:color="auto"/>
              <w:right w:val="single" w:sz="8" w:space="0" w:color="auto"/>
            </w:tcBorders>
            <w:vAlign w:val="bottom"/>
            <w:hideMark/>
          </w:tcPr>
          <w:p w14:paraId="78F2CA22" w14:textId="77777777" w:rsidR="009818AA" w:rsidRPr="00714CED" w:rsidRDefault="009818AA" w:rsidP="002E6FA4">
            <w:pPr>
              <w:jc w:val="right"/>
              <w:rPr>
                <w:rFonts w:eastAsia="Times New Roman" w:cstheme="minorHAnsi"/>
                <w:color w:val="000000"/>
              </w:rPr>
            </w:pPr>
            <w:r w:rsidRPr="00714CED">
              <w:rPr>
                <w:rFonts w:eastAsia="Times New Roman" w:cstheme="minorHAnsi"/>
                <w:color w:val="000000"/>
              </w:rPr>
              <w:t>0.07</w:t>
            </w:r>
          </w:p>
        </w:tc>
        <w:tc>
          <w:tcPr>
            <w:tcW w:w="2080" w:type="dxa"/>
            <w:tcBorders>
              <w:top w:val="nil"/>
              <w:left w:val="nil"/>
              <w:bottom w:val="single" w:sz="8" w:space="0" w:color="auto"/>
              <w:right w:val="single" w:sz="8" w:space="0" w:color="auto"/>
            </w:tcBorders>
            <w:vAlign w:val="bottom"/>
            <w:hideMark/>
          </w:tcPr>
          <w:p w14:paraId="154169B3" w14:textId="77777777" w:rsidR="009818AA" w:rsidRPr="00714CED" w:rsidRDefault="009818AA" w:rsidP="002E6FA4">
            <w:pPr>
              <w:jc w:val="right"/>
              <w:rPr>
                <w:rFonts w:eastAsia="Times New Roman" w:cstheme="minorHAnsi"/>
                <w:color w:val="000000"/>
              </w:rPr>
            </w:pPr>
            <w:r w:rsidRPr="00714CED">
              <w:rPr>
                <w:rFonts w:eastAsia="Times New Roman" w:cstheme="minorHAnsi"/>
                <w:color w:val="000000"/>
              </w:rPr>
              <w:t>0.11</w:t>
            </w:r>
          </w:p>
        </w:tc>
      </w:tr>
      <w:tr w:rsidR="009818AA" w:rsidRPr="00714CED" w14:paraId="66DF9341" w14:textId="77777777" w:rsidTr="002E6FA4">
        <w:trPr>
          <w:trHeight w:val="330"/>
          <w:jc w:val="center"/>
        </w:trPr>
        <w:tc>
          <w:tcPr>
            <w:tcW w:w="1690" w:type="dxa"/>
            <w:tcBorders>
              <w:top w:val="nil"/>
              <w:left w:val="single" w:sz="8" w:space="0" w:color="auto"/>
              <w:bottom w:val="single" w:sz="8" w:space="0" w:color="auto"/>
              <w:right w:val="single" w:sz="8" w:space="0" w:color="auto"/>
            </w:tcBorders>
            <w:hideMark/>
          </w:tcPr>
          <w:p w14:paraId="27CD4AB6" w14:textId="77777777" w:rsidR="009818AA" w:rsidRPr="00714CED" w:rsidRDefault="009818AA" w:rsidP="002E6FA4">
            <w:pPr>
              <w:jc w:val="center"/>
              <w:rPr>
                <w:rFonts w:eastAsia="Times New Roman" w:cstheme="minorHAnsi"/>
                <w:color w:val="000000"/>
              </w:rPr>
            </w:pPr>
            <w:r w:rsidRPr="00714CED">
              <w:rPr>
                <w:rFonts w:eastAsia="Times New Roman" w:cstheme="minorHAnsi"/>
                <w:color w:val="000000"/>
              </w:rPr>
              <w:t>5</w:t>
            </w:r>
          </w:p>
        </w:tc>
        <w:tc>
          <w:tcPr>
            <w:tcW w:w="1690" w:type="dxa"/>
            <w:tcBorders>
              <w:top w:val="nil"/>
              <w:left w:val="single" w:sz="8" w:space="0" w:color="auto"/>
              <w:bottom w:val="single" w:sz="8" w:space="0" w:color="auto"/>
              <w:right w:val="single" w:sz="8" w:space="0" w:color="auto"/>
            </w:tcBorders>
            <w:vAlign w:val="bottom"/>
            <w:hideMark/>
          </w:tcPr>
          <w:p w14:paraId="09B7E689" w14:textId="77777777" w:rsidR="009818AA" w:rsidRPr="00714CED" w:rsidRDefault="009818AA" w:rsidP="002E6FA4">
            <w:pPr>
              <w:jc w:val="right"/>
              <w:rPr>
                <w:rFonts w:eastAsia="Times New Roman" w:cstheme="minorHAnsi"/>
                <w:color w:val="000000"/>
              </w:rPr>
            </w:pPr>
            <w:r w:rsidRPr="00714CED">
              <w:rPr>
                <w:rFonts w:eastAsia="Times New Roman" w:cstheme="minorHAnsi"/>
                <w:color w:val="000000"/>
              </w:rPr>
              <w:t>-0.04</w:t>
            </w:r>
          </w:p>
        </w:tc>
        <w:tc>
          <w:tcPr>
            <w:tcW w:w="2080" w:type="dxa"/>
            <w:tcBorders>
              <w:top w:val="nil"/>
              <w:left w:val="nil"/>
              <w:bottom w:val="single" w:sz="8" w:space="0" w:color="auto"/>
              <w:right w:val="single" w:sz="8" w:space="0" w:color="auto"/>
            </w:tcBorders>
            <w:vAlign w:val="bottom"/>
            <w:hideMark/>
          </w:tcPr>
          <w:p w14:paraId="6F13D502" w14:textId="77777777" w:rsidR="009818AA" w:rsidRPr="00714CED" w:rsidRDefault="009818AA" w:rsidP="002E6FA4">
            <w:pPr>
              <w:jc w:val="right"/>
              <w:rPr>
                <w:rFonts w:eastAsia="Times New Roman" w:cstheme="minorHAnsi"/>
                <w:color w:val="000000"/>
              </w:rPr>
            </w:pPr>
            <w:r w:rsidRPr="00714CED">
              <w:rPr>
                <w:rFonts w:eastAsia="Times New Roman" w:cstheme="minorHAnsi"/>
                <w:color w:val="000000"/>
              </w:rPr>
              <w:t>0.01</w:t>
            </w:r>
          </w:p>
        </w:tc>
      </w:tr>
    </w:tbl>
    <w:p w14:paraId="4F867189" w14:textId="77777777" w:rsidR="009818AA" w:rsidRPr="00711827" w:rsidRDefault="009818AA" w:rsidP="00711827">
      <w:pPr>
        <w:pStyle w:val="Para1"/>
      </w:pPr>
      <w:r w:rsidRPr="00711827">
        <w:t>Solution: Using the TI BA II Plus calculator or similar technology, enter the S&amp;P 500 returns data in one column, enter the Walmart stock returns data in another column, and execute the steps needed to find the slope of the linear regression model. If a manual calculation for the slope is performed, then, using the given (x, y) data, the slope b can be calculated using the following formula:</w:t>
      </w:r>
    </w:p>
    <w:p w14:paraId="73BE72F4" w14:textId="77777777" w:rsidR="009818AA" w:rsidRPr="00715056" w:rsidRDefault="009818AA" w:rsidP="00715056">
      <w:pPr>
        <w:pStyle w:val="Para3"/>
        <w:rPr>
          <w:rFonts w:ascii="Cambria Math" w:hAnsi="Cambria Math"/>
          <w:i/>
        </w:rPr>
      </w:pPr>
      <m:oMathPara>
        <m:oMath>
          <m:r>
            <w:rPr>
              <w:rFonts w:ascii="Cambria Math" w:hAnsi="Cambria Math"/>
            </w:rPr>
            <m:t>b=</m:t>
          </m:r>
          <m:f>
            <m:fPr>
              <m:ctrlPr>
                <w:rPr>
                  <w:rFonts w:ascii="Cambria Math" w:hAnsi="Cambria Math"/>
                  <w:i/>
                </w:rPr>
              </m:ctrlPr>
            </m:fPr>
            <m:num>
              <m:r>
                <w:rPr>
                  <w:rFonts w:ascii="Cambria Math" w:hAnsi="Cambria Math"/>
                </w:rPr>
                <m:t>n</m:t>
              </m:r>
              <m:nary>
                <m:naryPr>
                  <m:chr m:val="∑"/>
                  <m:limLoc m:val="undOvr"/>
                  <m:subHide m:val="1"/>
                  <m:supHide m:val="1"/>
                  <m:ctrlPr>
                    <w:rPr>
                      <w:rFonts w:ascii="Cambria Math" w:hAnsi="Cambria Math"/>
                      <w:i/>
                    </w:rPr>
                  </m:ctrlPr>
                </m:naryPr>
                <m:sub/>
                <m:sup/>
                <m:e>
                  <m:r>
                    <w:rPr>
                      <w:rFonts w:ascii="Cambria Math" w:hAnsi="Cambria Math"/>
                    </w:rPr>
                    <m:t>xy-(</m:t>
                  </m:r>
                  <m:nary>
                    <m:naryPr>
                      <m:chr m:val="∑"/>
                      <m:limLoc m:val="undOvr"/>
                      <m:subHide m:val="1"/>
                      <m:supHide m:val="1"/>
                      <m:ctrlPr>
                        <w:rPr>
                          <w:rFonts w:ascii="Cambria Math" w:hAnsi="Cambria Math"/>
                          <w:i/>
                        </w:rPr>
                      </m:ctrlPr>
                    </m:naryPr>
                    <m:sub/>
                    <m:sup/>
                    <m:e>
                      <m:r>
                        <w:rPr>
                          <w:rFonts w:ascii="Cambria Math" w:hAnsi="Cambria Math"/>
                        </w:rPr>
                        <m:t>x)(</m:t>
                      </m:r>
                      <m:nary>
                        <m:naryPr>
                          <m:chr m:val="∑"/>
                          <m:limLoc m:val="undOvr"/>
                          <m:subHide m:val="1"/>
                          <m:supHide m:val="1"/>
                          <m:ctrlPr>
                            <w:rPr>
                              <w:rFonts w:ascii="Cambria Math" w:hAnsi="Cambria Math"/>
                              <w:i/>
                            </w:rPr>
                          </m:ctrlPr>
                        </m:naryPr>
                        <m:sub/>
                        <m:sup/>
                        <m:e>
                          <m:r>
                            <w:rPr>
                              <w:rFonts w:ascii="Cambria Math" w:hAnsi="Cambria Math"/>
                            </w:rPr>
                            <m:t>y)</m:t>
                          </m:r>
                        </m:e>
                      </m:nary>
                    </m:e>
                  </m:nary>
                </m:e>
              </m:nary>
            </m:num>
            <m:den>
              <m:r>
                <w:rPr>
                  <w:rFonts w:ascii="Cambria Math" w:hAnsi="Cambria Math"/>
                </w:rPr>
                <m:t>n</m:t>
              </m:r>
              <m:nary>
                <m:naryPr>
                  <m:chr m:val="∑"/>
                  <m:limLoc m:val="undOvr"/>
                  <m:subHide m:val="1"/>
                  <m:supHide m:val="1"/>
                  <m:ctrlPr>
                    <w:rPr>
                      <w:rFonts w:ascii="Cambria Math" w:hAnsi="Cambria Math"/>
                      <w:i/>
                    </w:rPr>
                  </m:ctrlPr>
                </m:naryPr>
                <m:sub/>
                <m:sup/>
                <m:e>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m:t>
                  </m:r>
                </m:e>
              </m:nary>
              <m:sSup>
                <m:sSupPr>
                  <m:ctrlPr>
                    <w:rPr>
                      <w:rFonts w:ascii="Cambria Math" w:hAnsi="Cambria Math"/>
                      <w:i/>
                    </w:rPr>
                  </m:ctrlPr>
                </m:sSupPr>
                <m:e>
                  <m:r>
                    <w:rPr>
                      <w:rFonts w:ascii="Cambria Math" w:hAnsi="Cambria Math"/>
                    </w:rPr>
                    <m:t>(</m:t>
                  </m:r>
                  <m:nary>
                    <m:naryPr>
                      <m:chr m:val="∑"/>
                      <m:limLoc m:val="undOvr"/>
                      <m:subHide m:val="1"/>
                      <m:supHide m:val="1"/>
                      <m:ctrlPr>
                        <w:rPr>
                          <w:rFonts w:ascii="Cambria Math" w:hAnsi="Cambria Math"/>
                          <w:i/>
                        </w:rPr>
                      </m:ctrlPr>
                    </m:naryPr>
                    <m:sub/>
                    <m:sup/>
                    <m:e>
                      <m:r>
                        <w:rPr>
                          <w:rFonts w:ascii="Cambria Math" w:hAnsi="Cambria Math"/>
                        </w:rPr>
                        <m:t>x)</m:t>
                      </m:r>
                    </m:e>
                  </m:nary>
                </m:e>
                <m:sup>
                  <m:r>
                    <w:rPr>
                      <w:rFonts w:ascii="Cambria Math" w:hAnsi="Cambria Math"/>
                    </w:rPr>
                    <m:t>2</m:t>
                  </m:r>
                </m:sup>
              </m:sSup>
            </m:den>
          </m:f>
        </m:oMath>
      </m:oMathPara>
    </w:p>
    <w:p w14:paraId="6C4CE0D7" w14:textId="77777777" w:rsidR="009818AA" w:rsidRPr="00714CED" w:rsidRDefault="009818AA" w:rsidP="00711827">
      <w:pPr>
        <w:pStyle w:val="Para1"/>
      </w:pPr>
      <w:r w:rsidRPr="00711827">
        <w:t>The slope is 0.858. The value of beta is equal to the slope of the regression line, so the value of beta is 0.858. This indicates that Walmart stock has lower volatility than the S&amp;P 500 for this time period.</w:t>
      </w:r>
    </w:p>
    <w:p w14:paraId="7C98FF47" w14:textId="0CDE012A" w:rsidR="009818AA" w:rsidRDefault="009818AA" w:rsidP="00715056">
      <w:pPr>
        <w:pStyle w:val="Para2"/>
      </w:pPr>
      <w:r w:rsidRPr="00715056">
        <w:t>Section 14.4 LO 2 Moderate</w:t>
      </w:r>
    </w:p>
    <w:p w14:paraId="3BDF7117" w14:textId="0602481D" w:rsidR="00AF5F4E" w:rsidRPr="001062C0" w:rsidRDefault="00AF5F4E" w:rsidP="00715056">
      <w:pPr>
        <w:pStyle w:val="Para2"/>
        <w:rPr>
          <w:color w:val="auto"/>
        </w:rPr>
      </w:pPr>
    </w:p>
    <w:p w14:paraId="20954253" w14:textId="191E3010" w:rsidR="00AF5F4E" w:rsidRPr="001062C0" w:rsidRDefault="00AF5F4E" w:rsidP="00715056">
      <w:pPr>
        <w:pStyle w:val="Para2"/>
        <w:rPr>
          <w:color w:val="auto"/>
        </w:rPr>
      </w:pPr>
    </w:p>
    <w:p w14:paraId="36269B59" w14:textId="02226E64" w:rsidR="00AF5F4E" w:rsidRPr="001062C0" w:rsidRDefault="00AF5F4E" w:rsidP="00715056">
      <w:pPr>
        <w:pStyle w:val="Para2"/>
        <w:rPr>
          <w:color w:val="auto"/>
        </w:rPr>
      </w:pPr>
    </w:p>
    <w:p w14:paraId="7DF1A99F" w14:textId="3B053AEA" w:rsidR="00AF5F4E" w:rsidRPr="001062C0" w:rsidRDefault="00AF5F4E" w:rsidP="00715056">
      <w:pPr>
        <w:pStyle w:val="Para2"/>
        <w:rPr>
          <w:color w:val="auto"/>
        </w:rPr>
      </w:pPr>
    </w:p>
    <w:p w14:paraId="52B2010B" w14:textId="11DEDB44" w:rsidR="00AF5F4E" w:rsidRPr="001062C0" w:rsidRDefault="00AF5F4E" w:rsidP="00715056">
      <w:pPr>
        <w:pStyle w:val="Para2"/>
        <w:rPr>
          <w:color w:val="auto"/>
        </w:rPr>
      </w:pPr>
    </w:p>
    <w:p w14:paraId="2D8E7222" w14:textId="4CBD3F31" w:rsidR="00AF5F4E" w:rsidRPr="001062C0" w:rsidRDefault="00AF5F4E" w:rsidP="00715056">
      <w:pPr>
        <w:pStyle w:val="Para2"/>
        <w:rPr>
          <w:color w:val="auto"/>
        </w:rPr>
      </w:pPr>
    </w:p>
    <w:p w14:paraId="132E2786" w14:textId="6CAF08A8" w:rsidR="00AF5F4E" w:rsidRPr="001062C0" w:rsidRDefault="00AF5F4E" w:rsidP="00715056">
      <w:pPr>
        <w:pStyle w:val="Para2"/>
        <w:rPr>
          <w:color w:val="auto"/>
        </w:rPr>
      </w:pPr>
    </w:p>
    <w:p w14:paraId="6DD77179" w14:textId="77777777" w:rsidR="0037035F" w:rsidRPr="001062C0" w:rsidRDefault="0037035F" w:rsidP="00715056">
      <w:pPr>
        <w:pStyle w:val="Para2"/>
        <w:rPr>
          <w:color w:val="auto"/>
        </w:rPr>
      </w:pPr>
    </w:p>
    <w:p w14:paraId="20180573" w14:textId="5495C725" w:rsidR="00AF5F4E" w:rsidRPr="001062C0" w:rsidRDefault="00AF5F4E" w:rsidP="00715056">
      <w:pPr>
        <w:pStyle w:val="Para2"/>
        <w:rPr>
          <w:color w:val="auto"/>
        </w:rPr>
      </w:pPr>
    </w:p>
    <w:p w14:paraId="1105C364" w14:textId="25258ADA" w:rsidR="00AF5F4E" w:rsidRPr="001062C0" w:rsidRDefault="00AF5F4E" w:rsidP="00715056">
      <w:pPr>
        <w:pStyle w:val="Para2"/>
        <w:rPr>
          <w:color w:val="auto"/>
        </w:rPr>
      </w:pPr>
    </w:p>
    <w:p w14:paraId="2C4C9787" w14:textId="115DD0B7" w:rsidR="00AF5F4E" w:rsidRPr="001062C0" w:rsidRDefault="00AF5F4E" w:rsidP="00715056">
      <w:pPr>
        <w:pStyle w:val="Para2"/>
        <w:rPr>
          <w:color w:val="auto"/>
        </w:rPr>
      </w:pPr>
    </w:p>
    <w:p w14:paraId="03AF26AB" w14:textId="77777777" w:rsidR="00AF5F4E" w:rsidRPr="001062C0" w:rsidRDefault="00AF5F4E" w:rsidP="00715056">
      <w:pPr>
        <w:pStyle w:val="Para2"/>
        <w:rPr>
          <w:color w:val="auto"/>
        </w:rPr>
      </w:pPr>
    </w:p>
    <w:p w14:paraId="199C7BF1" w14:textId="7660DA06" w:rsidR="009818AA" w:rsidRPr="009818AA" w:rsidRDefault="009818AA" w:rsidP="009818AA"/>
    <w:p w14:paraId="2B5C1526" w14:textId="77777777" w:rsidR="00EB40C2" w:rsidRPr="00FD6390" w:rsidRDefault="00EB40C2" w:rsidP="004378B0">
      <w:pPr>
        <w:tabs>
          <w:tab w:val="left" w:pos="7870"/>
        </w:tabs>
        <w:rPr>
          <w:sz w:val="22"/>
          <w:szCs w:val="22"/>
        </w:rPr>
      </w:pPr>
      <w:r w:rsidRPr="00FD6390">
        <w:rPr>
          <w:sz w:val="22"/>
          <w:szCs w:val="22"/>
        </w:rPr>
        <w:t xml:space="preserve">This file </w:t>
      </w:r>
      <w:r w:rsidRPr="00FD6390">
        <w:rPr>
          <w:rStyle w:val="normaltextrun"/>
          <w:rFonts w:ascii="Calibri" w:hAnsi="Calibri" w:cs="Calibri"/>
          <w:sz w:val="22"/>
          <w:szCs w:val="22"/>
        </w:rPr>
        <w:t>is copyright 2022, Rice University. All Rights Reserved.</w:t>
      </w:r>
    </w:p>
    <w:sectPr w:rsidR="00EB40C2" w:rsidRPr="00FD6390">
      <w:headerReference w:type="default" r:id="rId16"/>
      <w:footerReference w:type="even" r:id="rId17"/>
      <w:footerReference w:type="default" r:id="rId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58B4B2" w14:textId="77777777" w:rsidR="00383825" w:rsidRDefault="00383825" w:rsidP="005517E8">
      <w:r>
        <w:separator/>
      </w:r>
    </w:p>
  </w:endnote>
  <w:endnote w:type="continuationSeparator" w:id="0">
    <w:p w14:paraId="7100277F" w14:textId="77777777" w:rsidR="00383825" w:rsidRDefault="00383825" w:rsidP="005517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10000000" w:usb2="00000000" w:usb3="00000000" w:csb0="80000001" w:csb1="00000000"/>
  </w:font>
  <w:font w:name="Yu Mincho">
    <w:panose1 w:val="02020400000000000000"/>
    <w:charset w:val="80"/>
    <w:family w:val="roman"/>
    <w:pitch w:val="variable"/>
    <w:sig w:usb0="800002E7" w:usb1="2AC7FCFF" w:usb2="00000012" w:usb3="00000000" w:csb0="0002009F" w:csb1="00000000"/>
  </w:font>
  <w:font w:name="Calibri Light">
    <w:panose1 w:val="020F0302020204030204"/>
    <w:charset w:val="00"/>
    <w:family w:val="swiss"/>
    <w:pitch w:val="variable"/>
    <w:sig w:usb0="E0002A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AFF" w:usb1="C0007843" w:usb2="00000009" w:usb3="00000000" w:csb0="000001FF" w:csb1="00000000"/>
  </w:font>
  <w:font w:name="Segoe UI">
    <w:panose1 w:val="020B0604020202020204"/>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276825857"/>
      <w:docPartObj>
        <w:docPartGallery w:val="Page Numbers (Bottom of Page)"/>
        <w:docPartUnique/>
      </w:docPartObj>
    </w:sdtPr>
    <w:sdtEndPr>
      <w:rPr>
        <w:rStyle w:val="PageNumber"/>
      </w:rPr>
    </w:sdtEndPr>
    <w:sdtContent>
      <w:p w14:paraId="52EF120A" w14:textId="77777777" w:rsidR="005517E8" w:rsidRDefault="005517E8" w:rsidP="00A0357F">
        <w:pPr>
          <w:pStyle w:val="Footer"/>
          <w:framePr w:wrap="none" w:vAnchor="text" w:hAnchor="margin" w:xAlign="outside"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893D9E2" w14:textId="77777777" w:rsidR="005517E8" w:rsidRDefault="005517E8" w:rsidP="005517E8">
    <w:pPr>
      <w:pStyle w:val="Footer"/>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F489DF" w14:textId="77777777" w:rsidR="009C1EFD" w:rsidRDefault="009C1EFD" w:rsidP="009C1EFD">
    <w:pPr>
      <w:pStyle w:val="Footer"/>
    </w:pPr>
  </w:p>
  <w:p w14:paraId="7D5A1B02" w14:textId="77777777" w:rsidR="009C1EFD" w:rsidRDefault="009C1EFD" w:rsidP="009C1EFD">
    <w:pPr>
      <w:pStyle w:val="Footer"/>
    </w:pPr>
    <w:r>
      <w:rPr>
        <w:color w:val="000000"/>
      </w:rPr>
      <w:t>0</w:t>
    </w:r>
    <w:r w:rsidR="009C6B9A">
      <w:rPr>
        <w:color w:val="000000"/>
      </w:rPr>
      <w:t>4</w:t>
    </w:r>
    <w:r>
      <w:rPr>
        <w:color w:val="000000"/>
      </w:rPr>
      <w:t>/</w:t>
    </w:r>
    <w:r w:rsidR="009C6B9A">
      <w:rPr>
        <w:color w:val="000000"/>
      </w:rPr>
      <w:t>1</w:t>
    </w:r>
    <w:r>
      <w:rPr>
        <w:color w:val="000000"/>
      </w:rPr>
      <w:t xml:space="preserve">/22                                                                                                                                                         </w:t>
    </w:r>
    <w:sdt>
      <w:sdtPr>
        <w:id w:val="1236588961"/>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04CB0441" w14:textId="77777777" w:rsidR="005517E8" w:rsidRPr="009C1EFD" w:rsidRDefault="005517E8" w:rsidP="009C1EF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FBF4EA" w14:textId="77777777" w:rsidR="00383825" w:rsidRDefault="00383825" w:rsidP="005517E8">
      <w:r>
        <w:separator/>
      </w:r>
    </w:p>
  </w:footnote>
  <w:footnote w:type="continuationSeparator" w:id="0">
    <w:p w14:paraId="09E37C8B" w14:textId="77777777" w:rsidR="00383825" w:rsidRDefault="00383825" w:rsidP="005517E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AC06DC" w14:textId="77777777" w:rsidR="00E62AC2" w:rsidRDefault="003B77CA" w:rsidP="003B77CA">
    <w:pPr>
      <w:pBdr>
        <w:top w:val="nil"/>
        <w:left w:val="nil"/>
        <w:bottom w:val="nil"/>
        <w:right w:val="nil"/>
        <w:between w:val="nil"/>
      </w:pBdr>
      <w:tabs>
        <w:tab w:val="center" w:pos="4680"/>
        <w:tab w:val="right" w:pos="9360"/>
      </w:tabs>
    </w:pPr>
    <w:r>
      <w:t>Principles of Finance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8316D5"/>
    <w:multiLevelType w:val="hybridMultilevel"/>
    <w:tmpl w:val="66FC27C2"/>
    <w:lvl w:ilvl="0" w:tplc="A44EDE3C">
      <w:start w:val="1"/>
      <w:numFmt w:val="upperLetter"/>
      <w:pStyle w:val="alphalist"/>
      <w:lvlText w:val="%1."/>
      <w:lvlJc w:val="left"/>
      <w:pPr>
        <w:ind w:left="720" w:hanging="360"/>
      </w:pPr>
      <w:rPr>
        <w:rFonts w:asciiTheme="minorHAnsi" w:eastAsia="Times New Roman" w:hAnsiTheme="minorHAnsi" w:cs="Times New Roman"/>
        <w:i w:val="0"/>
        <w:noProof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05520BD"/>
    <w:multiLevelType w:val="hybridMultilevel"/>
    <w:tmpl w:val="A4E09B7C"/>
    <w:lvl w:ilvl="0" w:tplc="54048214">
      <w:start w:val="1"/>
      <w:numFmt w:val="bullet"/>
      <w:pStyle w:val="BulletLis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6EE1466"/>
    <w:multiLevelType w:val="hybridMultilevel"/>
    <w:tmpl w:val="67FA53A4"/>
    <w:lvl w:ilvl="0" w:tplc="36E421F2">
      <w:start w:val="1"/>
      <w:numFmt w:val="decimal"/>
      <w:pStyle w:val="NumberList"/>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41200722">
    <w:abstractNumId w:val="0"/>
  </w:num>
  <w:num w:numId="2" w16cid:durableId="1854686009">
    <w:abstractNumId w:val="2"/>
  </w:num>
  <w:num w:numId="3" w16cid:durableId="741299351">
    <w:abstractNumId w:val="1"/>
  </w:num>
  <w:num w:numId="4" w16cid:durableId="25369846">
    <w:abstractNumId w:val="2"/>
    <w:lvlOverride w:ilvl="0">
      <w:startOverride w:val="1"/>
    </w:lvlOverride>
  </w:num>
  <w:num w:numId="5" w16cid:durableId="906644379">
    <w:abstractNumId w:val="2"/>
    <w:lvlOverride w:ilvl="0">
      <w:startOverride w:val="1"/>
    </w:lvlOverride>
  </w:num>
  <w:num w:numId="6" w16cid:durableId="679087626">
    <w:abstractNumId w:val="2"/>
    <w:lvlOverride w:ilvl="0">
      <w:startOverride w:val="1"/>
    </w:lvlOverride>
  </w:num>
  <w:num w:numId="7" w16cid:durableId="56784146">
    <w:abstractNumId w:val="2"/>
    <w:lvlOverride w:ilvl="0">
      <w:startOverride w:val="1"/>
    </w:lvlOverride>
  </w:num>
  <w:num w:numId="8" w16cid:durableId="1961764663">
    <w:abstractNumId w:val="2"/>
    <w:lvlOverride w:ilvl="0">
      <w:startOverride w:val="1"/>
    </w:lvlOverride>
  </w:num>
  <w:num w:numId="9" w16cid:durableId="178009226">
    <w:abstractNumId w:val="0"/>
    <w:lvlOverride w:ilvl="0">
      <w:startOverride w:val="1"/>
    </w:lvlOverride>
  </w:num>
  <w:num w:numId="10" w16cid:durableId="1285768015">
    <w:abstractNumId w:val="0"/>
    <w:lvlOverride w:ilvl="0">
      <w:startOverride w:val="1"/>
    </w:lvlOverride>
  </w:num>
  <w:num w:numId="11" w16cid:durableId="1855221392">
    <w:abstractNumId w:val="0"/>
    <w:lvlOverride w:ilvl="0">
      <w:startOverride w:val="1"/>
    </w:lvlOverride>
  </w:num>
  <w:num w:numId="12" w16cid:durableId="2048946783">
    <w:abstractNumId w:val="0"/>
    <w:lvlOverride w:ilvl="0">
      <w:startOverride w:val="1"/>
    </w:lvlOverride>
  </w:num>
  <w:num w:numId="13" w16cid:durableId="116527400">
    <w:abstractNumId w:val="0"/>
    <w:lvlOverride w:ilvl="0">
      <w:startOverride w:val="1"/>
    </w:lvlOverride>
  </w:num>
  <w:num w:numId="14" w16cid:durableId="2048526543">
    <w:abstractNumId w:val="0"/>
    <w:lvlOverride w:ilvl="0">
      <w:startOverride w:val="1"/>
    </w:lvlOverride>
  </w:num>
  <w:num w:numId="15" w16cid:durableId="508644755">
    <w:abstractNumId w:val="0"/>
    <w:lvlOverride w:ilvl="0">
      <w:startOverride w:val="1"/>
    </w:lvlOverride>
  </w:num>
  <w:num w:numId="16" w16cid:durableId="316081955">
    <w:abstractNumId w:val="0"/>
    <w:lvlOverride w:ilvl="0">
      <w:startOverride w:val="1"/>
    </w:lvlOverride>
  </w:num>
  <w:num w:numId="17" w16cid:durableId="998313506">
    <w:abstractNumId w:val="0"/>
    <w:lvlOverride w:ilvl="0">
      <w:startOverride w:val="1"/>
    </w:lvlOverride>
  </w:num>
  <w:num w:numId="18" w16cid:durableId="1559125944">
    <w:abstractNumId w:val="0"/>
    <w:lvlOverride w:ilvl="0">
      <w:startOverride w:val="1"/>
    </w:lvlOverride>
  </w:num>
  <w:num w:numId="19" w16cid:durableId="226112074">
    <w:abstractNumId w:val="0"/>
    <w:lvlOverride w:ilvl="0">
      <w:startOverride w:val="1"/>
    </w:lvlOverride>
  </w:num>
  <w:num w:numId="20" w16cid:durableId="1281953873">
    <w:abstractNumId w:val="0"/>
    <w:lvlOverride w:ilvl="0">
      <w:startOverride w:val="1"/>
    </w:lvlOverride>
  </w:num>
  <w:num w:numId="21" w16cid:durableId="1094328133">
    <w:abstractNumId w:val="0"/>
    <w:lvlOverride w:ilvl="0">
      <w:startOverride w:val="1"/>
    </w:lvlOverride>
  </w:num>
  <w:num w:numId="22" w16cid:durableId="111285647">
    <w:abstractNumId w:val="0"/>
    <w:lvlOverride w:ilvl="0">
      <w:startOverride w:val="1"/>
    </w:lvlOverride>
  </w:num>
  <w:num w:numId="23" w16cid:durableId="295373171">
    <w:abstractNumId w:val="0"/>
    <w:lvlOverride w:ilvl="0">
      <w:startOverride w:val="1"/>
    </w:lvlOverride>
  </w:num>
  <w:num w:numId="24" w16cid:durableId="1502937369">
    <w:abstractNumId w:val="0"/>
    <w:lvlOverride w:ilvl="0">
      <w:startOverride w:val="1"/>
    </w:lvlOverride>
  </w:num>
  <w:num w:numId="25" w16cid:durableId="1861123206">
    <w:abstractNumId w:val="0"/>
    <w:lvlOverride w:ilvl="0">
      <w:startOverride w:val="1"/>
    </w:lvlOverride>
  </w:num>
  <w:num w:numId="26" w16cid:durableId="2026205662">
    <w:abstractNumId w:val="0"/>
    <w:lvlOverride w:ilvl="0">
      <w:startOverride w:val="1"/>
    </w:lvlOverride>
  </w:num>
  <w:num w:numId="27" w16cid:durableId="1741630774">
    <w:abstractNumId w:val="0"/>
    <w:lvlOverride w:ilvl="0">
      <w:startOverride w:val="1"/>
    </w:lvlOverride>
  </w:num>
  <w:num w:numId="28" w16cid:durableId="764690390">
    <w:abstractNumId w:val="0"/>
    <w:lvlOverride w:ilvl="0">
      <w:startOverride w:val="1"/>
    </w:lvlOverride>
  </w:num>
  <w:num w:numId="29" w16cid:durableId="1309894071">
    <w:abstractNumId w:val="0"/>
    <w:lvlOverride w:ilvl="0">
      <w:startOverride w:val="1"/>
    </w:lvlOverride>
  </w:num>
  <w:num w:numId="30" w16cid:durableId="1029524271">
    <w:abstractNumId w:val="0"/>
    <w:lvlOverride w:ilvl="0">
      <w:startOverride w:val="1"/>
    </w:lvlOverride>
  </w:num>
  <w:num w:numId="31" w16cid:durableId="925844910">
    <w:abstractNumId w:val="0"/>
    <w:lvlOverride w:ilvl="0">
      <w:startOverride w:val="1"/>
    </w:lvlOverride>
  </w:num>
  <w:num w:numId="32" w16cid:durableId="1923025914">
    <w:abstractNumId w:val="0"/>
    <w:lvlOverride w:ilvl="0">
      <w:startOverride w:val="1"/>
    </w:lvlOverride>
  </w:num>
  <w:num w:numId="33" w16cid:durableId="1864318599">
    <w:abstractNumId w:val="0"/>
    <w:lvlOverride w:ilvl="0">
      <w:startOverride w:val="1"/>
    </w:lvlOverride>
  </w:num>
  <w:num w:numId="34" w16cid:durableId="1545601798">
    <w:abstractNumId w:val="0"/>
    <w:lvlOverride w:ilvl="0">
      <w:startOverride w:val="1"/>
    </w:lvlOverride>
  </w:num>
  <w:num w:numId="35" w16cid:durableId="260457379">
    <w:abstractNumId w:val="0"/>
    <w:lvlOverride w:ilvl="0">
      <w:startOverride w:val="1"/>
    </w:lvlOverride>
  </w:num>
  <w:num w:numId="36" w16cid:durableId="1490560823">
    <w:abstractNumId w:val="0"/>
    <w:lvlOverride w:ilvl="0">
      <w:startOverride w:val="1"/>
    </w:lvlOverride>
  </w:num>
  <w:num w:numId="37" w16cid:durableId="972832438">
    <w:abstractNumId w:val="0"/>
    <w:lvlOverride w:ilvl="0">
      <w:startOverride w:val="1"/>
    </w:lvlOverride>
  </w:num>
  <w:num w:numId="38" w16cid:durableId="1802728485">
    <w:abstractNumId w:val="0"/>
    <w:lvlOverride w:ilvl="0">
      <w:startOverride w:val="1"/>
    </w:lvlOverride>
  </w:num>
  <w:num w:numId="39" w16cid:durableId="1150705639">
    <w:abstractNumId w:val="0"/>
    <w:lvlOverride w:ilvl="0">
      <w:startOverride w:val="1"/>
    </w:lvlOverride>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4"/>
  <w:proofState w:spelling="clean" w:grammar="clean"/>
  <w:attachedTemplate r:id="rId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18AA"/>
    <w:rsid w:val="00003259"/>
    <w:rsid w:val="00007D8F"/>
    <w:rsid w:val="00026042"/>
    <w:rsid w:val="00026412"/>
    <w:rsid w:val="00037068"/>
    <w:rsid w:val="000373FD"/>
    <w:rsid w:val="00043AB6"/>
    <w:rsid w:val="00061229"/>
    <w:rsid w:val="000833E8"/>
    <w:rsid w:val="00087061"/>
    <w:rsid w:val="000A4058"/>
    <w:rsid w:val="000A56EA"/>
    <w:rsid w:val="000B3242"/>
    <w:rsid w:val="000B39CD"/>
    <w:rsid w:val="000B478D"/>
    <w:rsid w:val="000C5F4C"/>
    <w:rsid w:val="000D3087"/>
    <w:rsid w:val="000E1EE7"/>
    <w:rsid w:val="000F6622"/>
    <w:rsid w:val="001062C0"/>
    <w:rsid w:val="00113F0F"/>
    <w:rsid w:val="00116338"/>
    <w:rsid w:val="00121060"/>
    <w:rsid w:val="001217E0"/>
    <w:rsid w:val="00123B12"/>
    <w:rsid w:val="00134953"/>
    <w:rsid w:val="00145DB3"/>
    <w:rsid w:val="001500F2"/>
    <w:rsid w:val="0015249E"/>
    <w:rsid w:val="001529FD"/>
    <w:rsid w:val="001844C0"/>
    <w:rsid w:val="00186EB4"/>
    <w:rsid w:val="001A1BC1"/>
    <w:rsid w:val="001A3ADA"/>
    <w:rsid w:val="001E04A4"/>
    <w:rsid w:val="001E263E"/>
    <w:rsid w:val="001F1BE4"/>
    <w:rsid w:val="00200A2E"/>
    <w:rsid w:val="00203883"/>
    <w:rsid w:val="002322F3"/>
    <w:rsid w:val="00243E3D"/>
    <w:rsid w:val="00245D1B"/>
    <w:rsid w:val="00252E96"/>
    <w:rsid w:val="00254731"/>
    <w:rsid w:val="002553D3"/>
    <w:rsid w:val="00256E82"/>
    <w:rsid w:val="0026045D"/>
    <w:rsid w:val="002605D7"/>
    <w:rsid w:val="00260AFE"/>
    <w:rsid w:val="00261B77"/>
    <w:rsid w:val="002636B9"/>
    <w:rsid w:val="00271B40"/>
    <w:rsid w:val="002779E8"/>
    <w:rsid w:val="00283AD8"/>
    <w:rsid w:val="00286516"/>
    <w:rsid w:val="0029277B"/>
    <w:rsid w:val="00295867"/>
    <w:rsid w:val="00295E32"/>
    <w:rsid w:val="002C68C2"/>
    <w:rsid w:val="002D0056"/>
    <w:rsid w:val="002D0188"/>
    <w:rsid w:val="002D2A7B"/>
    <w:rsid w:val="002D612C"/>
    <w:rsid w:val="002E33B3"/>
    <w:rsid w:val="002E6AB1"/>
    <w:rsid w:val="002F1DC4"/>
    <w:rsid w:val="00311E6D"/>
    <w:rsid w:val="00313644"/>
    <w:rsid w:val="0032041F"/>
    <w:rsid w:val="00324504"/>
    <w:rsid w:val="003358F0"/>
    <w:rsid w:val="00336CD8"/>
    <w:rsid w:val="00341305"/>
    <w:rsid w:val="003462E4"/>
    <w:rsid w:val="003466E2"/>
    <w:rsid w:val="00351B08"/>
    <w:rsid w:val="003628C8"/>
    <w:rsid w:val="00362EB5"/>
    <w:rsid w:val="00363D5E"/>
    <w:rsid w:val="0037035F"/>
    <w:rsid w:val="0037200F"/>
    <w:rsid w:val="00380DD7"/>
    <w:rsid w:val="0038132C"/>
    <w:rsid w:val="003826D7"/>
    <w:rsid w:val="00383825"/>
    <w:rsid w:val="00383E0A"/>
    <w:rsid w:val="00384AC3"/>
    <w:rsid w:val="00385DA2"/>
    <w:rsid w:val="00394678"/>
    <w:rsid w:val="0039579A"/>
    <w:rsid w:val="003A2C35"/>
    <w:rsid w:val="003A627E"/>
    <w:rsid w:val="003B77CA"/>
    <w:rsid w:val="003E02A5"/>
    <w:rsid w:val="003E1A28"/>
    <w:rsid w:val="00406B01"/>
    <w:rsid w:val="0041129A"/>
    <w:rsid w:val="0043514F"/>
    <w:rsid w:val="004378B0"/>
    <w:rsid w:val="004475FC"/>
    <w:rsid w:val="00450150"/>
    <w:rsid w:val="00461239"/>
    <w:rsid w:val="00466285"/>
    <w:rsid w:val="0046753F"/>
    <w:rsid w:val="00473EE2"/>
    <w:rsid w:val="00486FF5"/>
    <w:rsid w:val="00487F5C"/>
    <w:rsid w:val="004938C0"/>
    <w:rsid w:val="004B1C22"/>
    <w:rsid w:val="004C0787"/>
    <w:rsid w:val="004C11EE"/>
    <w:rsid w:val="004C5E15"/>
    <w:rsid w:val="004C63D5"/>
    <w:rsid w:val="004C7C18"/>
    <w:rsid w:val="004D5B94"/>
    <w:rsid w:val="004E184F"/>
    <w:rsid w:val="004E355B"/>
    <w:rsid w:val="004E6453"/>
    <w:rsid w:val="004F63E2"/>
    <w:rsid w:val="005031BE"/>
    <w:rsid w:val="00517A04"/>
    <w:rsid w:val="00520AE9"/>
    <w:rsid w:val="005230E6"/>
    <w:rsid w:val="00527749"/>
    <w:rsid w:val="00546C18"/>
    <w:rsid w:val="005517E8"/>
    <w:rsid w:val="0055285E"/>
    <w:rsid w:val="00557796"/>
    <w:rsid w:val="00564707"/>
    <w:rsid w:val="00565298"/>
    <w:rsid w:val="005741BF"/>
    <w:rsid w:val="00581B92"/>
    <w:rsid w:val="005852F0"/>
    <w:rsid w:val="00592BDD"/>
    <w:rsid w:val="005945E7"/>
    <w:rsid w:val="005C01BA"/>
    <w:rsid w:val="005C179C"/>
    <w:rsid w:val="005E6A64"/>
    <w:rsid w:val="005F48EA"/>
    <w:rsid w:val="005F62A5"/>
    <w:rsid w:val="00603562"/>
    <w:rsid w:val="00603BFA"/>
    <w:rsid w:val="00613119"/>
    <w:rsid w:val="006142A3"/>
    <w:rsid w:val="00617B8A"/>
    <w:rsid w:val="00624153"/>
    <w:rsid w:val="00626B69"/>
    <w:rsid w:val="00634490"/>
    <w:rsid w:val="006446A2"/>
    <w:rsid w:val="0065113B"/>
    <w:rsid w:val="00672734"/>
    <w:rsid w:val="0067759E"/>
    <w:rsid w:val="006A3FE8"/>
    <w:rsid w:val="006A5DFC"/>
    <w:rsid w:val="006A6924"/>
    <w:rsid w:val="006B1B84"/>
    <w:rsid w:val="006B5B2B"/>
    <w:rsid w:val="006C000B"/>
    <w:rsid w:val="006C03D8"/>
    <w:rsid w:val="006C639B"/>
    <w:rsid w:val="006E2883"/>
    <w:rsid w:val="006F706E"/>
    <w:rsid w:val="00700CF9"/>
    <w:rsid w:val="00711827"/>
    <w:rsid w:val="007146FA"/>
    <w:rsid w:val="00714D2D"/>
    <w:rsid w:val="00715056"/>
    <w:rsid w:val="007162FC"/>
    <w:rsid w:val="007218B3"/>
    <w:rsid w:val="007232FF"/>
    <w:rsid w:val="007269A2"/>
    <w:rsid w:val="0073511E"/>
    <w:rsid w:val="00750AC3"/>
    <w:rsid w:val="007541FE"/>
    <w:rsid w:val="00755D43"/>
    <w:rsid w:val="00775FC6"/>
    <w:rsid w:val="00781141"/>
    <w:rsid w:val="00786A4D"/>
    <w:rsid w:val="0079092F"/>
    <w:rsid w:val="007933E9"/>
    <w:rsid w:val="00797368"/>
    <w:rsid w:val="00797C59"/>
    <w:rsid w:val="007B0161"/>
    <w:rsid w:val="007D0223"/>
    <w:rsid w:val="007D7415"/>
    <w:rsid w:val="007D7BD6"/>
    <w:rsid w:val="007E0241"/>
    <w:rsid w:val="008038C3"/>
    <w:rsid w:val="0081349B"/>
    <w:rsid w:val="008154D1"/>
    <w:rsid w:val="00816BFD"/>
    <w:rsid w:val="008269BF"/>
    <w:rsid w:val="00827510"/>
    <w:rsid w:val="0083076F"/>
    <w:rsid w:val="008440DB"/>
    <w:rsid w:val="00854532"/>
    <w:rsid w:val="00862CFD"/>
    <w:rsid w:val="0087342D"/>
    <w:rsid w:val="00885174"/>
    <w:rsid w:val="008A5B84"/>
    <w:rsid w:val="008B0A89"/>
    <w:rsid w:val="008B0C77"/>
    <w:rsid w:val="008D05FD"/>
    <w:rsid w:val="008D1F76"/>
    <w:rsid w:val="008D5734"/>
    <w:rsid w:val="008E1FDC"/>
    <w:rsid w:val="008E3F48"/>
    <w:rsid w:val="008F0510"/>
    <w:rsid w:val="008F172A"/>
    <w:rsid w:val="008F478A"/>
    <w:rsid w:val="008F63DE"/>
    <w:rsid w:val="00904317"/>
    <w:rsid w:val="009130AC"/>
    <w:rsid w:val="00914459"/>
    <w:rsid w:val="00917924"/>
    <w:rsid w:val="00917A3A"/>
    <w:rsid w:val="00936309"/>
    <w:rsid w:val="00936D17"/>
    <w:rsid w:val="00942667"/>
    <w:rsid w:val="00944C5C"/>
    <w:rsid w:val="0094601B"/>
    <w:rsid w:val="00952C2E"/>
    <w:rsid w:val="00956387"/>
    <w:rsid w:val="00957FB2"/>
    <w:rsid w:val="009633A0"/>
    <w:rsid w:val="009818AA"/>
    <w:rsid w:val="009C1EFD"/>
    <w:rsid w:val="009C6B9A"/>
    <w:rsid w:val="009D0E55"/>
    <w:rsid w:val="009D66CC"/>
    <w:rsid w:val="009F3489"/>
    <w:rsid w:val="00A214E2"/>
    <w:rsid w:val="00A31096"/>
    <w:rsid w:val="00A32E45"/>
    <w:rsid w:val="00A344BC"/>
    <w:rsid w:val="00A35EAD"/>
    <w:rsid w:val="00A43B10"/>
    <w:rsid w:val="00A44138"/>
    <w:rsid w:val="00A53FA4"/>
    <w:rsid w:val="00A75C33"/>
    <w:rsid w:val="00A77160"/>
    <w:rsid w:val="00A81615"/>
    <w:rsid w:val="00A857B1"/>
    <w:rsid w:val="00A904A8"/>
    <w:rsid w:val="00A91E8A"/>
    <w:rsid w:val="00AA284F"/>
    <w:rsid w:val="00AB5767"/>
    <w:rsid w:val="00AC34CC"/>
    <w:rsid w:val="00AC7821"/>
    <w:rsid w:val="00AD4D04"/>
    <w:rsid w:val="00AD6BC6"/>
    <w:rsid w:val="00AD788F"/>
    <w:rsid w:val="00AF5F4E"/>
    <w:rsid w:val="00B00F1A"/>
    <w:rsid w:val="00B12EC7"/>
    <w:rsid w:val="00B20D81"/>
    <w:rsid w:val="00B3474B"/>
    <w:rsid w:val="00B36181"/>
    <w:rsid w:val="00B7469D"/>
    <w:rsid w:val="00B819DB"/>
    <w:rsid w:val="00B86883"/>
    <w:rsid w:val="00B86932"/>
    <w:rsid w:val="00B92932"/>
    <w:rsid w:val="00BB4ECB"/>
    <w:rsid w:val="00BB5B49"/>
    <w:rsid w:val="00BC2481"/>
    <w:rsid w:val="00BD1841"/>
    <w:rsid w:val="00BD6E0C"/>
    <w:rsid w:val="00BD7BD2"/>
    <w:rsid w:val="00BE3C08"/>
    <w:rsid w:val="00BF2463"/>
    <w:rsid w:val="00BF3951"/>
    <w:rsid w:val="00BF721F"/>
    <w:rsid w:val="00C02BD3"/>
    <w:rsid w:val="00C03E04"/>
    <w:rsid w:val="00C05DDA"/>
    <w:rsid w:val="00C0799D"/>
    <w:rsid w:val="00C21ADB"/>
    <w:rsid w:val="00C3165B"/>
    <w:rsid w:val="00C325E7"/>
    <w:rsid w:val="00C44504"/>
    <w:rsid w:val="00C56D17"/>
    <w:rsid w:val="00C62B94"/>
    <w:rsid w:val="00C63DA2"/>
    <w:rsid w:val="00C738EC"/>
    <w:rsid w:val="00C77EEB"/>
    <w:rsid w:val="00C8026B"/>
    <w:rsid w:val="00C86115"/>
    <w:rsid w:val="00C8664C"/>
    <w:rsid w:val="00C91EB6"/>
    <w:rsid w:val="00CA7F78"/>
    <w:rsid w:val="00CC038B"/>
    <w:rsid w:val="00CD1133"/>
    <w:rsid w:val="00CD7F56"/>
    <w:rsid w:val="00CE3631"/>
    <w:rsid w:val="00CF4C1A"/>
    <w:rsid w:val="00D00443"/>
    <w:rsid w:val="00D0110B"/>
    <w:rsid w:val="00D0313B"/>
    <w:rsid w:val="00D16477"/>
    <w:rsid w:val="00D166E3"/>
    <w:rsid w:val="00D175C3"/>
    <w:rsid w:val="00D326DD"/>
    <w:rsid w:val="00D34BEF"/>
    <w:rsid w:val="00D413B3"/>
    <w:rsid w:val="00D50180"/>
    <w:rsid w:val="00D53149"/>
    <w:rsid w:val="00D54D07"/>
    <w:rsid w:val="00D56977"/>
    <w:rsid w:val="00D629ED"/>
    <w:rsid w:val="00D710D2"/>
    <w:rsid w:val="00D71151"/>
    <w:rsid w:val="00D72D52"/>
    <w:rsid w:val="00D930A8"/>
    <w:rsid w:val="00D97729"/>
    <w:rsid w:val="00DA67AE"/>
    <w:rsid w:val="00DB17AF"/>
    <w:rsid w:val="00DC41CE"/>
    <w:rsid w:val="00DC5078"/>
    <w:rsid w:val="00DD2B8C"/>
    <w:rsid w:val="00DD482B"/>
    <w:rsid w:val="00DF7FC6"/>
    <w:rsid w:val="00E00470"/>
    <w:rsid w:val="00E009C6"/>
    <w:rsid w:val="00E028B9"/>
    <w:rsid w:val="00E05567"/>
    <w:rsid w:val="00E074A0"/>
    <w:rsid w:val="00E110B7"/>
    <w:rsid w:val="00E225DF"/>
    <w:rsid w:val="00E243D1"/>
    <w:rsid w:val="00E40339"/>
    <w:rsid w:val="00E45224"/>
    <w:rsid w:val="00E55E62"/>
    <w:rsid w:val="00E62AC2"/>
    <w:rsid w:val="00E71649"/>
    <w:rsid w:val="00E733E9"/>
    <w:rsid w:val="00E74983"/>
    <w:rsid w:val="00E819F8"/>
    <w:rsid w:val="00E84F17"/>
    <w:rsid w:val="00E86FB0"/>
    <w:rsid w:val="00EA472F"/>
    <w:rsid w:val="00EB40C2"/>
    <w:rsid w:val="00EB577D"/>
    <w:rsid w:val="00EB6210"/>
    <w:rsid w:val="00ED129F"/>
    <w:rsid w:val="00ED17DD"/>
    <w:rsid w:val="00EE7E2E"/>
    <w:rsid w:val="00EF1B08"/>
    <w:rsid w:val="00F142D1"/>
    <w:rsid w:val="00F14EDE"/>
    <w:rsid w:val="00F3162C"/>
    <w:rsid w:val="00F318BA"/>
    <w:rsid w:val="00F41558"/>
    <w:rsid w:val="00F441D7"/>
    <w:rsid w:val="00F557E2"/>
    <w:rsid w:val="00F57176"/>
    <w:rsid w:val="00F602C7"/>
    <w:rsid w:val="00F632FF"/>
    <w:rsid w:val="00F639EB"/>
    <w:rsid w:val="00F66A0F"/>
    <w:rsid w:val="00F756FF"/>
    <w:rsid w:val="00F766F7"/>
    <w:rsid w:val="00F96710"/>
    <w:rsid w:val="00F97459"/>
    <w:rsid w:val="00F97571"/>
    <w:rsid w:val="00F97805"/>
    <w:rsid w:val="00FC3F21"/>
    <w:rsid w:val="00FC512D"/>
    <w:rsid w:val="00FC5328"/>
    <w:rsid w:val="00FC5CDF"/>
    <w:rsid w:val="00FC7BCD"/>
    <w:rsid w:val="00FD1091"/>
    <w:rsid w:val="00FD6390"/>
    <w:rsid w:val="00FD6A81"/>
    <w:rsid w:val="00FE3F2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CCC68A"/>
  <w15:chartTrackingRefBased/>
  <w15:docId w15:val="{72957926-FFF8-4EFA-A8C6-C0C9DDFC79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4504"/>
  </w:style>
  <w:style w:type="paragraph" w:styleId="Heading1">
    <w:name w:val="heading 1"/>
    <w:basedOn w:val="Normal"/>
    <w:next w:val="Normal"/>
    <w:link w:val="Heading1Char"/>
    <w:uiPriority w:val="9"/>
    <w:qFormat/>
    <w:rsid w:val="0037200F"/>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37200F"/>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37200F"/>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200F"/>
    <w:rPr>
      <w:rFonts w:asciiTheme="majorHAnsi" w:eastAsiaTheme="majorEastAsia" w:hAnsiTheme="majorHAnsi" w:cstheme="majorBidi"/>
      <w:color w:val="2F5496" w:themeColor="accent1" w:themeShade="BF"/>
      <w:sz w:val="32"/>
      <w:szCs w:val="32"/>
    </w:rPr>
  </w:style>
  <w:style w:type="paragraph" w:styleId="Subtitle">
    <w:name w:val="Subtitle"/>
    <w:basedOn w:val="Normal"/>
    <w:next w:val="Normal"/>
    <w:link w:val="SubtitleChar"/>
    <w:uiPriority w:val="11"/>
    <w:qFormat/>
    <w:rsid w:val="0037200F"/>
    <w:pPr>
      <w:numPr>
        <w:ilvl w:val="1"/>
      </w:numPr>
      <w:spacing w:after="160"/>
    </w:pPr>
    <w:rPr>
      <w:color w:val="5A5A5A" w:themeColor="text1" w:themeTint="A5"/>
      <w:spacing w:val="15"/>
      <w:sz w:val="22"/>
      <w:szCs w:val="22"/>
    </w:rPr>
  </w:style>
  <w:style w:type="character" w:customStyle="1" w:styleId="SubtitleChar">
    <w:name w:val="Subtitle Char"/>
    <w:basedOn w:val="DefaultParagraphFont"/>
    <w:link w:val="Subtitle"/>
    <w:uiPriority w:val="11"/>
    <w:rsid w:val="0037200F"/>
    <w:rPr>
      <w:color w:val="5A5A5A" w:themeColor="text1" w:themeTint="A5"/>
      <w:spacing w:val="15"/>
      <w:sz w:val="22"/>
      <w:szCs w:val="22"/>
    </w:rPr>
  </w:style>
  <w:style w:type="paragraph" w:styleId="Title">
    <w:name w:val="Title"/>
    <w:basedOn w:val="Normal"/>
    <w:next w:val="Normal"/>
    <w:link w:val="TitleChar"/>
    <w:uiPriority w:val="10"/>
    <w:qFormat/>
    <w:rsid w:val="0037200F"/>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200F"/>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37200F"/>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37200F"/>
    <w:rPr>
      <w:rFonts w:asciiTheme="majorHAnsi" w:eastAsiaTheme="majorEastAsia" w:hAnsiTheme="majorHAnsi" w:cstheme="majorBidi"/>
      <w:color w:val="1F3763" w:themeColor="accent1" w:themeShade="7F"/>
    </w:rPr>
  </w:style>
  <w:style w:type="paragraph" w:styleId="Header">
    <w:name w:val="header"/>
    <w:basedOn w:val="Normal"/>
    <w:link w:val="HeaderChar"/>
    <w:uiPriority w:val="99"/>
    <w:unhideWhenUsed/>
    <w:rsid w:val="005517E8"/>
    <w:pPr>
      <w:tabs>
        <w:tab w:val="center" w:pos="4680"/>
        <w:tab w:val="right" w:pos="9360"/>
      </w:tabs>
    </w:pPr>
  </w:style>
  <w:style w:type="character" w:customStyle="1" w:styleId="HeaderChar">
    <w:name w:val="Header Char"/>
    <w:basedOn w:val="DefaultParagraphFont"/>
    <w:link w:val="Header"/>
    <w:uiPriority w:val="99"/>
    <w:rsid w:val="005517E8"/>
  </w:style>
  <w:style w:type="paragraph" w:styleId="Footer">
    <w:name w:val="footer"/>
    <w:basedOn w:val="Normal"/>
    <w:link w:val="FooterChar"/>
    <w:uiPriority w:val="99"/>
    <w:unhideWhenUsed/>
    <w:rsid w:val="005517E8"/>
    <w:pPr>
      <w:tabs>
        <w:tab w:val="center" w:pos="4680"/>
        <w:tab w:val="right" w:pos="9360"/>
      </w:tabs>
    </w:pPr>
  </w:style>
  <w:style w:type="character" w:customStyle="1" w:styleId="FooterChar">
    <w:name w:val="Footer Char"/>
    <w:basedOn w:val="DefaultParagraphFont"/>
    <w:link w:val="Footer"/>
    <w:uiPriority w:val="99"/>
    <w:rsid w:val="005517E8"/>
  </w:style>
  <w:style w:type="character" w:styleId="PageNumber">
    <w:name w:val="page number"/>
    <w:basedOn w:val="DefaultParagraphFont"/>
    <w:uiPriority w:val="99"/>
    <w:semiHidden/>
    <w:unhideWhenUsed/>
    <w:rsid w:val="005517E8"/>
  </w:style>
  <w:style w:type="character" w:styleId="Hyperlink">
    <w:name w:val="Hyperlink"/>
    <w:basedOn w:val="DefaultParagraphFont"/>
    <w:uiPriority w:val="99"/>
    <w:unhideWhenUsed/>
    <w:rsid w:val="00E62AC2"/>
    <w:rPr>
      <w:color w:val="0563C1" w:themeColor="hyperlink"/>
      <w:u w:val="single"/>
    </w:rPr>
  </w:style>
  <w:style w:type="character" w:styleId="UnresolvedMention">
    <w:name w:val="Unresolved Mention"/>
    <w:basedOn w:val="DefaultParagraphFont"/>
    <w:uiPriority w:val="99"/>
    <w:semiHidden/>
    <w:unhideWhenUsed/>
    <w:rsid w:val="00E62AC2"/>
    <w:rPr>
      <w:color w:val="605E5C"/>
      <w:shd w:val="clear" w:color="auto" w:fill="E1DFDD"/>
    </w:rPr>
  </w:style>
  <w:style w:type="character" w:customStyle="1" w:styleId="normaltextrun">
    <w:name w:val="normaltextrun"/>
    <w:basedOn w:val="DefaultParagraphFont"/>
    <w:rsid w:val="00EB40C2"/>
  </w:style>
  <w:style w:type="paragraph" w:customStyle="1" w:styleId="alphalist">
    <w:name w:val="alpha list"/>
    <w:basedOn w:val="Normal"/>
    <w:qFormat/>
    <w:rsid w:val="00EB40C2"/>
    <w:pPr>
      <w:numPr>
        <w:numId w:val="1"/>
      </w:numPr>
    </w:pPr>
  </w:style>
  <w:style w:type="paragraph" w:customStyle="1" w:styleId="NumberList">
    <w:name w:val="Number List"/>
    <w:basedOn w:val="Normal"/>
    <w:qFormat/>
    <w:rsid w:val="00EB40C2"/>
    <w:pPr>
      <w:numPr>
        <w:numId w:val="2"/>
      </w:numPr>
      <w:pBdr>
        <w:top w:val="nil"/>
        <w:left w:val="nil"/>
        <w:bottom w:val="nil"/>
        <w:right w:val="nil"/>
        <w:between w:val="nil"/>
      </w:pBdr>
      <w:spacing w:before="160" w:after="160" w:line="216" w:lineRule="auto"/>
      <w:ind w:left="360"/>
      <w:jc w:val="both"/>
    </w:pPr>
    <w:rPr>
      <w:rFonts w:eastAsia="Times New Roman" w:cs="Times New Roman"/>
      <w:bCs/>
    </w:rPr>
  </w:style>
  <w:style w:type="paragraph" w:customStyle="1" w:styleId="Para2">
    <w:name w:val="Para2"/>
    <w:basedOn w:val="Normal"/>
    <w:qFormat/>
    <w:rsid w:val="00295E32"/>
    <w:pPr>
      <w:pBdr>
        <w:top w:val="nil"/>
        <w:left w:val="nil"/>
        <w:bottom w:val="nil"/>
        <w:right w:val="nil"/>
        <w:between w:val="nil"/>
      </w:pBdr>
      <w:spacing w:before="80"/>
    </w:pPr>
    <w:rPr>
      <w:rFonts w:eastAsia="Times New Roman" w:cs="Times New Roman"/>
      <w:b/>
      <w:color w:val="4472C4"/>
    </w:rPr>
  </w:style>
  <w:style w:type="paragraph" w:customStyle="1" w:styleId="paragraph">
    <w:name w:val="paragraph"/>
    <w:basedOn w:val="Normal"/>
    <w:rsid w:val="003826D7"/>
    <w:pPr>
      <w:spacing w:before="100" w:beforeAutospacing="1" w:after="100" w:afterAutospacing="1"/>
    </w:pPr>
    <w:rPr>
      <w:rFonts w:ascii="Times New Roman" w:eastAsia="Times New Roman" w:hAnsi="Times New Roman" w:cs="Times New Roman"/>
      <w:lang w:eastAsia="zh-CN"/>
    </w:rPr>
  </w:style>
  <w:style w:type="character" w:customStyle="1" w:styleId="eop">
    <w:name w:val="eop"/>
    <w:basedOn w:val="DefaultParagraphFont"/>
    <w:rsid w:val="003826D7"/>
  </w:style>
  <w:style w:type="character" w:customStyle="1" w:styleId="scxw66433711">
    <w:name w:val="scxw66433711"/>
    <w:basedOn w:val="DefaultParagraphFont"/>
    <w:rsid w:val="003826D7"/>
  </w:style>
  <w:style w:type="character" w:styleId="CommentReference">
    <w:name w:val="annotation reference"/>
    <w:basedOn w:val="DefaultParagraphFont"/>
    <w:uiPriority w:val="99"/>
    <w:semiHidden/>
    <w:unhideWhenUsed/>
    <w:rsid w:val="003826D7"/>
    <w:rPr>
      <w:sz w:val="16"/>
      <w:szCs w:val="16"/>
    </w:rPr>
  </w:style>
  <w:style w:type="paragraph" w:styleId="CommentText">
    <w:name w:val="annotation text"/>
    <w:basedOn w:val="Normal"/>
    <w:link w:val="CommentTextChar"/>
    <w:uiPriority w:val="99"/>
    <w:unhideWhenUsed/>
    <w:rsid w:val="003826D7"/>
    <w:rPr>
      <w:sz w:val="20"/>
      <w:szCs w:val="20"/>
    </w:rPr>
  </w:style>
  <w:style w:type="character" w:customStyle="1" w:styleId="CommentTextChar">
    <w:name w:val="Comment Text Char"/>
    <w:basedOn w:val="DefaultParagraphFont"/>
    <w:link w:val="CommentText"/>
    <w:uiPriority w:val="99"/>
    <w:rsid w:val="003826D7"/>
    <w:rPr>
      <w:sz w:val="20"/>
      <w:szCs w:val="20"/>
    </w:rPr>
  </w:style>
  <w:style w:type="paragraph" w:styleId="CommentSubject">
    <w:name w:val="annotation subject"/>
    <w:basedOn w:val="CommentText"/>
    <w:next w:val="CommentText"/>
    <w:link w:val="CommentSubjectChar"/>
    <w:uiPriority w:val="99"/>
    <w:semiHidden/>
    <w:unhideWhenUsed/>
    <w:rsid w:val="003826D7"/>
    <w:rPr>
      <w:b/>
      <w:bCs/>
    </w:rPr>
  </w:style>
  <w:style w:type="character" w:customStyle="1" w:styleId="CommentSubjectChar">
    <w:name w:val="Comment Subject Char"/>
    <w:basedOn w:val="CommentTextChar"/>
    <w:link w:val="CommentSubject"/>
    <w:uiPriority w:val="99"/>
    <w:semiHidden/>
    <w:rsid w:val="003826D7"/>
    <w:rPr>
      <w:b/>
      <w:bCs/>
      <w:sz w:val="20"/>
      <w:szCs w:val="20"/>
    </w:rPr>
  </w:style>
  <w:style w:type="table" w:styleId="TableGrid">
    <w:name w:val="Table Grid"/>
    <w:basedOn w:val="TableNormal"/>
    <w:uiPriority w:val="59"/>
    <w:rsid w:val="003826D7"/>
    <w:pPr>
      <w:spacing w:before="200"/>
    </w:pPr>
    <w:rPr>
      <w:sz w:val="22"/>
      <w:szCs w:val="22"/>
      <w:lang w:eastAsia="en-US" w:bidi="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826D7"/>
    <w:pPr>
      <w:pBdr>
        <w:top w:val="nil"/>
        <w:left w:val="nil"/>
        <w:bottom w:val="nil"/>
        <w:right w:val="nil"/>
        <w:between w:val="nil"/>
      </w:pBdr>
      <w:spacing w:line="276" w:lineRule="auto"/>
      <w:ind w:left="720"/>
      <w:contextualSpacing/>
    </w:pPr>
    <w:rPr>
      <w:rFonts w:ascii="Arial" w:eastAsia="Arial" w:hAnsi="Arial" w:cs="Arial"/>
      <w:color w:val="000000"/>
      <w:sz w:val="22"/>
      <w:szCs w:val="22"/>
      <w:lang w:val="en" w:eastAsia="en-US"/>
    </w:rPr>
  </w:style>
  <w:style w:type="paragraph" w:styleId="BalloonText">
    <w:name w:val="Balloon Text"/>
    <w:basedOn w:val="Normal"/>
    <w:link w:val="BalloonTextChar"/>
    <w:uiPriority w:val="99"/>
    <w:semiHidden/>
    <w:unhideWhenUsed/>
    <w:rsid w:val="003826D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826D7"/>
    <w:rPr>
      <w:rFonts w:ascii="Segoe UI" w:hAnsi="Segoe UI" w:cs="Segoe UI"/>
      <w:sz w:val="18"/>
      <w:szCs w:val="18"/>
    </w:rPr>
  </w:style>
  <w:style w:type="paragraph" w:styleId="Revision">
    <w:name w:val="Revision"/>
    <w:hidden/>
    <w:uiPriority w:val="99"/>
    <w:semiHidden/>
    <w:rsid w:val="003826D7"/>
  </w:style>
  <w:style w:type="paragraph" w:customStyle="1" w:styleId="Para1">
    <w:name w:val="Para1"/>
    <w:basedOn w:val="Normal"/>
    <w:qFormat/>
    <w:rsid w:val="00D629ED"/>
    <w:pPr>
      <w:spacing w:before="80"/>
    </w:pPr>
    <w:rPr>
      <w:rFonts w:cstheme="minorHAnsi"/>
      <w:color w:val="000000" w:themeColor="text1"/>
    </w:rPr>
  </w:style>
  <w:style w:type="paragraph" w:customStyle="1" w:styleId="Para3">
    <w:name w:val="Para3"/>
    <w:basedOn w:val="Normal"/>
    <w:qFormat/>
    <w:rsid w:val="007D7415"/>
    <w:pPr>
      <w:spacing w:before="80"/>
    </w:pPr>
    <w:rPr>
      <w:rFonts w:cstheme="minorHAnsi"/>
      <w:color w:val="000000" w:themeColor="text1"/>
    </w:rPr>
  </w:style>
  <w:style w:type="paragraph" w:customStyle="1" w:styleId="BulletList">
    <w:name w:val="Bullet List"/>
    <w:basedOn w:val="ListParagraph"/>
    <w:qFormat/>
    <w:rsid w:val="00EF1B08"/>
    <w:pPr>
      <w:numPr>
        <w:numId w:val="3"/>
      </w:numPr>
      <w:pBdr>
        <w:top w:val="none" w:sz="0" w:space="0" w:color="auto"/>
        <w:left w:val="none" w:sz="0" w:space="0" w:color="auto"/>
        <w:bottom w:val="none" w:sz="0" w:space="0" w:color="auto"/>
        <w:right w:val="none" w:sz="0" w:space="0" w:color="auto"/>
        <w:between w:val="none" w:sz="0" w:space="0" w:color="auto"/>
      </w:pBdr>
      <w:spacing w:line="240" w:lineRule="auto"/>
    </w:pPr>
    <w:rPr>
      <w:rFonts w:asciiTheme="minorHAnsi" w:hAnsiTheme="minorHAnsi" w:cstheme="minorHAnsi"/>
      <w:color w:val="000000" w:themeColor="text1"/>
      <w:sz w:val="24"/>
      <w:szCs w:val="24"/>
    </w:rPr>
  </w:style>
  <w:style w:type="paragraph" w:customStyle="1" w:styleId="List1">
    <w:name w:val="List1"/>
    <w:basedOn w:val="Normal"/>
    <w:qFormat/>
    <w:rsid w:val="00527749"/>
    <w:pPr>
      <w:ind w:left="360"/>
    </w:pPr>
    <w:rPr>
      <w:rFonts w:eastAsia="Times New Roman" w:cstheme="minorHAnsi"/>
      <w:color w:val="000000" w:themeColor="text1"/>
    </w:rPr>
  </w:style>
  <w:style w:type="paragraph" w:styleId="NormalWeb">
    <w:name w:val="Normal (Web)"/>
    <w:basedOn w:val="Normal"/>
    <w:uiPriority w:val="99"/>
    <w:unhideWhenUsed/>
    <w:rsid w:val="009818AA"/>
    <w:pPr>
      <w:spacing w:before="100" w:beforeAutospacing="1" w:after="100" w:afterAutospacing="1"/>
    </w:pPr>
    <w:rPr>
      <w:rFonts w:ascii="Times New Roman" w:eastAsia="Times New Roman" w:hAnsi="Times New Roman" w:cs="Times New Roman"/>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2938057">
      <w:bodyDiv w:val="1"/>
      <w:marLeft w:val="0"/>
      <w:marRight w:val="0"/>
      <w:marTop w:val="0"/>
      <w:marBottom w:val="0"/>
      <w:divBdr>
        <w:top w:val="none" w:sz="0" w:space="0" w:color="auto"/>
        <w:left w:val="none" w:sz="0" w:space="0" w:color="auto"/>
        <w:bottom w:val="none" w:sz="0" w:space="0" w:color="auto"/>
        <w:right w:val="none" w:sz="0" w:space="0" w:color="auto"/>
      </w:divBdr>
    </w:div>
    <w:div w:id="8980566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1684\Downloads\PrinciplesofFinacne-SM%20Template1.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9F2D763B1A6174B944E08B550B107F4" ma:contentTypeVersion="3" ma:contentTypeDescription="Create a new document." ma:contentTypeScope="" ma:versionID="f39fe8e6976af0c446ec94cb18bf627e">
  <xsd:schema xmlns:xsd="http://www.w3.org/2001/XMLSchema" xmlns:xs="http://www.w3.org/2001/XMLSchema" xmlns:p="http://schemas.microsoft.com/office/2006/metadata/properties" xmlns:ns2="ada5736c-de75-4a9e-8d3e-55ed146eaec3" targetNamespace="http://schemas.microsoft.com/office/2006/metadata/properties" ma:root="true" ma:fieldsID="348c63458e6b459150f4e9146647fd95" ns2:_="">
    <xsd:import namespace="ada5736c-de75-4a9e-8d3e-55ed146eaec3"/>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da5736c-de75-4a9e-8d3e-55ed146eaec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D5597CC-A14A-49FD-9E23-B643B31B1317}"/>
</file>

<file path=customXml/itemProps2.xml><?xml version="1.0" encoding="utf-8"?>
<ds:datastoreItem xmlns:ds="http://schemas.openxmlformats.org/officeDocument/2006/customXml" ds:itemID="{C0738426-DABA-7D47-906E-45BB9686045D}">
  <ds:schemaRefs>
    <ds:schemaRef ds:uri="http://schemas.openxmlformats.org/officeDocument/2006/bibliography"/>
  </ds:schemaRefs>
</ds:datastoreItem>
</file>

<file path=customXml/itemProps3.xml><?xml version="1.0" encoding="utf-8"?>
<ds:datastoreItem xmlns:ds="http://schemas.openxmlformats.org/officeDocument/2006/customXml" ds:itemID="{1E1603A3-4010-464E-98B2-8F95C1A23C4E}">
  <ds:schemaRefs>
    <ds:schemaRef ds:uri="http://schemas.microsoft.com/sharepoint/v3/contenttype/forms"/>
  </ds:schemaRefs>
</ds:datastoreItem>
</file>

<file path=customXml/itemProps4.xml><?xml version="1.0" encoding="utf-8"?>
<ds:datastoreItem xmlns:ds="http://schemas.openxmlformats.org/officeDocument/2006/customXml" ds:itemID="{9FEDFEC9-734F-4B23-9DB3-606239B051E8}">
  <ds:schemaRefs>
    <ds:schemaRef ds:uri="http://schemas.microsoft.com/office/2006/metadata/properties"/>
    <ds:schemaRef ds:uri="http://schemas.microsoft.com/office/infopath/2007/PartnerControls"/>
    <ds:schemaRef ds:uri="http://schemas.microsoft.com/sharepoint/v3"/>
  </ds:schemaRefs>
</ds:datastoreItem>
</file>

<file path=docProps/app.xml><?xml version="1.0" encoding="utf-8"?>
<Properties xmlns="http://schemas.openxmlformats.org/officeDocument/2006/extended-properties" xmlns:vt="http://schemas.openxmlformats.org/officeDocument/2006/docPropsVTypes">
  <Template>C:\Users\1684\Downloads\PrinciplesofFinacne-SM Template1.dotm</Template>
  <TotalTime>71</TotalTime>
  <Pages>19</Pages>
  <Words>4139</Words>
  <Characters>23596</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1684-Ramraj P.</dc:creator>
  <cp:keywords/>
  <dc:description/>
  <cp:lastModifiedBy>Jenn Woolson</cp:lastModifiedBy>
  <cp:revision>5</cp:revision>
  <dcterms:created xsi:type="dcterms:W3CDTF">2022-03-30T06:11:00Z</dcterms:created>
  <dcterms:modified xsi:type="dcterms:W3CDTF">2022-04-03T16:18:00Z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0x010100C9F2D763B1A6174B944E08B550B107F4</vt:lpwstr>
  </property>
</Properties>
</file>